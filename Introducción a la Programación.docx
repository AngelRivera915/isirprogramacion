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AA79E6" w14:textId="77777777" w:rsidR="0075044C" w:rsidRPr="00106CBC" w:rsidRDefault="00257054">
      <w:pPr>
        <w:pStyle w:val="CompanyName"/>
        <w:framePr w:h="1920" w:wrap="notBeside" w:anchorLock="1"/>
        <w:rPr>
          <w:sz w:val="52"/>
          <w:szCs w:val="52"/>
          <w:lang w:val="es-MX"/>
        </w:rPr>
      </w:pPr>
      <w:r w:rsidRPr="00106CBC">
        <w:rPr>
          <w:sz w:val="52"/>
          <w:szCs w:val="52"/>
          <w:lang w:val="es-MX"/>
        </w:rPr>
        <w:t>Techsoft</w:t>
      </w:r>
    </w:p>
    <w:p w14:paraId="441332C3" w14:textId="77777777" w:rsidR="0075044C" w:rsidRPr="00106CBC" w:rsidRDefault="00B57A08">
      <w:pPr>
        <w:pStyle w:val="TitleCover"/>
        <w:rPr>
          <w:lang w:val="es-MX"/>
        </w:rPr>
      </w:pPr>
      <w:r w:rsidRPr="00106CBC">
        <w:rPr>
          <w:lang w:val="es-MX"/>
        </w:rPr>
        <w:t>introducción a la programación</w:t>
      </w:r>
    </w:p>
    <w:p w14:paraId="2F8F443F" w14:textId="245D764C" w:rsidR="0075044C" w:rsidRPr="00106CBC" w:rsidRDefault="007D2C22">
      <w:pPr>
        <w:pStyle w:val="SubtitleCover"/>
        <w:rPr>
          <w:lang w:val="es-MX"/>
        </w:rPr>
      </w:pPr>
      <w:r>
        <w:rPr>
          <w:noProof/>
          <w:lang w:val="es-MX" w:eastAsia="es-MX" w:bidi="ar-SA"/>
        </w:rPr>
        <w:pict w14:anchorId="09A42D0B">
          <v:shapetype id="_x0000_t202" coordsize="21600,21600" o:spt="202" path="m,l,21600r21600,l21600,xe">
            <v:stroke joinstyle="miter"/>
            <v:path gradientshapeok="t" o:connecttype="rect"/>
          </v:shapetype>
          <v:shape id="_x0000_s2126" type="#_x0000_t202" alt="" style="position:absolute;left:0;text-align:left;margin-left:172.5pt;margin-top:680.5pt;width:268.5pt;height:35.95pt;z-index:3;mso-wrap-style:square;mso-wrap-edited:f;mso-width-percent:0;mso-height-percent:0;mso-position-horizontal-relative:page;mso-position-vertical-relative:page;mso-width-percent:0;mso-height-percent:0;v-text-anchor:top" stroked="f">
            <v:textbox style="mso-next-textbox:#_x0000_s2126;mso-fit-shape-to-text:t">
              <w:txbxContent>
                <w:p w14:paraId="46D0A8CA" w14:textId="77777777" w:rsidR="003F24B8" w:rsidRDefault="003F24B8" w:rsidP="00011157">
                  <w:pPr>
                    <w:pStyle w:val="CompanyName"/>
                  </w:pPr>
                  <w:r>
                    <w:t>autor</w:t>
                  </w:r>
                </w:p>
                <w:p w14:paraId="4DE81B02" w14:textId="77777777" w:rsidR="003F24B8" w:rsidRDefault="003F24B8" w:rsidP="00011157">
                  <w:pPr>
                    <w:pStyle w:val="CompanyName"/>
                  </w:pPr>
                  <w:r>
                    <w:t>alfonso duarte jiménez</w:t>
                  </w:r>
                </w:p>
              </w:txbxContent>
            </v:textbox>
            <w10:wrap anchorx="page" anchory="page"/>
          </v:shape>
        </w:pict>
      </w:r>
      <w:r w:rsidR="00B57A08" w:rsidRPr="00106CBC">
        <w:rPr>
          <w:lang w:val="es-MX"/>
        </w:rPr>
        <w:t>fundamentos de programación</w:t>
      </w:r>
    </w:p>
    <w:p w14:paraId="263A03D3" w14:textId="77777777" w:rsidR="0075044C" w:rsidRPr="00106CBC" w:rsidRDefault="0075044C">
      <w:pPr>
        <w:rPr>
          <w:rFonts w:cs="Times New Roman"/>
          <w:szCs w:val="20"/>
          <w:lang w:val="es-MX" w:bidi="es-ES"/>
        </w:rPr>
        <w:sectPr w:rsidR="0075044C" w:rsidRPr="00106CBC" w:rsidSect="00011157">
          <w:headerReference w:type="default" r:id="rId8"/>
          <w:footerReference w:type="even" r:id="rId9"/>
          <w:footerReference w:type="default" r:id="rId10"/>
          <w:headerReference w:type="first" r:id="rId11"/>
          <w:footerReference w:type="first" r:id="rId12"/>
          <w:pgSz w:w="12240" w:h="15840" w:code="1"/>
          <w:pgMar w:top="1440" w:right="1800" w:bottom="1440" w:left="1800" w:header="960" w:footer="965" w:gutter="0"/>
          <w:pgNumType w:start="1"/>
          <w:cols w:space="708"/>
          <w:titlePg/>
          <w:docGrid w:linePitch="360"/>
        </w:sectPr>
      </w:pPr>
    </w:p>
    <w:p w14:paraId="1AB16E73" w14:textId="77777777" w:rsidR="0075044C" w:rsidRPr="00106CBC" w:rsidRDefault="00B57A08">
      <w:pPr>
        <w:pStyle w:val="Ttulo"/>
        <w:rPr>
          <w:lang w:val="es-MX"/>
        </w:rPr>
      </w:pPr>
      <w:r w:rsidRPr="00106CBC">
        <w:rPr>
          <w:lang w:val="es-MX"/>
        </w:rPr>
        <w:lastRenderedPageBreak/>
        <w:t>introducción a la programación</w:t>
      </w:r>
    </w:p>
    <w:p w14:paraId="23E6FF7B" w14:textId="77777777" w:rsidR="0075044C" w:rsidRPr="00106CBC" w:rsidRDefault="00B57A08" w:rsidP="00B57A08">
      <w:pPr>
        <w:pStyle w:val="Subttulo"/>
        <w:jc w:val="both"/>
        <w:rPr>
          <w:lang w:val="es-MX"/>
        </w:rPr>
      </w:pPr>
      <w:r w:rsidRPr="00106CBC">
        <w:rPr>
          <w:lang w:val="es-MX"/>
        </w:rPr>
        <w:br/>
      </w:r>
      <w:r w:rsidRPr="00106CBC">
        <w:rPr>
          <w:b/>
          <w:lang w:val="es-MX"/>
        </w:rPr>
        <w:t>objetivo general</w:t>
      </w:r>
      <w:r w:rsidRPr="00106CBC">
        <w:rPr>
          <w:lang w:val="es-MX"/>
        </w:rPr>
        <w:t>: conocer los fundamentos de programación y elaborar algoritmos mediante la utilización de diagramas de flujo o pseudogódigo.</w:t>
      </w:r>
    </w:p>
    <w:p w14:paraId="6FE3D305" w14:textId="77777777" w:rsidR="007359A0" w:rsidRPr="00106CBC" w:rsidRDefault="007359A0">
      <w:pPr>
        <w:pStyle w:val="TtuloTDC"/>
        <w:rPr>
          <w:lang w:val="es-MX"/>
        </w:rPr>
      </w:pPr>
      <w:r w:rsidRPr="00106CBC">
        <w:rPr>
          <w:lang w:val="es-MX"/>
        </w:rPr>
        <w:t>Tabla de contenido</w:t>
      </w:r>
    </w:p>
    <w:p w14:paraId="12234FA5" w14:textId="77777777" w:rsidR="006129FA" w:rsidRPr="00106CBC" w:rsidRDefault="00644745">
      <w:pPr>
        <w:pStyle w:val="TDC1"/>
        <w:tabs>
          <w:tab w:val="right" w:leader="underscore" w:pos="8630"/>
        </w:tabs>
        <w:rPr>
          <w:rFonts w:eastAsia="MS Mincho" w:cs="Times New Roman"/>
          <w:b w:val="0"/>
          <w:bCs w:val="0"/>
          <w:i w:val="0"/>
          <w:iCs w:val="0"/>
          <w:noProof/>
          <w:sz w:val="22"/>
          <w:szCs w:val="22"/>
          <w:lang w:val="es-MX" w:eastAsia="es-MX" w:bidi="ar-SA"/>
        </w:rPr>
      </w:pPr>
      <w:r w:rsidRPr="00106CBC">
        <w:rPr>
          <w:lang w:val="es-MX"/>
        </w:rPr>
        <w:fldChar w:fldCharType="begin"/>
      </w:r>
      <w:r w:rsidR="007359A0" w:rsidRPr="00106CBC">
        <w:rPr>
          <w:lang w:val="es-MX"/>
        </w:rPr>
        <w:instrText xml:space="preserve"> TOC \o "1-3" \h \z \u </w:instrText>
      </w:r>
      <w:r w:rsidRPr="00106CBC">
        <w:rPr>
          <w:lang w:val="es-MX"/>
        </w:rPr>
        <w:fldChar w:fldCharType="separate"/>
      </w:r>
      <w:hyperlink w:anchor="_Toc284416528" w:history="1">
        <w:r w:rsidR="006129FA" w:rsidRPr="00106CBC">
          <w:rPr>
            <w:rStyle w:val="Hipervnculo"/>
            <w:noProof/>
            <w:lang w:val="es-MX"/>
          </w:rPr>
          <w:t>INTRODUCCIÓN</w:t>
        </w:r>
        <w:r w:rsidR="006129FA" w:rsidRPr="00106CBC">
          <w:rPr>
            <w:noProof/>
            <w:webHidden/>
            <w:lang w:val="es-MX"/>
          </w:rPr>
          <w:tab/>
        </w:r>
        <w:r w:rsidRPr="00106CBC">
          <w:rPr>
            <w:noProof/>
            <w:webHidden/>
            <w:lang w:val="es-MX"/>
          </w:rPr>
          <w:fldChar w:fldCharType="begin"/>
        </w:r>
        <w:r w:rsidR="006129FA" w:rsidRPr="00106CBC">
          <w:rPr>
            <w:noProof/>
            <w:webHidden/>
            <w:lang w:val="es-MX"/>
          </w:rPr>
          <w:instrText xml:space="preserve"> PAGEREF _Toc284416528 \h </w:instrText>
        </w:r>
        <w:r w:rsidRPr="00106CBC">
          <w:rPr>
            <w:noProof/>
            <w:webHidden/>
            <w:lang w:val="es-MX"/>
          </w:rPr>
        </w:r>
        <w:r w:rsidRPr="00106CBC">
          <w:rPr>
            <w:noProof/>
            <w:webHidden/>
            <w:lang w:val="es-MX"/>
          </w:rPr>
          <w:fldChar w:fldCharType="separate"/>
        </w:r>
        <w:r w:rsidR="006129FA" w:rsidRPr="00106CBC">
          <w:rPr>
            <w:noProof/>
            <w:webHidden/>
            <w:lang w:val="es-MX"/>
          </w:rPr>
          <w:t>2</w:t>
        </w:r>
        <w:r w:rsidRPr="00106CBC">
          <w:rPr>
            <w:noProof/>
            <w:webHidden/>
            <w:lang w:val="es-MX"/>
          </w:rPr>
          <w:fldChar w:fldCharType="end"/>
        </w:r>
      </w:hyperlink>
    </w:p>
    <w:p w14:paraId="6FB324E9" w14:textId="77777777" w:rsidR="006129FA" w:rsidRPr="00106CBC" w:rsidRDefault="006129FA">
      <w:pPr>
        <w:pStyle w:val="TDC1"/>
        <w:tabs>
          <w:tab w:val="right" w:leader="underscore" w:pos="8630"/>
        </w:tabs>
        <w:rPr>
          <w:rFonts w:eastAsia="MS Mincho" w:cs="Times New Roman"/>
          <w:b w:val="0"/>
          <w:bCs w:val="0"/>
          <w:i w:val="0"/>
          <w:iCs w:val="0"/>
          <w:noProof/>
          <w:sz w:val="22"/>
          <w:szCs w:val="22"/>
          <w:lang w:val="es-MX" w:eastAsia="es-MX" w:bidi="ar-SA"/>
        </w:rPr>
      </w:pPr>
      <w:hyperlink w:anchor="_Toc284416529" w:history="1">
        <w:r w:rsidRPr="00106CBC">
          <w:rPr>
            <w:rStyle w:val="Hipervnculo"/>
            <w:noProof/>
            <w:lang w:val="es-MX"/>
          </w:rPr>
          <w:t>ALGORITMO</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_Toc284416529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3</w:t>
        </w:r>
        <w:r w:rsidR="00644745" w:rsidRPr="00106CBC">
          <w:rPr>
            <w:noProof/>
            <w:webHidden/>
            <w:lang w:val="es-MX"/>
          </w:rPr>
          <w:fldChar w:fldCharType="end"/>
        </w:r>
      </w:hyperlink>
    </w:p>
    <w:p w14:paraId="469BF2C9" w14:textId="77777777" w:rsidR="006129FA" w:rsidRPr="00106CBC" w:rsidRDefault="006129FA">
      <w:pPr>
        <w:pStyle w:val="TDC1"/>
        <w:tabs>
          <w:tab w:val="right" w:leader="underscore" w:pos="8630"/>
        </w:tabs>
        <w:rPr>
          <w:rFonts w:eastAsia="MS Mincho" w:cs="Times New Roman"/>
          <w:b w:val="0"/>
          <w:bCs w:val="0"/>
          <w:i w:val="0"/>
          <w:iCs w:val="0"/>
          <w:noProof/>
          <w:sz w:val="22"/>
          <w:szCs w:val="22"/>
          <w:lang w:val="es-MX" w:eastAsia="es-MX" w:bidi="ar-SA"/>
        </w:rPr>
      </w:pPr>
      <w:hyperlink w:anchor="_Toc284416530" w:history="1">
        <w:r w:rsidRPr="00106CBC">
          <w:rPr>
            <w:rStyle w:val="Hipervnculo"/>
            <w:noProof/>
            <w:lang w:val="es-MX"/>
          </w:rPr>
          <w:t>FASES PARA RESOLVER UN PROBLEMA</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_Toc284416530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5</w:t>
        </w:r>
        <w:r w:rsidR="00644745" w:rsidRPr="00106CBC">
          <w:rPr>
            <w:noProof/>
            <w:webHidden/>
            <w:lang w:val="es-MX"/>
          </w:rPr>
          <w:fldChar w:fldCharType="end"/>
        </w:r>
      </w:hyperlink>
    </w:p>
    <w:p w14:paraId="67BDD179"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31" w:history="1">
        <w:r w:rsidRPr="00106CBC">
          <w:rPr>
            <w:rStyle w:val="Hipervnculo"/>
            <w:noProof/>
            <w:lang w:val="es-MX"/>
          </w:rPr>
          <w:t>Análisis del problema</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_Toc284416531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6</w:t>
        </w:r>
        <w:r w:rsidR="00644745" w:rsidRPr="00106CBC">
          <w:rPr>
            <w:noProof/>
            <w:webHidden/>
            <w:lang w:val="es-MX"/>
          </w:rPr>
          <w:fldChar w:fldCharType="end"/>
        </w:r>
      </w:hyperlink>
    </w:p>
    <w:p w14:paraId="781A0198"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32" w:history="1">
        <w:r w:rsidRPr="00106CBC">
          <w:rPr>
            <w:rStyle w:val="Hipervnculo"/>
            <w:noProof/>
            <w:lang w:val="es-MX"/>
          </w:rPr>
          <w:t>Diseño del problema</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_Toc284416532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7</w:t>
        </w:r>
        <w:r w:rsidR="00644745" w:rsidRPr="00106CBC">
          <w:rPr>
            <w:noProof/>
            <w:webHidden/>
            <w:lang w:val="es-MX"/>
          </w:rPr>
          <w:fldChar w:fldCharType="end"/>
        </w:r>
      </w:hyperlink>
    </w:p>
    <w:p w14:paraId="18BC20FA"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33" w:history="1">
        <w:r w:rsidRPr="00106CBC">
          <w:rPr>
            <w:rStyle w:val="Hipervnculo"/>
            <w:noProof/>
            <w:lang w:val="es-MX"/>
          </w:rPr>
          <w:t>Herramientas de programación</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_Toc284416533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7</w:t>
        </w:r>
        <w:r w:rsidR="00644745" w:rsidRPr="00106CBC">
          <w:rPr>
            <w:noProof/>
            <w:webHidden/>
            <w:lang w:val="es-MX"/>
          </w:rPr>
          <w:fldChar w:fldCharType="end"/>
        </w:r>
      </w:hyperlink>
    </w:p>
    <w:p w14:paraId="0449DAEF" w14:textId="77777777" w:rsidR="006129FA" w:rsidRPr="00106CBC" w:rsidRDefault="006129FA">
      <w:pPr>
        <w:pStyle w:val="TDC1"/>
        <w:tabs>
          <w:tab w:val="right" w:leader="underscore" w:pos="8630"/>
        </w:tabs>
        <w:rPr>
          <w:rFonts w:eastAsia="MS Mincho" w:cs="Times New Roman"/>
          <w:b w:val="0"/>
          <w:bCs w:val="0"/>
          <w:i w:val="0"/>
          <w:iCs w:val="0"/>
          <w:noProof/>
          <w:sz w:val="22"/>
          <w:szCs w:val="22"/>
          <w:lang w:val="es-MX" w:eastAsia="es-MX" w:bidi="ar-SA"/>
        </w:rPr>
      </w:pPr>
      <w:hyperlink w:anchor="_Toc284416534" w:history="1">
        <w:r w:rsidRPr="00106CBC">
          <w:rPr>
            <w:rStyle w:val="Hipervnculo"/>
            <w:noProof/>
            <w:lang w:val="es-MX"/>
          </w:rPr>
          <w:t>ESTRUCTURA GENERAL DE UN PROGRAMA</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_Toc284416534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8</w:t>
        </w:r>
        <w:r w:rsidR="00644745" w:rsidRPr="00106CBC">
          <w:rPr>
            <w:noProof/>
            <w:webHidden/>
            <w:lang w:val="es-MX"/>
          </w:rPr>
          <w:fldChar w:fldCharType="end"/>
        </w:r>
      </w:hyperlink>
    </w:p>
    <w:p w14:paraId="2060BA93"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35" w:history="1">
        <w:r w:rsidRPr="00106CBC">
          <w:rPr>
            <w:rStyle w:val="Hipervnculo"/>
            <w:rFonts w:cs="Garamond"/>
            <w:noProof/>
            <w:lang w:val="es-MX"/>
          </w:rPr>
          <w:t>Concepto de programa</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_Toc284416535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8</w:t>
        </w:r>
        <w:r w:rsidR="00644745" w:rsidRPr="00106CBC">
          <w:rPr>
            <w:noProof/>
            <w:webHidden/>
            <w:lang w:val="es-MX"/>
          </w:rPr>
          <w:fldChar w:fldCharType="end"/>
        </w:r>
      </w:hyperlink>
    </w:p>
    <w:p w14:paraId="39E25246"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36" w:history="1">
        <w:r w:rsidRPr="00106CBC">
          <w:rPr>
            <w:rStyle w:val="Hipervnculo"/>
            <w:rFonts w:cs="Garamond"/>
            <w:noProof/>
            <w:lang w:val="es-MX"/>
          </w:rPr>
          <w:t>Partes constitutivas de un programa</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_Toc284416536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8</w:t>
        </w:r>
        <w:r w:rsidR="00644745" w:rsidRPr="00106CBC">
          <w:rPr>
            <w:noProof/>
            <w:webHidden/>
            <w:lang w:val="es-MX"/>
          </w:rPr>
          <w:fldChar w:fldCharType="end"/>
        </w:r>
      </w:hyperlink>
    </w:p>
    <w:p w14:paraId="3A7B1C19" w14:textId="77777777" w:rsidR="006129FA" w:rsidRPr="00106CBC" w:rsidRDefault="006129FA">
      <w:pPr>
        <w:pStyle w:val="TDC1"/>
        <w:tabs>
          <w:tab w:val="right" w:leader="underscore" w:pos="8630"/>
        </w:tabs>
        <w:rPr>
          <w:rFonts w:eastAsia="MS Mincho" w:cs="Times New Roman"/>
          <w:b w:val="0"/>
          <w:bCs w:val="0"/>
          <w:i w:val="0"/>
          <w:iCs w:val="0"/>
          <w:noProof/>
          <w:sz w:val="22"/>
          <w:szCs w:val="22"/>
          <w:lang w:val="es-MX" w:eastAsia="es-MX" w:bidi="ar-SA"/>
        </w:rPr>
      </w:pPr>
      <w:hyperlink w:anchor="_Toc284416537" w:history="1">
        <w:r w:rsidRPr="00106CBC">
          <w:rPr>
            <w:rStyle w:val="Hipervnculo"/>
            <w:noProof/>
            <w:lang w:val="es-MX"/>
          </w:rPr>
          <w:t>ALGOR</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_Toc284416537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9</w:t>
        </w:r>
        <w:r w:rsidR="00644745" w:rsidRPr="00106CBC">
          <w:rPr>
            <w:noProof/>
            <w:webHidden/>
            <w:lang w:val="es-MX"/>
          </w:rPr>
          <w:fldChar w:fldCharType="end"/>
        </w:r>
      </w:hyperlink>
    </w:p>
    <w:p w14:paraId="1FF1CEAA"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38" w:history="1">
        <w:r w:rsidRPr="00106CBC">
          <w:rPr>
            <w:rStyle w:val="Hipervnculo"/>
            <w:noProof/>
            <w:lang w:val="es-MX"/>
          </w:rPr>
          <w:t>Introducción</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_Toc284416538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9</w:t>
        </w:r>
        <w:r w:rsidR="00644745" w:rsidRPr="00106CBC">
          <w:rPr>
            <w:noProof/>
            <w:webHidden/>
            <w:lang w:val="es-MX"/>
          </w:rPr>
          <w:fldChar w:fldCharType="end"/>
        </w:r>
      </w:hyperlink>
    </w:p>
    <w:p w14:paraId="1A921299"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39" w:history="1">
        <w:r w:rsidRPr="00106CBC">
          <w:rPr>
            <w:rStyle w:val="Hipervnculo"/>
            <w:noProof/>
            <w:lang w:val="es-MX"/>
          </w:rPr>
          <w:t>Descripción del lenguaje</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_Toc284416539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9</w:t>
        </w:r>
        <w:r w:rsidR="00644745" w:rsidRPr="00106CBC">
          <w:rPr>
            <w:noProof/>
            <w:webHidden/>
            <w:lang w:val="es-MX"/>
          </w:rPr>
          <w:fldChar w:fldCharType="end"/>
        </w:r>
      </w:hyperlink>
    </w:p>
    <w:p w14:paraId="70E02BF4"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40" w:history="1">
        <w:r w:rsidRPr="00106CBC">
          <w:rPr>
            <w:rStyle w:val="Hipervnculo"/>
            <w:noProof/>
            <w:lang w:val="es-MX"/>
          </w:rPr>
          <w:t>Sección de Encabezamiento</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_Toc284416540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9</w:t>
        </w:r>
        <w:r w:rsidR="00644745" w:rsidRPr="00106CBC">
          <w:rPr>
            <w:noProof/>
            <w:webHidden/>
            <w:lang w:val="es-MX"/>
          </w:rPr>
          <w:fldChar w:fldCharType="end"/>
        </w:r>
      </w:hyperlink>
    </w:p>
    <w:p w14:paraId="63032E91"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41" w:history="1">
        <w:r w:rsidRPr="00106CBC">
          <w:rPr>
            <w:rStyle w:val="Hipervnculo"/>
            <w:noProof/>
            <w:lang w:val="es-MX"/>
          </w:rPr>
          <w:t>Sección de Variables</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_Toc284416541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11</w:t>
        </w:r>
        <w:r w:rsidR="00644745" w:rsidRPr="00106CBC">
          <w:rPr>
            <w:noProof/>
            <w:webHidden/>
            <w:lang w:val="es-MX"/>
          </w:rPr>
          <w:fldChar w:fldCharType="end"/>
        </w:r>
      </w:hyperlink>
    </w:p>
    <w:p w14:paraId="0C1E657E"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42" w:history="1">
        <w:r w:rsidRPr="00106CBC">
          <w:rPr>
            <w:rStyle w:val="Hipervnculo"/>
            <w:noProof/>
            <w:lang w:val="es-MX"/>
          </w:rPr>
          <w:t>Sección de Instrucciones</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_Toc284416542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12</w:t>
        </w:r>
        <w:r w:rsidR="00644745" w:rsidRPr="00106CBC">
          <w:rPr>
            <w:noProof/>
            <w:webHidden/>
            <w:lang w:val="es-MX"/>
          </w:rPr>
          <w:fldChar w:fldCharType="end"/>
        </w:r>
      </w:hyperlink>
    </w:p>
    <w:p w14:paraId="05284D12"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43" w:history="1">
        <w:r w:rsidRPr="00106CBC">
          <w:rPr>
            <w:rStyle w:val="Hipervnculo"/>
            <w:noProof/>
            <w:lang w:val="es-MX"/>
          </w:rPr>
          <w:t>Instrucción de Entrada</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_Toc284416543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12</w:t>
        </w:r>
        <w:r w:rsidR="00644745" w:rsidRPr="00106CBC">
          <w:rPr>
            <w:noProof/>
            <w:webHidden/>
            <w:lang w:val="es-MX"/>
          </w:rPr>
          <w:fldChar w:fldCharType="end"/>
        </w:r>
      </w:hyperlink>
    </w:p>
    <w:p w14:paraId="76216B26"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44" w:history="1">
        <w:r w:rsidRPr="00106CBC">
          <w:rPr>
            <w:rStyle w:val="Hipervnculo"/>
            <w:noProof/>
            <w:lang w:val="es-MX"/>
          </w:rPr>
          <w:t>Instrucción de Salida</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_Toc284416544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12</w:t>
        </w:r>
        <w:r w:rsidR="00644745" w:rsidRPr="00106CBC">
          <w:rPr>
            <w:noProof/>
            <w:webHidden/>
            <w:lang w:val="es-MX"/>
          </w:rPr>
          <w:fldChar w:fldCharType="end"/>
        </w:r>
      </w:hyperlink>
    </w:p>
    <w:p w14:paraId="7B18992C"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45" w:history="1">
        <w:r w:rsidRPr="00106CBC">
          <w:rPr>
            <w:rStyle w:val="Hipervnculo"/>
            <w:noProof/>
            <w:lang w:val="es-MX"/>
          </w:rPr>
          <w:t>Instrucción de asignación</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_Toc284416545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13</w:t>
        </w:r>
        <w:r w:rsidR="00644745" w:rsidRPr="00106CBC">
          <w:rPr>
            <w:noProof/>
            <w:webHidden/>
            <w:lang w:val="es-MX"/>
          </w:rPr>
          <w:fldChar w:fldCharType="end"/>
        </w:r>
      </w:hyperlink>
    </w:p>
    <w:p w14:paraId="79B91D4C"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46" w:history="1">
        <w:r w:rsidRPr="00106CBC">
          <w:rPr>
            <w:rStyle w:val="Hipervnculo"/>
            <w:noProof/>
            <w:lang w:val="es-MX"/>
          </w:rPr>
          <w:t>Ejercicios:</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_Toc284416546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15</w:t>
        </w:r>
        <w:r w:rsidR="00644745" w:rsidRPr="00106CBC">
          <w:rPr>
            <w:noProof/>
            <w:webHidden/>
            <w:lang w:val="es-MX"/>
          </w:rPr>
          <w:fldChar w:fldCharType="end"/>
        </w:r>
      </w:hyperlink>
    </w:p>
    <w:p w14:paraId="4DA5F79A"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47" w:history="1">
        <w:r w:rsidRPr="00106CBC">
          <w:rPr>
            <w:rStyle w:val="Hipervnculo"/>
            <w:noProof/>
            <w:lang w:val="es-MX"/>
          </w:rPr>
          <w:t>Condiciones</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_Toc284416547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16</w:t>
        </w:r>
        <w:r w:rsidR="00644745" w:rsidRPr="00106CBC">
          <w:rPr>
            <w:noProof/>
            <w:webHidden/>
            <w:lang w:val="es-MX"/>
          </w:rPr>
          <w:fldChar w:fldCharType="end"/>
        </w:r>
      </w:hyperlink>
    </w:p>
    <w:p w14:paraId="7318A6AF" w14:textId="77777777" w:rsidR="006129FA" w:rsidRPr="00106CBC" w:rsidRDefault="006129FA">
      <w:pPr>
        <w:pStyle w:val="TDC3"/>
        <w:tabs>
          <w:tab w:val="right" w:leader="underscore" w:pos="8630"/>
        </w:tabs>
        <w:rPr>
          <w:rFonts w:eastAsia="MS Mincho" w:cs="Times New Roman"/>
          <w:noProof/>
          <w:sz w:val="22"/>
          <w:szCs w:val="22"/>
          <w:lang w:val="es-MX" w:eastAsia="es-MX" w:bidi="ar-SA"/>
        </w:rPr>
      </w:pPr>
      <w:hyperlink w:anchor="_Toc284416548" w:history="1">
        <w:r w:rsidRPr="00106CBC">
          <w:rPr>
            <w:rStyle w:val="Hipervnculo"/>
            <w:b/>
            <w:noProof/>
            <w:lang w:val="es-MX"/>
          </w:rPr>
          <w:t>Instrucción Condicional Simple</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_Toc284416548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16</w:t>
        </w:r>
        <w:r w:rsidR="00644745" w:rsidRPr="00106CBC">
          <w:rPr>
            <w:noProof/>
            <w:webHidden/>
            <w:lang w:val="es-MX"/>
          </w:rPr>
          <w:fldChar w:fldCharType="end"/>
        </w:r>
      </w:hyperlink>
    </w:p>
    <w:p w14:paraId="13BF7C51" w14:textId="77777777" w:rsidR="006129FA" w:rsidRPr="00106CBC" w:rsidRDefault="006129FA">
      <w:pPr>
        <w:pStyle w:val="TDC3"/>
        <w:tabs>
          <w:tab w:val="right" w:leader="underscore" w:pos="8630"/>
        </w:tabs>
        <w:rPr>
          <w:rFonts w:eastAsia="MS Mincho" w:cs="Times New Roman"/>
          <w:noProof/>
          <w:sz w:val="22"/>
          <w:szCs w:val="22"/>
          <w:lang w:val="es-MX" w:eastAsia="es-MX" w:bidi="ar-SA"/>
        </w:rPr>
      </w:pPr>
      <w:hyperlink w:anchor="_Toc284416549" w:history="1">
        <w:r w:rsidRPr="00106CBC">
          <w:rPr>
            <w:rStyle w:val="Hipervnculo"/>
            <w:b/>
            <w:noProof/>
            <w:lang w:val="es-MX"/>
          </w:rPr>
          <w:t>Instrucción Condicional Completa</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_Toc284416549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16</w:t>
        </w:r>
        <w:r w:rsidR="00644745" w:rsidRPr="00106CBC">
          <w:rPr>
            <w:noProof/>
            <w:webHidden/>
            <w:lang w:val="es-MX"/>
          </w:rPr>
          <w:fldChar w:fldCharType="end"/>
        </w:r>
      </w:hyperlink>
    </w:p>
    <w:p w14:paraId="3410E2E7" w14:textId="77777777" w:rsidR="006129FA" w:rsidRPr="00106CBC" w:rsidRDefault="006129FA">
      <w:pPr>
        <w:pStyle w:val="TDC3"/>
        <w:tabs>
          <w:tab w:val="right" w:leader="underscore" w:pos="8630"/>
        </w:tabs>
        <w:rPr>
          <w:rFonts w:eastAsia="MS Mincho" w:cs="Times New Roman"/>
          <w:noProof/>
          <w:sz w:val="22"/>
          <w:szCs w:val="22"/>
          <w:lang w:val="es-MX" w:eastAsia="es-MX" w:bidi="ar-SA"/>
        </w:rPr>
      </w:pPr>
      <w:hyperlink w:anchor="_Toc284416550" w:history="1">
        <w:r w:rsidRPr="00106CBC">
          <w:rPr>
            <w:rStyle w:val="Hipervnculo"/>
            <w:b/>
            <w:noProof/>
            <w:lang w:val="es-MX"/>
          </w:rPr>
          <w:t>Ejercicios</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_Toc284416550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16</w:t>
        </w:r>
        <w:r w:rsidR="00644745" w:rsidRPr="00106CBC">
          <w:rPr>
            <w:noProof/>
            <w:webHidden/>
            <w:lang w:val="es-MX"/>
          </w:rPr>
          <w:fldChar w:fldCharType="end"/>
        </w:r>
      </w:hyperlink>
    </w:p>
    <w:p w14:paraId="06DD8998"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51" w:history="1">
        <w:r w:rsidRPr="00106CBC">
          <w:rPr>
            <w:rStyle w:val="Hipervnculo"/>
            <w:noProof/>
            <w:lang w:val="es-MX"/>
          </w:rPr>
          <w:t>Ciclos</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_Toc284416551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22</w:t>
        </w:r>
        <w:r w:rsidR="00644745" w:rsidRPr="00106CBC">
          <w:rPr>
            <w:noProof/>
            <w:webHidden/>
            <w:lang w:val="es-MX"/>
          </w:rPr>
          <w:fldChar w:fldCharType="end"/>
        </w:r>
      </w:hyperlink>
    </w:p>
    <w:p w14:paraId="7BF43F3E" w14:textId="77777777" w:rsidR="006129FA" w:rsidRPr="00106CBC" w:rsidRDefault="006129FA">
      <w:pPr>
        <w:pStyle w:val="TDC3"/>
        <w:tabs>
          <w:tab w:val="right" w:leader="underscore" w:pos="8630"/>
        </w:tabs>
        <w:rPr>
          <w:rFonts w:eastAsia="MS Mincho" w:cs="Times New Roman"/>
          <w:noProof/>
          <w:sz w:val="22"/>
          <w:szCs w:val="22"/>
          <w:lang w:val="es-MX" w:eastAsia="es-MX" w:bidi="ar-SA"/>
        </w:rPr>
      </w:pPr>
      <w:hyperlink w:anchor="_Toc284416552" w:history="1">
        <w:r w:rsidRPr="00106CBC">
          <w:rPr>
            <w:rStyle w:val="Hipervnculo"/>
            <w:b/>
            <w:noProof/>
            <w:lang w:val="es-MX"/>
          </w:rPr>
          <w:t>Instrucción repetitiva tipo Para</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_Toc284416552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22</w:t>
        </w:r>
        <w:r w:rsidR="00644745" w:rsidRPr="00106CBC">
          <w:rPr>
            <w:noProof/>
            <w:webHidden/>
            <w:lang w:val="es-MX"/>
          </w:rPr>
          <w:fldChar w:fldCharType="end"/>
        </w:r>
      </w:hyperlink>
    </w:p>
    <w:p w14:paraId="642B221C" w14:textId="77777777" w:rsidR="006129FA" w:rsidRPr="00106CBC" w:rsidRDefault="006129FA">
      <w:pPr>
        <w:pStyle w:val="TDC3"/>
        <w:tabs>
          <w:tab w:val="right" w:leader="underscore" w:pos="8630"/>
        </w:tabs>
        <w:rPr>
          <w:rFonts w:eastAsia="MS Mincho" w:cs="Times New Roman"/>
          <w:noProof/>
          <w:sz w:val="22"/>
          <w:szCs w:val="22"/>
          <w:lang w:val="es-MX" w:eastAsia="es-MX" w:bidi="ar-SA"/>
        </w:rPr>
      </w:pPr>
      <w:hyperlink w:anchor="_Toc284416553" w:history="1">
        <w:r w:rsidRPr="00106CBC">
          <w:rPr>
            <w:rStyle w:val="Hipervnculo"/>
            <w:b/>
            <w:noProof/>
            <w:lang w:val="es-MX"/>
          </w:rPr>
          <w:t>Instrucción repetitiva tipo Para con Paso</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_Toc284416553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22</w:t>
        </w:r>
        <w:r w:rsidR="00644745" w:rsidRPr="00106CBC">
          <w:rPr>
            <w:noProof/>
            <w:webHidden/>
            <w:lang w:val="es-MX"/>
          </w:rPr>
          <w:fldChar w:fldCharType="end"/>
        </w:r>
      </w:hyperlink>
    </w:p>
    <w:p w14:paraId="65C87E49" w14:textId="77777777" w:rsidR="006129FA" w:rsidRPr="00106CBC" w:rsidRDefault="006129FA">
      <w:pPr>
        <w:pStyle w:val="TDC3"/>
        <w:tabs>
          <w:tab w:val="right" w:leader="underscore" w:pos="8630"/>
        </w:tabs>
        <w:rPr>
          <w:rFonts w:eastAsia="MS Mincho" w:cs="Times New Roman"/>
          <w:noProof/>
          <w:sz w:val="22"/>
          <w:szCs w:val="22"/>
          <w:lang w:val="es-MX" w:eastAsia="es-MX" w:bidi="ar-SA"/>
        </w:rPr>
      </w:pPr>
      <w:hyperlink w:anchor="_Toc284416554" w:history="1">
        <w:r w:rsidRPr="00106CBC">
          <w:rPr>
            <w:rStyle w:val="Hipervnculo"/>
            <w:b/>
            <w:noProof/>
            <w:lang w:val="es-MX"/>
          </w:rPr>
          <w:t>Ejercicios</w:t>
        </w:r>
        <w:r w:rsidRPr="00106CBC">
          <w:rPr>
            <w:rStyle w:val="Hipervnculo"/>
            <w:noProof/>
            <w:lang w:val="es-MX"/>
          </w:rPr>
          <w:t>:</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_Toc284416554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23</w:t>
        </w:r>
        <w:r w:rsidR="00644745" w:rsidRPr="00106CBC">
          <w:rPr>
            <w:noProof/>
            <w:webHidden/>
            <w:lang w:val="es-MX"/>
          </w:rPr>
          <w:fldChar w:fldCharType="end"/>
        </w:r>
      </w:hyperlink>
    </w:p>
    <w:p w14:paraId="57A1A8DC" w14:textId="77777777" w:rsidR="006129FA" w:rsidRPr="00106CBC" w:rsidRDefault="006129FA">
      <w:pPr>
        <w:pStyle w:val="TDC3"/>
        <w:tabs>
          <w:tab w:val="right" w:leader="underscore" w:pos="8630"/>
        </w:tabs>
        <w:rPr>
          <w:rFonts w:eastAsia="MS Mincho" w:cs="Times New Roman"/>
          <w:noProof/>
          <w:sz w:val="22"/>
          <w:szCs w:val="22"/>
          <w:lang w:val="es-MX" w:eastAsia="es-MX" w:bidi="ar-SA"/>
        </w:rPr>
      </w:pPr>
      <w:hyperlink w:anchor="_Toc284416555" w:history="1">
        <w:r w:rsidRPr="00106CBC">
          <w:rPr>
            <w:rStyle w:val="Hipervnculo"/>
            <w:b/>
            <w:noProof/>
            <w:lang w:val="es-MX"/>
          </w:rPr>
          <w:t>Instrucción repetitiva tipo Mientras</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_Toc284416555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26</w:t>
        </w:r>
        <w:r w:rsidR="00644745" w:rsidRPr="00106CBC">
          <w:rPr>
            <w:noProof/>
            <w:webHidden/>
            <w:lang w:val="es-MX"/>
          </w:rPr>
          <w:fldChar w:fldCharType="end"/>
        </w:r>
      </w:hyperlink>
    </w:p>
    <w:p w14:paraId="6FD7E0CD" w14:textId="77777777" w:rsidR="006129FA" w:rsidRPr="00106CBC" w:rsidRDefault="006129FA">
      <w:pPr>
        <w:pStyle w:val="TDC3"/>
        <w:tabs>
          <w:tab w:val="right" w:leader="underscore" w:pos="8630"/>
        </w:tabs>
        <w:rPr>
          <w:rFonts w:eastAsia="MS Mincho" w:cs="Times New Roman"/>
          <w:noProof/>
          <w:sz w:val="22"/>
          <w:szCs w:val="22"/>
          <w:lang w:val="es-MX" w:eastAsia="es-MX" w:bidi="ar-SA"/>
        </w:rPr>
      </w:pPr>
      <w:hyperlink w:anchor="_Toc284416556" w:history="1">
        <w:r w:rsidRPr="00106CBC">
          <w:rPr>
            <w:rStyle w:val="Hipervnculo"/>
            <w:b/>
            <w:noProof/>
            <w:lang w:val="es-MX"/>
          </w:rPr>
          <w:t>Instrucción repetitiva tipo Repetir-Hasta</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_Toc284416556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26</w:t>
        </w:r>
        <w:r w:rsidR="00644745" w:rsidRPr="00106CBC">
          <w:rPr>
            <w:noProof/>
            <w:webHidden/>
            <w:lang w:val="es-MX"/>
          </w:rPr>
          <w:fldChar w:fldCharType="end"/>
        </w:r>
      </w:hyperlink>
    </w:p>
    <w:p w14:paraId="47D8135B" w14:textId="77777777" w:rsidR="006129FA" w:rsidRPr="00106CBC" w:rsidRDefault="006129FA">
      <w:pPr>
        <w:pStyle w:val="TDC3"/>
        <w:tabs>
          <w:tab w:val="right" w:leader="underscore" w:pos="8630"/>
        </w:tabs>
        <w:rPr>
          <w:rFonts w:eastAsia="MS Mincho" w:cs="Times New Roman"/>
          <w:noProof/>
          <w:sz w:val="22"/>
          <w:szCs w:val="22"/>
          <w:lang w:val="es-MX" w:eastAsia="es-MX" w:bidi="ar-SA"/>
        </w:rPr>
      </w:pPr>
      <w:hyperlink w:anchor="_Toc284416557" w:history="1">
        <w:r w:rsidRPr="00106CBC">
          <w:rPr>
            <w:rStyle w:val="Hipervnculo"/>
            <w:b/>
            <w:noProof/>
            <w:lang w:val="es-MX"/>
          </w:rPr>
          <w:t>Ejercicios</w:t>
        </w:r>
        <w:r w:rsidRPr="00106CBC">
          <w:rPr>
            <w:rStyle w:val="Hipervnculo"/>
            <w:noProof/>
            <w:lang w:val="es-MX"/>
          </w:rPr>
          <w:t>:</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_Toc284416557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26</w:t>
        </w:r>
        <w:r w:rsidR="00644745" w:rsidRPr="00106CBC">
          <w:rPr>
            <w:noProof/>
            <w:webHidden/>
            <w:lang w:val="es-MX"/>
          </w:rPr>
          <w:fldChar w:fldCharType="end"/>
        </w:r>
      </w:hyperlink>
    </w:p>
    <w:p w14:paraId="476B5FB4"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58" w:history="1">
        <w:r w:rsidRPr="00106CBC">
          <w:rPr>
            <w:rStyle w:val="Hipervnculo"/>
            <w:noProof/>
            <w:lang w:val="es-MX"/>
          </w:rPr>
          <w:t>Vectores y matrices</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_Toc284416558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29</w:t>
        </w:r>
        <w:r w:rsidR="00644745" w:rsidRPr="00106CBC">
          <w:rPr>
            <w:noProof/>
            <w:webHidden/>
            <w:lang w:val="es-MX"/>
          </w:rPr>
          <w:fldChar w:fldCharType="end"/>
        </w:r>
      </w:hyperlink>
    </w:p>
    <w:p w14:paraId="7D434777" w14:textId="77777777" w:rsidR="006129FA" w:rsidRPr="00106CBC" w:rsidRDefault="006129FA">
      <w:pPr>
        <w:pStyle w:val="TDC2"/>
        <w:tabs>
          <w:tab w:val="right" w:leader="underscore" w:pos="8630"/>
        </w:tabs>
        <w:rPr>
          <w:rFonts w:eastAsia="MS Mincho" w:cs="Times New Roman"/>
          <w:b w:val="0"/>
          <w:bCs w:val="0"/>
          <w:noProof/>
          <w:lang w:val="es-MX" w:eastAsia="es-MX" w:bidi="ar-SA"/>
        </w:rPr>
      </w:pPr>
      <w:hyperlink w:anchor="_Toc284416559" w:history="1">
        <w:r w:rsidRPr="00106CBC">
          <w:rPr>
            <w:rStyle w:val="Hipervnculo"/>
            <w:noProof/>
            <w:lang w:val="es-MX"/>
          </w:rPr>
          <w:t>Ejercicios</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_Toc284416559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29</w:t>
        </w:r>
        <w:r w:rsidR="00644745" w:rsidRPr="00106CBC">
          <w:rPr>
            <w:noProof/>
            <w:webHidden/>
            <w:lang w:val="es-MX"/>
          </w:rPr>
          <w:fldChar w:fldCharType="end"/>
        </w:r>
      </w:hyperlink>
    </w:p>
    <w:p w14:paraId="1919A096" w14:textId="77777777" w:rsidR="006129FA" w:rsidRPr="00106CBC" w:rsidRDefault="006129FA">
      <w:pPr>
        <w:pStyle w:val="TDC2"/>
        <w:tabs>
          <w:tab w:val="right" w:leader="underscore" w:pos="8630"/>
        </w:tabs>
        <w:rPr>
          <w:rStyle w:val="Hipervnculo"/>
          <w:noProof/>
          <w:lang w:val="es-MX"/>
        </w:rPr>
      </w:pPr>
      <w:hyperlink w:anchor="_Toc284416560" w:history="1">
        <w:r w:rsidRPr="00106CBC">
          <w:rPr>
            <w:rStyle w:val="Hipervnculo"/>
            <w:noProof/>
            <w:lang w:val="es-MX"/>
          </w:rPr>
          <w:t>Funciones</w:t>
        </w:r>
        <w:r w:rsidRPr="00106CBC">
          <w:rPr>
            <w:noProof/>
            <w:webHidden/>
            <w:lang w:val="es-MX"/>
          </w:rPr>
          <w:tab/>
        </w:r>
        <w:r w:rsidR="00644745" w:rsidRPr="00106CBC">
          <w:rPr>
            <w:noProof/>
            <w:webHidden/>
            <w:lang w:val="es-MX"/>
          </w:rPr>
          <w:fldChar w:fldCharType="begin"/>
        </w:r>
        <w:r w:rsidRPr="00106CBC">
          <w:rPr>
            <w:noProof/>
            <w:webHidden/>
            <w:lang w:val="es-MX"/>
          </w:rPr>
          <w:instrText xml:space="preserve"> PAGEREF _Toc284416560 \h </w:instrText>
        </w:r>
        <w:r w:rsidR="00644745" w:rsidRPr="00106CBC">
          <w:rPr>
            <w:noProof/>
            <w:webHidden/>
            <w:lang w:val="es-MX"/>
          </w:rPr>
        </w:r>
        <w:r w:rsidR="00644745" w:rsidRPr="00106CBC">
          <w:rPr>
            <w:noProof/>
            <w:webHidden/>
            <w:lang w:val="es-MX"/>
          </w:rPr>
          <w:fldChar w:fldCharType="separate"/>
        </w:r>
        <w:r w:rsidRPr="00106CBC">
          <w:rPr>
            <w:noProof/>
            <w:webHidden/>
            <w:lang w:val="es-MX"/>
          </w:rPr>
          <w:t>32</w:t>
        </w:r>
        <w:r w:rsidR="00644745" w:rsidRPr="00106CBC">
          <w:rPr>
            <w:noProof/>
            <w:webHidden/>
            <w:lang w:val="es-MX"/>
          </w:rPr>
          <w:fldChar w:fldCharType="end"/>
        </w:r>
      </w:hyperlink>
    </w:p>
    <w:p w14:paraId="073253D1" w14:textId="77777777" w:rsidR="007359A0" w:rsidRPr="00106CBC" w:rsidRDefault="00644745">
      <w:pPr>
        <w:rPr>
          <w:lang w:val="es-MX"/>
        </w:rPr>
      </w:pPr>
      <w:r w:rsidRPr="00106CBC">
        <w:rPr>
          <w:lang w:val="es-MX"/>
        </w:rPr>
        <w:fldChar w:fldCharType="end"/>
      </w:r>
      <w:r w:rsidR="006129FA" w:rsidRPr="00106CBC">
        <w:rPr>
          <w:lang w:val="es-MX"/>
        </w:rPr>
        <w:br w:type="page"/>
      </w:r>
    </w:p>
    <w:p w14:paraId="30C62AAE" w14:textId="77777777" w:rsidR="004C276D" w:rsidRPr="00106CBC" w:rsidRDefault="00550494" w:rsidP="007359A0">
      <w:pPr>
        <w:pStyle w:val="Ttulo1"/>
        <w:rPr>
          <w:lang w:val="es-MX"/>
        </w:rPr>
      </w:pPr>
      <w:bookmarkStart w:id="0" w:name="_Toc283743588"/>
      <w:bookmarkStart w:id="1" w:name="_Toc283743638"/>
      <w:bookmarkStart w:id="2" w:name="_Toc284416528"/>
      <w:r w:rsidRPr="00106CBC">
        <w:rPr>
          <w:lang w:val="es-MX"/>
        </w:rPr>
        <w:t>I</w:t>
      </w:r>
      <w:bookmarkEnd w:id="0"/>
      <w:bookmarkEnd w:id="1"/>
      <w:r w:rsidRPr="00106CBC">
        <w:rPr>
          <w:lang w:val="es-MX"/>
        </w:rPr>
        <w:t>NTRODUCCIÓN</w:t>
      </w:r>
      <w:bookmarkEnd w:id="2"/>
    </w:p>
    <w:p w14:paraId="3D602011" w14:textId="77777777" w:rsidR="00474272" w:rsidRPr="00106CBC" w:rsidRDefault="00FE5DEC" w:rsidP="00FE5DEC">
      <w:pPr>
        <w:pStyle w:val="Textoindependiente"/>
        <w:ind w:firstLine="0"/>
        <w:rPr>
          <w:sz w:val="24"/>
          <w:szCs w:val="24"/>
          <w:lang w:val="es-MX"/>
        </w:rPr>
      </w:pPr>
      <w:r w:rsidRPr="00106CBC">
        <w:rPr>
          <w:sz w:val="24"/>
          <w:szCs w:val="24"/>
          <w:lang w:val="es-MX"/>
        </w:rPr>
        <w:t xml:space="preserve">Programar es una actividad que requiere un esfuerzo mental </w:t>
      </w:r>
      <w:r w:rsidR="005530DD" w:rsidRPr="00106CBC">
        <w:rPr>
          <w:sz w:val="24"/>
          <w:szCs w:val="24"/>
          <w:lang w:val="es-MX"/>
        </w:rPr>
        <w:t xml:space="preserve">y </w:t>
      </w:r>
      <w:r w:rsidRPr="00106CBC">
        <w:rPr>
          <w:sz w:val="24"/>
          <w:szCs w:val="24"/>
          <w:lang w:val="es-MX"/>
        </w:rPr>
        <w:t xml:space="preserve">que implica explícitamente analizar, diseñar y escribir código, para después probar y depurarlo. El propósito de la programación es la creación de programas que lleven a cabo tareas y realicen un comportamiento deseado. Este proceso requiere una dedicación constante para llegar a dominarlo, así como el conocimiento </w:t>
      </w:r>
      <w:r w:rsidR="00EA5C6B" w:rsidRPr="00106CBC">
        <w:rPr>
          <w:sz w:val="24"/>
          <w:szCs w:val="24"/>
          <w:lang w:val="es-MX"/>
        </w:rPr>
        <w:t xml:space="preserve">de </w:t>
      </w:r>
      <w:r w:rsidRPr="00106CBC">
        <w:rPr>
          <w:sz w:val="24"/>
          <w:szCs w:val="24"/>
          <w:lang w:val="es-MX"/>
        </w:rPr>
        <w:t xml:space="preserve">diferentes áreas, un lenguaje de programación y una lógica formal. </w:t>
      </w:r>
    </w:p>
    <w:p w14:paraId="2BBAF143" w14:textId="77777777" w:rsidR="00FE5DEC" w:rsidRPr="00106CBC" w:rsidRDefault="00FE5DEC" w:rsidP="00FE5DEC">
      <w:pPr>
        <w:pStyle w:val="Textoindependiente"/>
        <w:ind w:firstLine="0"/>
        <w:rPr>
          <w:lang w:val="es-MX"/>
        </w:rPr>
      </w:pPr>
      <w:r w:rsidRPr="00106CBC">
        <w:rPr>
          <w:sz w:val="24"/>
          <w:szCs w:val="24"/>
          <w:lang w:val="es-MX"/>
        </w:rPr>
        <w:t>Se pretende en este manual dar una introducción a los elementos más importantes de la programación así como una serie de ejercicios que exploten estas habilidades necesarias para llegar a convertirse en una persona capaz de resolver problemas a través de una computadora.</w:t>
      </w:r>
    </w:p>
    <w:p w14:paraId="3DC65CF3" w14:textId="77777777" w:rsidR="004C276D" w:rsidRPr="00106CBC" w:rsidRDefault="004C276D" w:rsidP="00474272">
      <w:pPr>
        <w:pStyle w:val="Textoindependiente"/>
        <w:ind w:firstLine="0"/>
        <w:rPr>
          <w:lang w:val="es-MX"/>
        </w:rPr>
      </w:pPr>
    </w:p>
    <w:p w14:paraId="7DE8A64C" w14:textId="77777777" w:rsidR="00474272" w:rsidRPr="00106CBC" w:rsidRDefault="00474272" w:rsidP="00474272">
      <w:pPr>
        <w:pStyle w:val="Textoindependiente"/>
        <w:ind w:firstLine="0"/>
        <w:rPr>
          <w:lang w:val="es-MX"/>
        </w:rPr>
      </w:pPr>
    </w:p>
    <w:p w14:paraId="6140B183" w14:textId="77777777" w:rsidR="00474272" w:rsidRPr="00106CBC" w:rsidRDefault="00474272" w:rsidP="00490BE8">
      <w:pPr>
        <w:pStyle w:val="Ttulo1"/>
        <w:rPr>
          <w:lang w:val="es-MX"/>
        </w:rPr>
      </w:pPr>
      <w:r w:rsidRPr="00106CBC">
        <w:rPr>
          <w:lang w:val="es-MX"/>
        </w:rPr>
        <w:br w:type="page"/>
      </w:r>
      <w:bookmarkStart w:id="3" w:name="_Toc284416529"/>
      <w:r w:rsidR="00DE6420" w:rsidRPr="00106CBC">
        <w:rPr>
          <w:lang w:val="es-MX"/>
        </w:rPr>
        <w:lastRenderedPageBreak/>
        <w:t>ALGORITMO</w:t>
      </w:r>
      <w:bookmarkEnd w:id="3"/>
    </w:p>
    <w:p w14:paraId="09E6CAD5" w14:textId="77777777" w:rsidR="00CE00AE" w:rsidRPr="00106CBC" w:rsidRDefault="00CE00AE" w:rsidP="00CE00AE">
      <w:pPr>
        <w:pStyle w:val="Textoindependiente"/>
        <w:rPr>
          <w:sz w:val="24"/>
          <w:szCs w:val="24"/>
          <w:lang w:val="es-MX"/>
        </w:rPr>
      </w:pPr>
      <w:r w:rsidRPr="00106CBC">
        <w:rPr>
          <w:sz w:val="24"/>
          <w:szCs w:val="24"/>
          <w:lang w:val="es-MX"/>
        </w:rPr>
        <w:t>“Un problema no deberá considerarse inmediatamente en términos de instrucciones de un lenguaje, sino de elementos naturales del problema mismo, abstraídos de alguna manera.” [Niklaus Wirth, Creador del Lenguaje Pascal]</w:t>
      </w:r>
    </w:p>
    <w:p w14:paraId="75FFF17E" w14:textId="77777777" w:rsidR="004C276D" w:rsidRPr="00106CBC" w:rsidRDefault="00CE00AE" w:rsidP="00B57A08">
      <w:pPr>
        <w:pStyle w:val="Textoindependiente"/>
        <w:rPr>
          <w:sz w:val="24"/>
          <w:szCs w:val="24"/>
          <w:lang w:val="es-MX"/>
        </w:rPr>
      </w:pPr>
      <w:r w:rsidRPr="00106CBC">
        <w:rPr>
          <w:sz w:val="24"/>
          <w:szCs w:val="24"/>
          <w:lang w:val="es-MX"/>
        </w:rPr>
        <w:t xml:space="preserve">Un </w:t>
      </w:r>
      <w:r w:rsidR="00F3448D" w:rsidRPr="00106CBC">
        <w:rPr>
          <w:b/>
          <w:sz w:val="24"/>
          <w:szCs w:val="24"/>
          <w:lang w:val="es-MX"/>
        </w:rPr>
        <w:t>Algoritmo</w:t>
      </w:r>
      <w:r w:rsidRPr="00106CBC">
        <w:rPr>
          <w:sz w:val="24"/>
          <w:szCs w:val="24"/>
          <w:lang w:val="es-MX"/>
        </w:rPr>
        <w:t xml:space="preserve"> lo podemos definir como:</w:t>
      </w:r>
      <w:r w:rsidR="00F3448D" w:rsidRPr="00106CBC">
        <w:rPr>
          <w:sz w:val="24"/>
          <w:szCs w:val="24"/>
          <w:lang w:val="es-MX"/>
        </w:rPr>
        <w:t xml:space="preserve"> una serie de pasos a seguir </w:t>
      </w:r>
      <w:r w:rsidRPr="00106CBC">
        <w:rPr>
          <w:sz w:val="24"/>
          <w:szCs w:val="24"/>
          <w:lang w:val="es-MX"/>
        </w:rPr>
        <w:t xml:space="preserve">para resolver un problema. </w:t>
      </w:r>
    </w:p>
    <w:p w14:paraId="76E05DBD" w14:textId="77777777" w:rsidR="00CE00AE" w:rsidRPr="00106CBC" w:rsidRDefault="00CE00AE" w:rsidP="00CE00AE">
      <w:pPr>
        <w:pStyle w:val="Textoindependiente"/>
        <w:rPr>
          <w:sz w:val="24"/>
          <w:szCs w:val="24"/>
          <w:lang w:val="es-MX"/>
        </w:rPr>
      </w:pPr>
      <w:r w:rsidRPr="00106CBC">
        <w:rPr>
          <w:sz w:val="24"/>
          <w:szCs w:val="24"/>
          <w:lang w:val="es-MX"/>
        </w:rPr>
        <w:t xml:space="preserve">Podemos encontrar muchas definiciones de </w:t>
      </w:r>
      <w:hyperlink r:id="rId13" w:tgtFrame="_self" w:history="1">
        <w:r w:rsidRPr="00106CBC">
          <w:rPr>
            <w:sz w:val="24"/>
            <w:szCs w:val="24"/>
            <w:lang w:val="es-MX"/>
          </w:rPr>
          <w:t>algoritmo</w:t>
        </w:r>
      </w:hyperlink>
      <w:r w:rsidRPr="00106CBC">
        <w:rPr>
          <w:sz w:val="24"/>
          <w:szCs w:val="24"/>
          <w:lang w:val="es-MX"/>
        </w:rPr>
        <w:t xml:space="preserve"> en los textos de </w:t>
      </w:r>
      <w:r w:rsidR="004A082B" w:rsidRPr="00106CBC">
        <w:rPr>
          <w:sz w:val="24"/>
          <w:szCs w:val="24"/>
          <w:lang w:val="es-MX"/>
        </w:rPr>
        <w:t>programación</w:t>
      </w:r>
      <w:r w:rsidRPr="00106CBC">
        <w:rPr>
          <w:sz w:val="24"/>
          <w:szCs w:val="24"/>
          <w:lang w:val="es-MX"/>
        </w:rPr>
        <w:t>, todas ellas muy similares:</w:t>
      </w:r>
    </w:p>
    <w:p w14:paraId="18791C51" w14:textId="77777777" w:rsidR="00CE00AE" w:rsidRPr="00106CBC" w:rsidRDefault="00CE00AE" w:rsidP="00CE00AE">
      <w:pPr>
        <w:numPr>
          <w:ilvl w:val="0"/>
          <w:numId w:val="7"/>
        </w:numPr>
        <w:spacing w:before="100" w:beforeAutospacing="1" w:after="100" w:afterAutospacing="1"/>
        <w:rPr>
          <w:sz w:val="24"/>
          <w:szCs w:val="24"/>
          <w:lang w:val="es-MX"/>
        </w:rPr>
      </w:pPr>
      <w:r w:rsidRPr="00106CBC">
        <w:rPr>
          <w:sz w:val="24"/>
          <w:szCs w:val="24"/>
          <w:lang w:val="es-MX"/>
        </w:rPr>
        <w:t>Conjunto ordenado y finito de pasos que permite hallar la solución de un problema.</w:t>
      </w:r>
    </w:p>
    <w:p w14:paraId="793FFE41" w14:textId="77777777" w:rsidR="00CE00AE" w:rsidRPr="00106CBC" w:rsidRDefault="00CE00AE" w:rsidP="00CE00AE">
      <w:pPr>
        <w:numPr>
          <w:ilvl w:val="0"/>
          <w:numId w:val="7"/>
        </w:numPr>
        <w:spacing w:before="100" w:beforeAutospacing="1" w:after="100" w:afterAutospacing="1"/>
        <w:rPr>
          <w:sz w:val="24"/>
          <w:szCs w:val="24"/>
          <w:lang w:val="es-MX"/>
        </w:rPr>
      </w:pPr>
      <w:r w:rsidRPr="00106CBC">
        <w:rPr>
          <w:sz w:val="24"/>
          <w:szCs w:val="24"/>
          <w:lang w:val="es-MX"/>
        </w:rPr>
        <w:t>Una secuencia de pasos que conducen a la realización de una tarea.</w:t>
      </w:r>
    </w:p>
    <w:p w14:paraId="2709F19C" w14:textId="77777777" w:rsidR="00CE00AE" w:rsidRPr="00106CBC" w:rsidRDefault="00CE00AE" w:rsidP="00CE00AE">
      <w:pPr>
        <w:numPr>
          <w:ilvl w:val="0"/>
          <w:numId w:val="7"/>
        </w:numPr>
        <w:spacing w:before="100" w:beforeAutospacing="1" w:after="100" w:afterAutospacing="1"/>
        <w:rPr>
          <w:sz w:val="24"/>
          <w:szCs w:val="24"/>
          <w:lang w:val="es-MX"/>
        </w:rPr>
      </w:pPr>
      <w:r w:rsidRPr="00106CBC">
        <w:rPr>
          <w:sz w:val="24"/>
          <w:szCs w:val="24"/>
          <w:lang w:val="es-MX"/>
        </w:rPr>
        <w:t>Descripción exacta de la secuencia en que se ha de realizar un conjunto de actividades tendientes a resolver un determinado tipo de problema o procedimiento.</w:t>
      </w:r>
    </w:p>
    <w:p w14:paraId="4386BA06" w14:textId="77777777" w:rsidR="00CE00AE" w:rsidRPr="00106CBC" w:rsidRDefault="00CE00AE" w:rsidP="00CE00AE">
      <w:pPr>
        <w:numPr>
          <w:ilvl w:val="0"/>
          <w:numId w:val="7"/>
        </w:numPr>
        <w:spacing w:before="100" w:beforeAutospacing="1" w:after="100" w:afterAutospacing="1"/>
        <w:rPr>
          <w:sz w:val="24"/>
          <w:szCs w:val="24"/>
          <w:lang w:val="es-MX"/>
        </w:rPr>
      </w:pPr>
      <w:r w:rsidRPr="00106CBC">
        <w:rPr>
          <w:sz w:val="24"/>
          <w:szCs w:val="24"/>
          <w:lang w:val="es-MX"/>
        </w:rPr>
        <w:t>Conjunto de sentencias / instrucciones en lenguaje nativo, los cuales expresan la lógica de un programa.</w:t>
      </w:r>
    </w:p>
    <w:p w14:paraId="229B558B" w14:textId="77777777" w:rsidR="00CE00AE" w:rsidRPr="00106CBC" w:rsidRDefault="00CE00AE" w:rsidP="00CE00AE">
      <w:pPr>
        <w:numPr>
          <w:ilvl w:val="0"/>
          <w:numId w:val="7"/>
        </w:numPr>
        <w:spacing w:before="100" w:beforeAutospacing="1" w:after="100" w:afterAutospacing="1"/>
        <w:rPr>
          <w:sz w:val="24"/>
          <w:szCs w:val="24"/>
          <w:lang w:val="es-MX"/>
        </w:rPr>
      </w:pPr>
      <w:r w:rsidRPr="00106CBC">
        <w:rPr>
          <w:sz w:val="24"/>
          <w:szCs w:val="24"/>
          <w:lang w:val="es-MX"/>
        </w:rPr>
        <w:t>Es un sistema por el cual se llega a una solución, teniendo en cuenta que debe de ser definido, finito y preciso.</w:t>
      </w:r>
    </w:p>
    <w:p w14:paraId="3C2D7569" w14:textId="77777777" w:rsidR="00CE00AE" w:rsidRPr="00106CBC" w:rsidRDefault="00CE00AE" w:rsidP="00CE00AE">
      <w:pPr>
        <w:numPr>
          <w:ilvl w:val="0"/>
          <w:numId w:val="7"/>
        </w:numPr>
        <w:spacing w:before="100" w:beforeAutospacing="1" w:after="100" w:afterAutospacing="1"/>
        <w:rPr>
          <w:sz w:val="24"/>
          <w:szCs w:val="24"/>
          <w:lang w:val="es-MX"/>
        </w:rPr>
      </w:pPr>
      <w:r w:rsidRPr="00106CBC">
        <w:rPr>
          <w:sz w:val="24"/>
          <w:szCs w:val="24"/>
          <w:lang w:val="es-MX"/>
        </w:rPr>
        <w:t>Toda receta, proceso, rutina, método, procedimiento, técnica, formula que resuelven un determinado problema.</w:t>
      </w:r>
    </w:p>
    <w:p w14:paraId="36FE14A9" w14:textId="77777777" w:rsidR="00CE00AE" w:rsidRPr="00106CBC" w:rsidRDefault="00CE00AE" w:rsidP="00CE00AE">
      <w:pPr>
        <w:numPr>
          <w:ilvl w:val="0"/>
          <w:numId w:val="7"/>
        </w:numPr>
        <w:spacing w:before="100" w:beforeAutospacing="1" w:after="100" w:afterAutospacing="1"/>
        <w:rPr>
          <w:sz w:val="24"/>
          <w:szCs w:val="24"/>
          <w:lang w:val="es-MX"/>
        </w:rPr>
      </w:pPr>
      <w:r w:rsidRPr="00106CBC">
        <w:rPr>
          <w:sz w:val="24"/>
          <w:szCs w:val="24"/>
          <w:lang w:val="es-MX"/>
        </w:rPr>
        <w:t>Conjunto de instrucciones concretas y detalladas mediante el cual se consigue una acción determinada.</w:t>
      </w:r>
    </w:p>
    <w:p w14:paraId="4C6B773A" w14:textId="77777777" w:rsidR="00CE00AE" w:rsidRPr="00106CBC" w:rsidRDefault="00CE00AE" w:rsidP="00CE00AE">
      <w:pPr>
        <w:numPr>
          <w:ilvl w:val="0"/>
          <w:numId w:val="7"/>
        </w:numPr>
        <w:spacing w:before="100" w:beforeAutospacing="1" w:after="100" w:afterAutospacing="1"/>
        <w:rPr>
          <w:sz w:val="24"/>
          <w:szCs w:val="24"/>
          <w:lang w:val="es-MX"/>
        </w:rPr>
      </w:pPr>
      <w:r w:rsidRPr="00106CBC">
        <w:rPr>
          <w:sz w:val="24"/>
          <w:szCs w:val="24"/>
          <w:lang w:val="es-MX"/>
        </w:rPr>
        <w:t>Conjunto de reglas que permiten obtener un resultado determinado a partir de ciertas reglas definidas.</w:t>
      </w:r>
    </w:p>
    <w:p w14:paraId="51C9D21F" w14:textId="77777777" w:rsidR="00CE00AE" w:rsidRPr="00106CBC" w:rsidRDefault="00CE00AE" w:rsidP="00CE00AE">
      <w:pPr>
        <w:numPr>
          <w:ilvl w:val="0"/>
          <w:numId w:val="7"/>
        </w:numPr>
        <w:spacing w:before="100" w:beforeAutospacing="1" w:after="100" w:afterAutospacing="1"/>
        <w:rPr>
          <w:sz w:val="24"/>
          <w:szCs w:val="24"/>
          <w:lang w:val="es-MX"/>
        </w:rPr>
      </w:pPr>
      <w:r w:rsidRPr="00106CBC">
        <w:rPr>
          <w:sz w:val="24"/>
          <w:szCs w:val="24"/>
          <w:lang w:val="es-MX"/>
        </w:rPr>
        <w:t>Descripción precisa de una sucesión de instrucciones que permite llevar a cabo un trabajo en un número finito de pasos.</w:t>
      </w:r>
    </w:p>
    <w:p w14:paraId="468ED83C" w14:textId="77777777" w:rsidR="00CE00AE" w:rsidRPr="00106CBC" w:rsidRDefault="00CE00AE" w:rsidP="00CE00AE">
      <w:pPr>
        <w:numPr>
          <w:ilvl w:val="0"/>
          <w:numId w:val="7"/>
        </w:numPr>
        <w:spacing w:before="100" w:beforeAutospacing="1" w:after="100" w:afterAutospacing="1"/>
        <w:rPr>
          <w:sz w:val="24"/>
          <w:szCs w:val="24"/>
          <w:lang w:val="es-MX"/>
        </w:rPr>
      </w:pPr>
      <w:r w:rsidRPr="00106CBC">
        <w:rPr>
          <w:sz w:val="24"/>
          <w:szCs w:val="24"/>
          <w:lang w:val="es-MX"/>
        </w:rPr>
        <w:t>Un conjunto de símbolos y procedimientos usados en la realización de un cálculo.</w:t>
      </w:r>
    </w:p>
    <w:p w14:paraId="710A61FE" w14:textId="77777777" w:rsidR="00CE00AE" w:rsidRPr="00106CBC" w:rsidRDefault="00CE00AE" w:rsidP="00CE00AE">
      <w:pPr>
        <w:pStyle w:val="Textoindependiente"/>
        <w:rPr>
          <w:sz w:val="24"/>
          <w:szCs w:val="24"/>
          <w:lang w:val="es-MX"/>
        </w:rPr>
      </w:pPr>
      <w:r w:rsidRPr="00106CBC">
        <w:rPr>
          <w:sz w:val="24"/>
          <w:szCs w:val="24"/>
          <w:lang w:val="es-MX"/>
        </w:rPr>
        <w:t xml:space="preserve">Las definiciones </w:t>
      </w:r>
      <w:r w:rsidR="00F81C24" w:rsidRPr="00106CBC">
        <w:rPr>
          <w:sz w:val="24"/>
          <w:szCs w:val="24"/>
          <w:lang w:val="es-MX"/>
        </w:rPr>
        <w:t>más</w:t>
      </w:r>
      <w:r w:rsidRPr="00106CBC">
        <w:rPr>
          <w:sz w:val="24"/>
          <w:szCs w:val="24"/>
          <w:lang w:val="es-MX"/>
        </w:rPr>
        <w:t xml:space="preserve"> completas o formales:</w:t>
      </w:r>
    </w:p>
    <w:p w14:paraId="365E3234" w14:textId="77777777" w:rsidR="00CE00AE" w:rsidRPr="00106CBC" w:rsidRDefault="00CE00AE" w:rsidP="00CE00AE">
      <w:pPr>
        <w:numPr>
          <w:ilvl w:val="0"/>
          <w:numId w:val="8"/>
        </w:numPr>
        <w:spacing w:before="100" w:beforeAutospacing="1" w:after="100" w:afterAutospacing="1"/>
        <w:rPr>
          <w:sz w:val="24"/>
          <w:szCs w:val="24"/>
          <w:lang w:val="es-MX"/>
        </w:rPr>
      </w:pPr>
      <w:r w:rsidRPr="00106CBC">
        <w:rPr>
          <w:sz w:val="24"/>
          <w:szCs w:val="24"/>
          <w:lang w:val="es-MX"/>
        </w:rPr>
        <w:t>Secuencia finita de instrucciones, reglas o pasos que describen de</w:t>
      </w:r>
      <w:r w:rsidR="00E03D34" w:rsidRPr="00106CBC">
        <w:rPr>
          <w:sz w:val="24"/>
          <w:szCs w:val="24"/>
          <w:lang w:val="es-MX"/>
        </w:rPr>
        <w:t xml:space="preserve"> forma precisa las operaciones qu</w:t>
      </w:r>
      <w:r w:rsidRPr="00106CBC">
        <w:rPr>
          <w:sz w:val="24"/>
          <w:szCs w:val="24"/>
          <w:lang w:val="es-MX"/>
        </w:rPr>
        <w:t>e un ordenador debe realizar para llev</w:t>
      </w:r>
      <w:r w:rsidR="00E03D34" w:rsidRPr="00106CBC">
        <w:rPr>
          <w:sz w:val="24"/>
          <w:szCs w:val="24"/>
          <w:lang w:val="es-MX"/>
        </w:rPr>
        <w:t>ar a cabo un tarea en un tiempo.</w:t>
      </w:r>
      <w:r w:rsidRPr="00106CBC">
        <w:rPr>
          <w:sz w:val="24"/>
          <w:szCs w:val="24"/>
          <w:lang w:val="es-MX"/>
        </w:rPr>
        <w:t xml:space="preserve"> [Donald E. Knuth, 1968]</w:t>
      </w:r>
    </w:p>
    <w:p w14:paraId="56B8C224" w14:textId="77777777" w:rsidR="00CE00AE" w:rsidRPr="00106CBC" w:rsidRDefault="00CE00AE" w:rsidP="00CE00AE">
      <w:pPr>
        <w:numPr>
          <w:ilvl w:val="0"/>
          <w:numId w:val="8"/>
        </w:numPr>
        <w:spacing w:before="100" w:beforeAutospacing="1" w:after="100" w:afterAutospacing="1"/>
        <w:rPr>
          <w:sz w:val="24"/>
          <w:szCs w:val="24"/>
          <w:lang w:val="es-MX"/>
        </w:rPr>
      </w:pPr>
      <w:r w:rsidRPr="00106CBC">
        <w:rPr>
          <w:sz w:val="24"/>
          <w:szCs w:val="24"/>
          <w:lang w:val="es-MX"/>
        </w:rPr>
        <w:t xml:space="preserve">Un </w:t>
      </w:r>
      <w:hyperlink r:id="rId14" w:tgtFrame="_self" w:history="1">
        <w:r w:rsidRPr="00106CBC">
          <w:rPr>
            <w:sz w:val="24"/>
            <w:szCs w:val="24"/>
            <w:lang w:val="es-MX"/>
          </w:rPr>
          <w:t>algoritmo</w:t>
        </w:r>
      </w:hyperlink>
      <w:r w:rsidRPr="00106CBC">
        <w:rPr>
          <w:sz w:val="24"/>
          <w:szCs w:val="24"/>
          <w:lang w:val="es-MX"/>
        </w:rPr>
        <w:t xml:space="preserve"> es un conjunto finito de pasos definidos, estructurados en el tiempo y formulados con base a un conjunto finito de reglas no ambiguas, que proveen un procedimiento para dar la solución o indicar la falta de esta a un problema en un tiempo determinado. [Rodolfo Quispe-Otazu, 2004]</w:t>
      </w:r>
    </w:p>
    <w:p w14:paraId="08FCC356" w14:textId="77777777" w:rsidR="004A082B" w:rsidRPr="00106CBC" w:rsidRDefault="004A082B" w:rsidP="00CE00AE">
      <w:pPr>
        <w:pStyle w:val="Textoindependiente"/>
        <w:rPr>
          <w:b/>
          <w:sz w:val="24"/>
          <w:szCs w:val="24"/>
          <w:lang w:val="es-MX"/>
        </w:rPr>
      </w:pPr>
    </w:p>
    <w:p w14:paraId="63DE6F11" w14:textId="77777777" w:rsidR="00F81C24" w:rsidRPr="00106CBC" w:rsidRDefault="00F81C24" w:rsidP="00CE00AE">
      <w:pPr>
        <w:pStyle w:val="Textoindependiente"/>
        <w:rPr>
          <w:b/>
          <w:sz w:val="24"/>
          <w:szCs w:val="24"/>
          <w:lang w:val="es-MX"/>
        </w:rPr>
      </w:pPr>
    </w:p>
    <w:p w14:paraId="6757BB30" w14:textId="77777777" w:rsidR="00F81C24" w:rsidRPr="00106CBC" w:rsidRDefault="00F81C24" w:rsidP="00CE00AE">
      <w:pPr>
        <w:pStyle w:val="Textoindependiente"/>
        <w:rPr>
          <w:b/>
          <w:sz w:val="24"/>
          <w:szCs w:val="24"/>
          <w:lang w:val="es-MX"/>
        </w:rPr>
      </w:pPr>
    </w:p>
    <w:p w14:paraId="2BB4FC60" w14:textId="77777777" w:rsidR="004A082B" w:rsidRPr="00106CBC" w:rsidRDefault="004A082B" w:rsidP="00CE00AE">
      <w:pPr>
        <w:pStyle w:val="Textoindependiente"/>
        <w:rPr>
          <w:b/>
          <w:sz w:val="24"/>
          <w:szCs w:val="24"/>
          <w:lang w:val="es-MX"/>
        </w:rPr>
      </w:pPr>
    </w:p>
    <w:p w14:paraId="5942C3D8" w14:textId="77777777" w:rsidR="00CE00AE" w:rsidRPr="00106CBC" w:rsidRDefault="00CE00AE" w:rsidP="00CE00AE">
      <w:pPr>
        <w:pStyle w:val="Textoindependiente"/>
        <w:rPr>
          <w:sz w:val="24"/>
          <w:szCs w:val="24"/>
          <w:lang w:val="es-MX"/>
        </w:rPr>
      </w:pPr>
      <w:r w:rsidRPr="00106CBC">
        <w:rPr>
          <w:sz w:val="24"/>
          <w:szCs w:val="24"/>
          <w:lang w:val="es-MX"/>
        </w:rPr>
        <w:lastRenderedPageBreak/>
        <w:t xml:space="preserve">Las características fundamentales que debe cumplir todo </w:t>
      </w:r>
      <w:hyperlink r:id="rId15" w:tgtFrame="_self" w:history="1">
        <w:r w:rsidRPr="00106CBC">
          <w:rPr>
            <w:sz w:val="24"/>
            <w:szCs w:val="24"/>
            <w:lang w:val="es-MX"/>
          </w:rPr>
          <w:t>algoritmo</w:t>
        </w:r>
      </w:hyperlink>
      <w:r w:rsidRPr="00106CBC">
        <w:rPr>
          <w:sz w:val="24"/>
          <w:szCs w:val="24"/>
          <w:lang w:val="es-MX"/>
        </w:rPr>
        <w:t xml:space="preserve"> son:</w:t>
      </w:r>
    </w:p>
    <w:p w14:paraId="71600E8E" w14:textId="77777777" w:rsidR="00CE00AE" w:rsidRPr="00106CBC" w:rsidRDefault="00CE00AE" w:rsidP="00CE00AE">
      <w:pPr>
        <w:numPr>
          <w:ilvl w:val="0"/>
          <w:numId w:val="9"/>
        </w:numPr>
        <w:spacing w:before="100" w:beforeAutospacing="1" w:after="100" w:afterAutospacing="1"/>
        <w:rPr>
          <w:sz w:val="24"/>
          <w:szCs w:val="24"/>
          <w:lang w:val="es-MX"/>
        </w:rPr>
      </w:pPr>
      <w:r w:rsidRPr="00106CBC">
        <w:rPr>
          <w:b/>
          <w:sz w:val="24"/>
          <w:szCs w:val="24"/>
          <w:lang w:val="es-MX"/>
        </w:rPr>
        <w:t>Ser definido</w:t>
      </w:r>
      <w:r w:rsidRPr="00106CBC">
        <w:rPr>
          <w:sz w:val="24"/>
          <w:szCs w:val="24"/>
          <w:lang w:val="es-MX"/>
        </w:rPr>
        <w:t>: Sin ambigüedad, cada paso del algoritmo debe indicar la acción a realizar sin criterios de interpretación.</w:t>
      </w:r>
    </w:p>
    <w:p w14:paraId="0D1B5CAB" w14:textId="77777777" w:rsidR="00CE00AE" w:rsidRPr="00106CBC" w:rsidRDefault="00CE00AE" w:rsidP="00CE00AE">
      <w:pPr>
        <w:numPr>
          <w:ilvl w:val="0"/>
          <w:numId w:val="9"/>
        </w:numPr>
        <w:spacing w:before="100" w:beforeAutospacing="1" w:after="100" w:afterAutospacing="1"/>
        <w:rPr>
          <w:sz w:val="24"/>
          <w:szCs w:val="24"/>
          <w:lang w:val="es-MX"/>
        </w:rPr>
      </w:pPr>
      <w:r w:rsidRPr="00106CBC">
        <w:rPr>
          <w:b/>
          <w:sz w:val="24"/>
          <w:szCs w:val="24"/>
          <w:lang w:val="es-MX"/>
        </w:rPr>
        <w:t>Ser finito</w:t>
      </w:r>
      <w:r w:rsidRPr="00106CBC">
        <w:rPr>
          <w:sz w:val="24"/>
          <w:szCs w:val="24"/>
          <w:lang w:val="es-MX"/>
        </w:rPr>
        <w:t>: Un número específico y numerable de pasos debe componer al algoritmo, el cual deberá finalizar al completarlos.</w:t>
      </w:r>
    </w:p>
    <w:p w14:paraId="6DBEC1FE" w14:textId="77777777" w:rsidR="00CE00AE" w:rsidRPr="00106CBC" w:rsidRDefault="00CE00AE" w:rsidP="00CE00AE">
      <w:pPr>
        <w:numPr>
          <w:ilvl w:val="0"/>
          <w:numId w:val="9"/>
        </w:numPr>
        <w:spacing w:before="100" w:beforeAutospacing="1" w:after="100" w:afterAutospacing="1"/>
        <w:rPr>
          <w:sz w:val="24"/>
          <w:szCs w:val="24"/>
          <w:lang w:val="es-MX"/>
        </w:rPr>
      </w:pPr>
      <w:r w:rsidRPr="00106CBC">
        <w:rPr>
          <w:b/>
          <w:sz w:val="24"/>
          <w:szCs w:val="24"/>
          <w:lang w:val="es-MX"/>
        </w:rPr>
        <w:t>Tener cero o más entradas</w:t>
      </w:r>
      <w:r w:rsidRPr="00106CBC">
        <w:rPr>
          <w:sz w:val="24"/>
          <w:szCs w:val="24"/>
          <w:lang w:val="es-MX"/>
        </w:rPr>
        <w:t>: Datos son proporcionados a un algoritmo como insumo (o estos son generados de alguna forma) para llevar a cabo las operaciones que comprende.</w:t>
      </w:r>
    </w:p>
    <w:p w14:paraId="4A251E1D" w14:textId="77777777" w:rsidR="00CE00AE" w:rsidRPr="00106CBC" w:rsidRDefault="00CE00AE" w:rsidP="00CE00AE">
      <w:pPr>
        <w:numPr>
          <w:ilvl w:val="0"/>
          <w:numId w:val="9"/>
        </w:numPr>
        <w:spacing w:before="100" w:beforeAutospacing="1" w:after="100" w:afterAutospacing="1"/>
        <w:rPr>
          <w:sz w:val="24"/>
          <w:szCs w:val="24"/>
          <w:lang w:val="es-MX"/>
        </w:rPr>
      </w:pPr>
      <w:r w:rsidRPr="00106CBC">
        <w:rPr>
          <w:b/>
          <w:sz w:val="24"/>
          <w:szCs w:val="24"/>
          <w:lang w:val="es-MX"/>
        </w:rPr>
        <w:t>Tener una o más salidas</w:t>
      </w:r>
      <w:r w:rsidRPr="00106CBC">
        <w:rPr>
          <w:sz w:val="24"/>
          <w:szCs w:val="24"/>
          <w:lang w:val="es-MX"/>
        </w:rPr>
        <w:t xml:space="preserve">: Debe siempre devolver un resultado; de nada sirve un algoritmo que hace algo y nunca sabemos que fue. El devolver un resultado no debe ser considerado como únicamente “verlos” en forma impresa o en pantalla, como ocurre con las computadoras. Existen muchos otros mecanismos susceptibles de programación que no cuentan con una salida de resultados de esta forma. Por salida de resultados debe entenderse todo medio o canal por el cual es posible apreciar los efectos de las acciones del </w:t>
      </w:r>
      <w:hyperlink r:id="rId16" w:tgtFrame="_self" w:history="1">
        <w:r w:rsidRPr="00106CBC">
          <w:rPr>
            <w:sz w:val="24"/>
            <w:szCs w:val="24"/>
            <w:lang w:val="es-MX"/>
          </w:rPr>
          <w:t>algoritmo</w:t>
        </w:r>
      </w:hyperlink>
      <w:r w:rsidRPr="00106CBC">
        <w:rPr>
          <w:sz w:val="24"/>
          <w:szCs w:val="24"/>
          <w:lang w:val="es-MX"/>
        </w:rPr>
        <w:t>.</w:t>
      </w:r>
    </w:p>
    <w:p w14:paraId="0D012DA8" w14:textId="77777777" w:rsidR="00CE00AE" w:rsidRPr="00106CBC" w:rsidRDefault="00CE00AE" w:rsidP="00CE00AE">
      <w:pPr>
        <w:numPr>
          <w:ilvl w:val="0"/>
          <w:numId w:val="9"/>
        </w:numPr>
        <w:spacing w:before="100" w:beforeAutospacing="1" w:after="100" w:afterAutospacing="1"/>
        <w:rPr>
          <w:sz w:val="24"/>
          <w:szCs w:val="24"/>
          <w:lang w:val="es-MX"/>
        </w:rPr>
      </w:pPr>
      <w:r w:rsidRPr="00106CBC">
        <w:rPr>
          <w:b/>
          <w:sz w:val="24"/>
          <w:szCs w:val="24"/>
          <w:lang w:val="es-MX"/>
        </w:rPr>
        <w:t>Efectividad</w:t>
      </w:r>
      <w:r w:rsidRPr="00106CBC">
        <w:rPr>
          <w:sz w:val="24"/>
          <w:szCs w:val="24"/>
          <w:lang w:val="es-MX"/>
        </w:rPr>
        <w:t>: El tiempo y esfuerzo por cada paso realizado debe ser preciso, no usando nada más ni nada menos que aquello que se requiera para y en su ejecución.</w:t>
      </w:r>
    </w:p>
    <w:p w14:paraId="014147D3" w14:textId="77777777" w:rsidR="00DE6420" w:rsidRPr="00106CBC" w:rsidRDefault="00DE6420" w:rsidP="00DE6420">
      <w:pPr>
        <w:pStyle w:val="Ttulo1"/>
        <w:rPr>
          <w:lang w:val="es-MX"/>
        </w:rPr>
      </w:pPr>
      <w:r w:rsidRPr="00106CBC">
        <w:rPr>
          <w:lang w:val="es-MX"/>
        </w:rPr>
        <w:br w:type="page"/>
      </w:r>
      <w:bookmarkStart w:id="4" w:name="_Toc284416530"/>
      <w:r w:rsidRPr="00106CBC">
        <w:rPr>
          <w:lang w:val="es-MX"/>
        </w:rPr>
        <w:lastRenderedPageBreak/>
        <w:t>FASES PARA RESOLVER UN PROBLEMA</w:t>
      </w:r>
      <w:bookmarkEnd w:id="4"/>
    </w:p>
    <w:p w14:paraId="406D0933" w14:textId="77777777" w:rsidR="00B269C0" w:rsidRPr="00106CBC" w:rsidRDefault="00B269C0" w:rsidP="00B269C0">
      <w:pPr>
        <w:pStyle w:val="Textoindependiente"/>
        <w:rPr>
          <w:sz w:val="24"/>
          <w:szCs w:val="24"/>
          <w:lang w:val="es-MX"/>
        </w:rPr>
      </w:pPr>
      <w:r w:rsidRPr="00106CBC">
        <w:rPr>
          <w:sz w:val="24"/>
          <w:szCs w:val="24"/>
          <w:lang w:val="es-MX"/>
        </w:rPr>
        <w:t>El proceso de resolución de un problema con una computadora conduce a la escritura de un programa y a su ejecución en la misma. Aunque el proceso de diseñar programas es un proceso creativo, se puede considerar una serie de fases o pasos comunes, que generalmente deben seguir todos los programadores.</w:t>
      </w:r>
    </w:p>
    <w:p w14:paraId="3206AF10" w14:textId="77777777" w:rsidR="00B269C0" w:rsidRPr="00106CBC" w:rsidRDefault="00B269C0" w:rsidP="00B269C0">
      <w:pPr>
        <w:widowControl w:val="0"/>
        <w:autoSpaceDE w:val="0"/>
        <w:autoSpaceDN w:val="0"/>
        <w:adjustRightInd w:val="0"/>
        <w:spacing w:before="12" w:line="233" w:lineRule="exact"/>
        <w:ind w:left="24" w:right="626" w:firstLine="9"/>
        <w:jc w:val="both"/>
        <w:rPr>
          <w:sz w:val="24"/>
          <w:szCs w:val="24"/>
          <w:lang w:val="es-MX"/>
        </w:rPr>
      </w:pPr>
      <w:r w:rsidRPr="00106CBC">
        <w:rPr>
          <w:sz w:val="24"/>
          <w:szCs w:val="24"/>
          <w:lang w:val="es-MX"/>
        </w:rPr>
        <w:t>Las fases de resoluci6n de un problema con computadora son:</w:t>
      </w:r>
    </w:p>
    <w:p w14:paraId="4576CD55" w14:textId="77777777" w:rsidR="00B269C0" w:rsidRPr="00106CBC" w:rsidRDefault="00B269C0" w:rsidP="00B269C0">
      <w:pPr>
        <w:widowControl w:val="0"/>
        <w:autoSpaceDE w:val="0"/>
        <w:autoSpaceDN w:val="0"/>
        <w:adjustRightInd w:val="0"/>
        <w:spacing w:line="230" w:lineRule="exact"/>
        <w:ind w:left="1953"/>
        <w:rPr>
          <w:sz w:val="24"/>
          <w:szCs w:val="24"/>
          <w:lang w:val="es-MX"/>
        </w:rPr>
      </w:pPr>
    </w:p>
    <w:p w14:paraId="79B00B85" w14:textId="77777777" w:rsidR="00B269C0" w:rsidRPr="00106CBC" w:rsidRDefault="00B269C0" w:rsidP="00F067E7">
      <w:pPr>
        <w:widowControl w:val="0"/>
        <w:numPr>
          <w:ilvl w:val="0"/>
          <w:numId w:val="14"/>
        </w:numPr>
        <w:autoSpaceDE w:val="0"/>
        <w:autoSpaceDN w:val="0"/>
        <w:adjustRightInd w:val="0"/>
        <w:spacing w:before="49" w:line="230" w:lineRule="exact"/>
        <w:rPr>
          <w:sz w:val="24"/>
          <w:szCs w:val="24"/>
          <w:lang w:val="es-MX"/>
        </w:rPr>
      </w:pPr>
      <w:r w:rsidRPr="00106CBC">
        <w:rPr>
          <w:sz w:val="24"/>
          <w:szCs w:val="24"/>
          <w:lang w:val="es-MX"/>
        </w:rPr>
        <w:t>Análisis del problema.</w:t>
      </w:r>
    </w:p>
    <w:p w14:paraId="71B6DEC1" w14:textId="77777777" w:rsidR="00B269C0" w:rsidRPr="00106CBC" w:rsidRDefault="00B269C0" w:rsidP="00F067E7">
      <w:pPr>
        <w:widowControl w:val="0"/>
        <w:numPr>
          <w:ilvl w:val="0"/>
          <w:numId w:val="14"/>
        </w:numPr>
        <w:autoSpaceDE w:val="0"/>
        <w:autoSpaceDN w:val="0"/>
        <w:adjustRightInd w:val="0"/>
        <w:spacing w:line="230" w:lineRule="exact"/>
        <w:rPr>
          <w:sz w:val="24"/>
          <w:szCs w:val="24"/>
          <w:lang w:val="es-MX"/>
        </w:rPr>
      </w:pPr>
      <w:r w:rsidRPr="00106CBC">
        <w:rPr>
          <w:sz w:val="24"/>
          <w:szCs w:val="24"/>
          <w:lang w:val="es-MX"/>
        </w:rPr>
        <w:t>Diseño del algoritmo.</w:t>
      </w:r>
    </w:p>
    <w:p w14:paraId="0F8C929E" w14:textId="77777777" w:rsidR="00B269C0" w:rsidRPr="00106CBC" w:rsidRDefault="00B269C0" w:rsidP="00F067E7">
      <w:pPr>
        <w:widowControl w:val="0"/>
        <w:numPr>
          <w:ilvl w:val="0"/>
          <w:numId w:val="14"/>
        </w:numPr>
        <w:autoSpaceDE w:val="0"/>
        <w:autoSpaceDN w:val="0"/>
        <w:adjustRightInd w:val="0"/>
        <w:spacing w:before="10" w:line="230" w:lineRule="exact"/>
        <w:rPr>
          <w:sz w:val="24"/>
          <w:szCs w:val="24"/>
          <w:lang w:val="es-MX"/>
        </w:rPr>
      </w:pPr>
      <w:r w:rsidRPr="00106CBC">
        <w:rPr>
          <w:sz w:val="24"/>
          <w:szCs w:val="24"/>
          <w:lang w:val="es-MX"/>
        </w:rPr>
        <w:t>Codificación.</w:t>
      </w:r>
    </w:p>
    <w:p w14:paraId="1EE17EA8" w14:textId="77777777" w:rsidR="00B269C0" w:rsidRPr="00106CBC" w:rsidRDefault="00B269C0" w:rsidP="00F067E7">
      <w:pPr>
        <w:widowControl w:val="0"/>
        <w:numPr>
          <w:ilvl w:val="0"/>
          <w:numId w:val="14"/>
        </w:numPr>
        <w:autoSpaceDE w:val="0"/>
        <w:autoSpaceDN w:val="0"/>
        <w:adjustRightInd w:val="0"/>
        <w:spacing w:before="1" w:line="230" w:lineRule="exact"/>
        <w:rPr>
          <w:sz w:val="24"/>
          <w:szCs w:val="24"/>
          <w:lang w:val="es-MX"/>
        </w:rPr>
      </w:pPr>
      <w:r w:rsidRPr="00106CBC">
        <w:rPr>
          <w:sz w:val="24"/>
          <w:szCs w:val="24"/>
          <w:lang w:val="es-MX"/>
        </w:rPr>
        <w:t>Compilación y ejecución.</w:t>
      </w:r>
    </w:p>
    <w:p w14:paraId="4BC4C2E8" w14:textId="77777777" w:rsidR="00B269C0" w:rsidRPr="00106CBC" w:rsidRDefault="00B269C0" w:rsidP="00F067E7">
      <w:pPr>
        <w:widowControl w:val="0"/>
        <w:numPr>
          <w:ilvl w:val="0"/>
          <w:numId w:val="14"/>
        </w:numPr>
        <w:autoSpaceDE w:val="0"/>
        <w:autoSpaceDN w:val="0"/>
        <w:adjustRightInd w:val="0"/>
        <w:spacing w:before="5" w:line="230" w:lineRule="exact"/>
        <w:rPr>
          <w:sz w:val="24"/>
          <w:szCs w:val="24"/>
          <w:lang w:val="es-MX"/>
        </w:rPr>
      </w:pPr>
      <w:r w:rsidRPr="00106CBC">
        <w:rPr>
          <w:sz w:val="24"/>
          <w:szCs w:val="24"/>
          <w:lang w:val="es-MX"/>
        </w:rPr>
        <w:t>Verificación.</w:t>
      </w:r>
    </w:p>
    <w:p w14:paraId="567609E2" w14:textId="77777777" w:rsidR="00B269C0" w:rsidRPr="00106CBC" w:rsidRDefault="00B269C0" w:rsidP="00F067E7">
      <w:pPr>
        <w:widowControl w:val="0"/>
        <w:numPr>
          <w:ilvl w:val="0"/>
          <w:numId w:val="14"/>
        </w:numPr>
        <w:autoSpaceDE w:val="0"/>
        <w:autoSpaceDN w:val="0"/>
        <w:adjustRightInd w:val="0"/>
        <w:spacing w:before="5" w:line="230" w:lineRule="exact"/>
        <w:rPr>
          <w:sz w:val="24"/>
          <w:szCs w:val="24"/>
          <w:lang w:val="es-MX"/>
        </w:rPr>
      </w:pPr>
      <w:r w:rsidRPr="00106CBC">
        <w:rPr>
          <w:sz w:val="24"/>
          <w:szCs w:val="24"/>
          <w:lang w:val="es-MX"/>
        </w:rPr>
        <w:t>Depuración.</w:t>
      </w:r>
    </w:p>
    <w:p w14:paraId="09660782" w14:textId="77777777" w:rsidR="00B269C0" w:rsidRPr="00106CBC" w:rsidRDefault="00B269C0" w:rsidP="00F067E7">
      <w:pPr>
        <w:widowControl w:val="0"/>
        <w:numPr>
          <w:ilvl w:val="0"/>
          <w:numId w:val="14"/>
        </w:numPr>
        <w:autoSpaceDE w:val="0"/>
        <w:autoSpaceDN w:val="0"/>
        <w:adjustRightInd w:val="0"/>
        <w:spacing w:before="1" w:line="230" w:lineRule="exact"/>
        <w:rPr>
          <w:sz w:val="24"/>
          <w:szCs w:val="24"/>
          <w:lang w:val="es-MX"/>
        </w:rPr>
      </w:pPr>
      <w:r w:rsidRPr="00106CBC">
        <w:rPr>
          <w:sz w:val="24"/>
          <w:szCs w:val="24"/>
          <w:lang w:val="es-MX"/>
        </w:rPr>
        <w:t>Mantenimiento.</w:t>
      </w:r>
    </w:p>
    <w:p w14:paraId="2A3AC8FD" w14:textId="77777777" w:rsidR="00B269C0" w:rsidRPr="00106CBC" w:rsidRDefault="00B269C0" w:rsidP="00F067E7">
      <w:pPr>
        <w:widowControl w:val="0"/>
        <w:numPr>
          <w:ilvl w:val="0"/>
          <w:numId w:val="14"/>
        </w:numPr>
        <w:autoSpaceDE w:val="0"/>
        <w:autoSpaceDN w:val="0"/>
        <w:adjustRightInd w:val="0"/>
        <w:spacing w:line="230" w:lineRule="exact"/>
        <w:rPr>
          <w:sz w:val="24"/>
          <w:szCs w:val="24"/>
          <w:lang w:val="es-MX"/>
        </w:rPr>
      </w:pPr>
      <w:r w:rsidRPr="00106CBC">
        <w:rPr>
          <w:sz w:val="24"/>
          <w:szCs w:val="24"/>
          <w:lang w:val="es-MX"/>
        </w:rPr>
        <w:t>Documentación.</w:t>
      </w:r>
    </w:p>
    <w:p w14:paraId="2C3D65AE" w14:textId="77777777" w:rsidR="00DE6420" w:rsidRPr="00106CBC" w:rsidRDefault="00DE6420" w:rsidP="00B269C0">
      <w:pPr>
        <w:pStyle w:val="Textoindependiente"/>
        <w:ind w:firstLine="0"/>
        <w:rPr>
          <w:sz w:val="24"/>
          <w:szCs w:val="24"/>
          <w:lang w:val="es-MX"/>
        </w:rPr>
      </w:pPr>
    </w:p>
    <w:p w14:paraId="4A72A0E6" w14:textId="77777777" w:rsidR="004056E3" w:rsidRPr="00106CBC" w:rsidRDefault="004056E3" w:rsidP="00B57A08">
      <w:pPr>
        <w:pStyle w:val="Textoindependiente"/>
        <w:rPr>
          <w:sz w:val="24"/>
          <w:szCs w:val="24"/>
          <w:lang w:val="es-MX"/>
        </w:rPr>
      </w:pPr>
      <w:r w:rsidRPr="00106CBC">
        <w:rPr>
          <w:sz w:val="24"/>
          <w:szCs w:val="24"/>
          <w:lang w:val="es-MX"/>
        </w:rPr>
        <w:t>De una forma general la las fases de resolución de un problema quedaría como dicta la siguiente figura:</w:t>
      </w:r>
    </w:p>
    <w:p w14:paraId="2A93657B" w14:textId="77777777" w:rsidR="004056E3" w:rsidRPr="00106CBC" w:rsidRDefault="004056E3" w:rsidP="00B57A08">
      <w:pPr>
        <w:pStyle w:val="Textoindependiente"/>
        <w:rPr>
          <w:sz w:val="24"/>
          <w:szCs w:val="24"/>
          <w:lang w:val="es-MX"/>
        </w:rPr>
      </w:pPr>
    </w:p>
    <w:p w14:paraId="73A8F5EC" w14:textId="33B0B44D" w:rsidR="004C276D" w:rsidRPr="00106CBC" w:rsidRDefault="007D2C22" w:rsidP="00B57A08">
      <w:pPr>
        <w:pStyle w:val="Textoindependiente"/>
        <w:rPr>
          <w:sz w:val="24"/>
          <w:szCs w:val="24"/>
          <w:lang w:val="es-MX"/>
        </w:rPr>
      </w:pPr>
      <w:r>
        <w:rPr>
          <w:noProof/>
        </w:rPr>
      </w:r>
      <w:r>
        <w:pict w14:anchorId="561BBDDC">
          <v:group id="Organigrama 157" o:spid="_x0000_s2117" editas="canvas" style="width:6in;height:3in;mso-position-horizontal-relative:char;mso-position-vertical-relative:line" coordsize="54864,274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18" type="#_x0000_t75" style="position:absolute;width:54864;height:27432;visibility:visible;mso-wrap-style:square">
              <v:fill o:detectmouseclick="t"/>
              <v:path o:connecttype="non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2064" o:spid="_x0000_s2119" type="#_x0000_t34" style="position:absolute;left:34290;top:4115;width:5486;height:19202;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" strokeweight="2.25pt">
              <v:path arrowok="f"/>
              <o:lock v:ext="edit" rotation="t" aspectratio="t" verticies="t"/>
            </v:shape>
            <v:shapetype id="_x0000_t32" coordsize="21600,21600" o:spt="32" o:oned="t" path="m,l21600,21600e" filled="f">
              <v:path arrowok="t" fillok="f" o:connecttype="none"/>
              <o:lock v:ext="edit" shapetype="t"/>
            </v:shapetype>
            <v:shape id="_s2063" o:spid="_x0000_s2120" type="#_x0000_t32" style="position:absolute;left:27432;top:10972;width:0;height:548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" strokeweight="2.25pt">
              <v:path arrowok="f"/>
              <o:lock v:ext="edit" rotation="t" aspectratio="t" verticies="t"/>
            </v:shape>
            <v:shape id="_s2062" o:spid="_x0000_s2121" type="#_x0000_t34" style="position:absolute;left:15087;top:4114;width:5487;height:19203;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" strokeweight="2.25pt">
              <v:path arrowok="f"/>
              <o:lock v:ext="edit" rotation="t" aspectratio="t" verticies="t"/>
            </v:shape>
            <v:roundrect id="_s2058" o:spid="_x0000_s2122" style="position:absolute;left:19202;width:16459;height:1097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" filled="f" fillcolor="#bbe0e3">
              <o:lock v:ext="edit" rotation="t" aspectratio="t" verticies="t" text="t" shapetype="t"/>
              <v:textbox inset="0,0,0,0">
                <w:txbxContent>
                  <w:p w14:paraId="0FC20174" w14:textId="77777777" w:rsidR="003F24B8" w:rsidRDefault="003F24B8" w:rsidP="004056E3">
                    <w:pPr>
                      <w:jc w:val="center"/>
                      <w:rPr>
                        <w:sz w:val="30"/>
                        <w:szCs w:val="30"/>
                        <w:lang w:val="es-MX"/>
                      </w:rPr>
                    </w:pPr>
                  </w:p>
                  <w:p w14:paraId="20BE76AA" w14:textId="77777777" w:rsidR="003F24B8" w:rsidRPr="004056E3" w:rsidRDefault="003F24B8" w:rsidP="004056E3">
                    <w:pPr>
                      <w:jc w:val="center"/>
                      <w:rPr>
                        <w:sz w:val="30"/>
                        <w:szCs w:val="30"/>
                        <w:lang w:val="es-MX"/>
                      </w:rPr>
                    </w:pPr>
                    <w:r w:rsidRPr="004056E3">
                      <w:rPr>
                        <w:sz w:val="30"/>
                        <w:szCs w:val="30"/>
                        <w:lang w:val="es-MX"/>
                      </w:rPr>
                      <w:t>Resolución de un problema</w:t>
                    </w:r>
                  </w:p>
                </w:txbxContent>
              </v:textbox>
            </v:roundrect>
            <v:roundrect id="_s2059" o:spid="_x0000_s2123" style="position:absolute;top:16459;width:16459;height:1097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" filled="f" fillcolor="#bbe0e3">
              <o:lock v:ext="edit" rotation="t" aspectratio="t" verticies="t" text="t" shapetype="t"/>
              <v:textbox inset="0,0,0,0">
                <w:txbxContent>
                  <w:p w14:paraId="02B78707" w14:textId="77777777" w:rsidR="003F24B8" w:rsidRDefault="003F24B8" w:rsidP="004056E3">
                    <w:pPr>
                      <w:jc w:val="center"/>
                      <w:rPr>
                        <w:sz w:val="30"/>
                        <w:szCs w:val="30"/>
                        <w:lang w:val="es-MX"/>
                      </w:rPr>
                    </w:pPr>
                  </w:p>
                  <w:p w14:paraId="55C3D3A2" w14:textId="77777777" w:rsidR="003F24B8" w:rsidRPr="004056E3" w:rsidRDefault="003F24B8" w:rsidP="004056E3">
                    <w:pPr>
                      <w:jc w:val="center"/>
                      <w:rPr>
                        <w:sz w:val="30"/>
                        <w:szCs w:val="30"/>
                        <w:lang w:val="es-MX"/>
                      </w:rPr>
                    </w:pPr>
                    <w:r w:rsidRPr="004056E3">
                      <w:rPr>
                        <w:sz w:val="30"/>
                        <w:szCs w:val="30"/>
                        <w:lang w:val="es-MX"/>
                      </w:rPr>
                      <w:t>Análisis del problema</w:t>
                    </w:r>
                  </w:p>
                </w:txbxContent>
              </v:textbox>
            </v:roundrect>
            <v:roundrect id="_s2060" o:spid="_x0000_s2124" style="position:absolute;left:19202;top:16459;width:16459;height:1097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" filled="f" fillcolor="#bbe0e3">
              <o:lock v:ext="edit" rotation="t" aspectratio="t" verticies="t" text="t" shapetype="t"/>
              <v:textbox inset="0,0,0,0">
                <w:txbxContent>
                  <w:p w14:paraId="54CE4D3A" w14:textId="77777777" w:rsidR="003F24B8" w:rsidRDefault="003F24B8" w:rsidP="004056E3">
                    <w:pPr>
                      <w:jc w:val="center"/>
                      <w:rPr>
                        <w:sz w:val="30"/>
                        <w:szCs w:val="30"/>
                        <w:lang w:val="es-MX"/>
                      </w:rPr>
                    </w:pPr>
                  </w:p>
                  <w:p w14:paraId="09759A51" w14:textId="77777777" w:rsidR="003F24B8" w:rsidRPr="004056E3" w:rsidRDefault="003F24B8" w:rsidP="004056E3">
                    <w:pPr>
                      <w:jc w:val="center"/>
                      <w:rPr>
                        <w:sz w:val="30"/>
                        <w:szCs w:val="30"/>
                        <w:lang w:val="es-MX"/>
                      </w:rPr>
                    </w:pPr>
                    <w:r w:rsidRPr="004056E3">
                      <w:rPr>
                        <w:sz w:val="30"/>
                        <w:szCs w:val="30"/>
                        <w:lang w:val="es-MX"/>
                      </w:rPr>
                      <w:t>Diseño del programa</w:t>
                    </w:r>
                  </w:p>
                </w:txbxContent>
              </v:textbox>
            </v:roundrect>
            <v:roundrect id="_s2061" o:spid="_x0000_s2125" style="position:absolute;left:38404;top:16459;width:16460;height:1097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" filled="f" fillcolor="#bbe0e3">
              <o:lock v:ext="edit" rotation="t" aspectratio="t" verticies="t" text="t" shapetype="t"/>
              <v:textbox inset="0,0,0,0">
                <w:txbxContent>
                  <w:p w14:paraId="4990D120" w14:textId="77777777" w:rsidR="003F24B8" w:rsidRPr="004056E3" w:rsidRDefault="003F24B8" w:rsidP="004056E3">
                    <w:pPr>
                      <w:jc w:val="center"/>
                      <w:rPr>
                        <w:sz w:val="30"/>
                        <w:szCs w:val="30"/>
                        <w:lang w:val="es-MX"/>
                      </w:rPr>
                    </w:pPr>
                    <w:r w:rsidRPr="004056E3">
                      <w:rPr>
                        <w:sz w:val="30"/>
                        <w:szCs w:val="30"/>
                        <w:lang w:val="es-MX"/>
                      </w:rPr>
                      <w:t>Resolución del problema por medio de una computadora</w:t>
                    </w:r>
                  </w:p>
                </w:txbxContent>
              </v:textbox>
            </v:roundrect>
            <w10:anchorlock/>
          </v:group>
        </w:pict>
      </w:r>
    </w:p>
    <w:p w14:paraId="33EF618F" w14:textId="77777777" w:rsidR="004C276D" w:rsidRPr="00106CBC" w:rsidRDefault="004C276D" w:rsidP="00B57A08">
      <w:pPr>
        <w:pStyle w:val="Textoindependiente"/>
        <w:rPr>
          <w:sz w:val="24"/>
          <w:szCs w:val="24"/>
          <w:lang w:val="es-MX"/>
        </w:rPr>
      </w:pPr>
    </w:p>
    <w:p w14:paraId="017E8A7D" w14:textId="77777777" w:rsidR="006C3802" w:rsidRPr="00106CBC" w:rsidRDefault="006C3802" w:rsidP="00B57A08">
      <w:pPr>
        <w:pStyle w:val="Textoindependiente"/>
        <w:rPr>
          <w:sz w:val="24"/>
          <w:szCs w:val="24"/>
          <w:lang w:val="es-MX"/>
        </w:rPr>
      </w:pPr>
    </w:p>
    <w:p w14:paraId="6E938139" w14:textId="77777777" w:rsidR="004C276D" w:rsidRPr="00106CBC" w:rsidRDefault="004C276D" w:rsidP="00B57A08">
      <w:pPr>
        <w:pStyle w:val="Textoindependiente"/>
        <w:rPr>
          <w:sz w:val="24"/>
          <w:szCs w:val="24"/>
          <w:lang w:val="es-MX"/>
        </w:rPr>
      </w:pPr>
    </w:p>
    <w:p w14:paraId="2BD1612B" w14:textId="77777777" w:rsidR="004C276D" w:rsidRPr="00106CBC" w:rsidRDefault="004C276D" w:rsidP="00B57A08">
      <w:pPr>
        <w:pStyle w:val="Textoindependiente"/>
        <w:rPr>
          <w:lang w:val="es-MX"/>
        </w:rPr>
      </w:pPr>
    </w:p>
    <w:p w14:paraId="1A897E92" w14:textId="77777777" w:rsidR="0019746A" w:rsidRPr="00106CBC" w:rsidRDefault="0019746A" w:rsidP="00F067E7">
      <w:pPr>
        <w:pStyle w:val="Textoindependiente"/>
        <w:outlineLvl w:val="1"/>
        <w:rPr>
          <w:b/>
          <w:sz w:val="28"/>
          <w:szCs w:val="24"/>
          <w:lang w:val="es-MX"/>
        </w:rPr>
      </w:pPr>
      <w:bookmarkStart w:id="5" w:name="_Toc284416531"/>
      <w:r w:rsidRPr="00106CBC">
        <w:rPr>
          <w:b/>
          <w:sz w:val="28"/>
          <w:szCs w:val="24"/>
          <w:lang w:val="es-MX"/>
        </w:rPr>
        <w:lastRenderedPageBreak/>
        <w:t>Análisis del problema</w:t>
      </w:r>
      <w:bookmarkEnd w:id="5"/>
    </w:p>
    <w:p w14:paraId="27C9799D" w14:textId="77777777" w:rsidR="004C276D" w:rsidRPr="00106CBC" w:rsidRDefault="0019746A" w:rsidP="00B57A08">
      <w:pPr>
        <w:pStyle w:val="Textoindependiente"/>
        <w:rPr>
          <w:sz w:val="24"/>
          <w:szCs w:val="24"/>
          <w:lang w:val="es-MX"/>
        </w:rPr>
      </w:pPr>
      <w:r w:rsidRPr="00106CBC">
        <w:rPr>
          <w:sz w:val="24"/>
          <w:szCs w:val="24"/>
          <w:lang w:val="es-MX"/>
        </w:rPr>
        <w:t>Para poder resolver un problema es muy importante la fase de análisis, donde debe de haber una clara definición de los que se pretende hacer exactamente en el programa y obtener el resultado o solución deseada.</w:t>
      </w:r>
    </w:p>
    <w:p w14:paraId="774B35F4" w14:textId="77777777" w:rsidR="00F067E7" w:rsidRPr="00106CBC" w:rsidRDefault="00F067E7" w:rsidP="00B57A08">
      <w:pPr>
        <w:pStyle w:val="Textoindependiente"/>
        <w:rPr>
          <w:sz w:val="24"/>
          <w:szCs w:val="24"/>
          <w:lang w:val="es-MX"/>
        </w:rPr>
      </w:pPr>
      <w:r w:rsidRPr="00106CBC">
        <w:rPr>
          <w:sz w:val="24"/>
          <w:szCs w:val="24"/>
          <w:lang w:val="es-MX"/>
        </w:rPr>
        <w:t>Es el primer paso a seguir para encontrar la solución a un problema es el análisis del problema.</w:t>
      </w:r>
    </w:p>
    <w:p w14:paraId="1B61BB24" w14:textId="3485DBA1" w:rsidR="00F067E7" w:rsidRPr="00106CBC" w:rsidRDefault="007D2C22" w:rsidP="00B57A08">
      <w:pPr>
        <w:pStyle w:val="Textoindependiente"/>
        <w:rPr>
          <w:sz w:val="24"/>
          <w:szCs w:val="24"/>
          <w:lang w:val="es-MX"/>
        </w:rPr>
      </w:pPr>
      <w:r>
        <w:rPr>
          <w:noProof/>
        </w:rPr>
      </w:r>
      <w:r>
        <w:pict w14:anchorId="617FC07B">
          <v:group id="Organigrama 148" o:spid="_x0000_s2108" editas="canvas" style="width:380.6pt;height:190.3pt;mso-position-horizontal-relative:char;mso-position-vertical-relative:line" coordsize="48336,241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">
            <v:shape id="_x0000_s2109" type="#_x0000_t75" style="position:absolute;width:48336;height:24168;visibility:visible;mso-wrap-style:square">
              <v:fill o:detectmouseclick="t"/>
              <v:path o:connecttype="none"/>
            </v:shape>
            <v:shape id="_s2075" o:spid="_x0000_s2110" type="#_x0000_t34" style="position:absolute;left:30210;top:3625;width:4833;height:16917;rotation:27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" adj="10786,18511,-183643" strokeweight="2.25pt">
              <v:path arrowok="f"/>
              <o:lock v:ext="edit" rotation="t" aspectratio="t" verticies="t"/>
            </v:shape>
            <v:shape id="_s2074" o:spid="_x0000_s2111" type="#_x0000_t32" style="position:absolute;left:24168;top:9665;width:1;height:483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" strokeweight="2.25pt">
              <v:path arrowok="f"/>
              <o:lock v:ext="edit" rotation="t" aspectratio="t" verticies="t"/>
            </v:shape>
            <v:shape id="_s2073" o:spid="_x0000_s2112" type="#_x0000_t34" style="position:absolute;left:13293;top:3622;width:4833;height:16917;rotation:27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" adj="10786,-18511,-32414" strokeweight="2.25pt">
              <v:path arrowok="f"/>
              <o:lock v:ext="edit" rotation="t" aspectratio="t" verticies="t"/>
            </v:shape>
            <v:roundrect id="_s2069" o:spid="_x0000_s2113" style="position:absolute;left:16917;width:14501;height:966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" filled="f" fillcolor="#bbe0e3">
              <o:lock v:ext="edit" rotation="t" aspectratio="t" verticies="t" text="t" shapetype="t"/>
              <v:textbox inset="0,0,0,0">
                <w:txbxContent>
                  <w:p w14:paraId="28D34A40" w14:textId="77777777" w:rsidR="003F24B8" w:rsidRPr="00F067E7" w:rsidRDefault="003F24B8" w:rsidP="00F067E7">
                    <w:pPr>
                      <w:jc w:val="center"/>
                      <w:rPr>
                        <w:lang w:val="es-MX"/>
                      </w:rPr>
                    </w:pPr>
                  </w:p>
                  <w:p w14:paraId="4CD454BD" w14:textId="77777777" w:rsidR="003F24B8" w:rsidRPr="00F067E7" w:rsidRDefault="003F24B8" w:rsidP="00F067E7">
                    <w:pPr>
                      <w:jc w:val="center"/>
                      <w:rPr>
                        <w:lang w:val="es-MX"/>
                      </w:rPr>
                    </w:pPr>
                  </w:p>
                  <w:p w14:paraId="08C3A830" w14:textId="77777777" w:rsidR="003F24B8" w:rsidRPr="00F067E7" w:rsidRDefault="003F24B8" w:rsidP="00F067E7">
                    <w:pPr>
                      <w:jc w:val="center"/>
                      <w:rPr>
                        <w:lang w:val="es-MX"/>
                      </w:rPr>
                    </w:pPr>
                    <w:r w:rsidRPr="00F067E7">
                      <w:rPr>
                        <w:lang w:val="es-MX"/>
                      </w:rPr>
                      <w:t>Análisis del problema</w:t>
                    </w:r>
                  </w:p>
                </w:txbxContent>
              </v:textbox>
            </v:roundrect>
            <v:roundrect id="_s2070" o:spid="_x0000_s2114" style="position:absolute;top:14500;width:14500;height:966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" filled="f" fillcolor="#bbe0e3">
              <o:lock v:ext="edit" rotation="t" aspectratio="t" verticies="t" text="t" shapetype="t"/>
              <v:textbox inset="0,0,0,0">
                <w:txbxContent>
                  <w:p w14:paraId="0FC0B783" w14:textId="77777777" w:rsidR="003F24B8" w:rsidRPr="00F067E7" w:rsidRDefault="003F24B8" w:rsidP="00F067E7">
                    <w:pPr>
                      <w:jc w:val="center"/>
                      <w:rPr>
                        <w:lang w:val="es-MX"/>
                      </w:rPr>
                    </w:pPr>
                  </w:p>
                  <w:p w14:paraId="6F4CE797" w14:textId="77777777" w:rsidR="003F24B8" w:rsidRPr="00F067E7" w:rsidRDefault="003F24B8" w:rsidP="00F067E7">
                    <w:pPr>
                      <w:jc w:val="center"/>
                      <w:rPr>
                        <w:lang w:val="es-MX"/>
                      </w:rPr>
                    </w:pPr>
                  </w:p>
                  <w:p w14:paraId="745D853D" w14:textId="77777777" w:rsidR="003F24B8" w:rsidRPr="00F067E7" w:rsidRDefault="003F24B8" w:rsidP="00F067E7">
                    <w:pPr>
                      <w:jc w:val="center"/>
                      <w:rPr>
                        <w:lang w:val="es-MX"/>
                      </w:rPr>
                    </w:pPr>
                    <w:r w:rsidRPr="00F067E7">
                      <w:rPr>
                        <w:lang w:val="es-MX"/>
                      </w:rPr>
                      <w:t>Definir y entender el problema</w:t>
                    </w:r>
                  </w:p>
                </w:txbxContent>
              </v:textbox>
            </v:roundrect>
            <v:roundrect id="_s2071" o:spid="_x0000_s2115" style="position:absolute;left:16917;top:14500;width:14501;height:966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" filled="f" fillcolor="#bbe0e3">
              <o:lock v:ext="edit" rotation="t" aspectratio="t" verticies="t" text="t" shapetype="t"/>
              <v:textbox inset="0,0,0,0">
                <w:txbxContent>
                  <w:p w14:paraId="5AD7F3AD" w14:textId="77777777" w:rsidR="003F24B8" w:rsidRPr="00F067E7" w:rsidRDefault="003F24B8" w:rsidP="00F067E7">
                    <w:pPr>
                      <w:jc w:val="center"/>
                      <w:rPr>
                        <w:lang w:val="es-MX"/>
                      </w:rPr>
                    </w:pPr>
                  </w:p>
                  <w:p w14:paraId="29AC0D50" w14:textId="77777777" w:rsidR="003F24B8" w:rsidRPr="00F067E7" w:rsidRDefault="003F24B8" w:rsidP="00F067E7">
                    <w:pPr>
                      <w:jc w:val="center"/>
                      <w:rPr>
                        <w:lang w:val="es-MX"/>
                      </w:rPr>
                    </w:pPr>
                  </w:p>
                  <w:p w14:paraId="48878B41" w14:textId="77777777" w:rsidR="003F24B8" w:rsidRPr="00F067E7" w:rsidRDefault="003F24B8" w:rsidP="00F067E7">
                    <w:pPr>
                      <w:jc w:val="center"/>
                      <w:rPr>
                        <w:lang w:val="es-MX"/>
                      </w:rPr>
                    </w:pPr>
                    <w:r w:rsidRPr="00F067E7">
                      <w:rPr>
                        <w:lang w:val="es-MX"/>
                      </w:rPr>
                      <w:t>Identificar los datos de entrada</w:t>
                    </w:r>
                  </w:p>
                </w:txbxContent>
              </v:textbox>
            </v:roundrect>
            <v:roundrect id="_s2072" o:spid="_x0000_s2116" style="position:absolute;left:33835;top:14500;width:14501;height:966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" filled="f" fillcolor="#bbe0e3">
              <o:lock v:ext="edit" rotation="t" aspectratio="t" verticies="t" text="t" shapetype="t"/>
              <v:textbox inset="0,0,0,0">
                <w:txbxContent>
                  <w:p w14:paraId="08CD6F07" w14:textId="77777777" w:rsidR="003F24B8" w:rsidRPr="00F067E7" w:rsidRDefault="003F24B8" w:rsidP="00F067E7">
                    <w:pPr>
                      <w:jc w:val="center"/>
                      <w:rPr>
                        <w:lang w:val="es-MX"/>
                      </w:rPr>
                    </w:pPr>
                  </w:p>
                  <w:p w14:paraId="4C29168A" w14:textId="77777777" w:rsidR="003F24B8" w:rsidRPr="00F067E7" w:rsidRDefault="003F24B8" w:rsidP="00F067E7">
                    <w:pPr>
                      <w:jc w:val="center"/>
                      <w:rPr>
                        <w:lang w:val="es-MX"/>
                      </w:rPr>
                    </w:pPr>
                  </w:p>
                  <w:p w14:paraId="5F529269" w14:textId="77777777" w:rsidR="003F24B8" w:rsidRPr="00F067E7" w:rsidRDefault="003F24B8" w:rsidP="00F067E7">
                    <w:pPr>
                      <w:jc w:val="center"/>
                      <w:rPr>
                        <w:lang w:val="es-MX"/>
                      </w:rPr>
                    </w:pPr>
                    <w:r w:rsidRPr="00F067E7">
                      <w:rPr>
                        <w:lang w:val="es-MX"/>
                      </w:rPr>
                      <w:t>Identificar los datos de salida</w:t>
                    </w:r>
                  </w:p>
                </w:txbxContent>
              </v:textbox>
            </v:roundrect>
            <w10:anchorlock/>
          </v:group>
        </w:pict>
      </w:r>
    </w:p>
    <w:p w14:paraId="0F552454" w14:textId="77777777" w:rsidR="00F067E7" w:rsidRPr="00106CBC" w:rsidRDefault="00F067E7" w:rsidP="00B57A08">
      <w:pPr>
        <w:pStyle w:val="Textoindependiente"/>
        <w:rPr>
          <w:sz w:val="24"/>
          <w:szCs w:val="24"/>
          <w:lang w:val="es-MX"/>
        </w:rPr>
      </w:pPr>
    </w:p>
    <w:p w14:paraId="505F7299" w14:textId="77777777" w:rsidR="00E0366B" w:rsidRPr="00106CBC" w:rsidRDefault="00E0366B" w:rsidP="00B57A08">
      <w:pPr>
        <w:pStyle w:val="Textoindependiente"/>
        <w:rPr>
          <w:sz w:val="24"/>
          <w:szCs w:val="24"/>
          <w:lang w:val="es-MX"/>
        </w:rPr>
      </w:pPr>
      <w:r w:rsidRPr="00106CBC">
        <w:rPr>
          <w:sz w:val="24"/>
          <w:szCs w:val="24"/>
          <w:lang w:val="es-MX"/>
        </w:rPr>
        <w:t>Definir bien un problema es conveniente responder a las siguientes preguntas:</w:t>
      </w:r>
    </w:p>
    <w:p w14:paraId="78BC2761" w14:textId="77777777" w:rsidR="00E0366B" w:rsidRPr="00106CBC" w:rsidRDefault="00E0366B" w:rsidP="00E0366B">
      <w:pPr>
        <w:pStyle w:val="Textoindependiente"/>
        <w:numPr>
          <w:ilvl w:val="0"/>
          <w:numId w:val="10"/>
        </w:numPr>
        <w:spacing w:after="0"/>
        <w:rPr>
          <w:sz w:val="24"/>
          <w:szCs w:val="24"/>
          <w:lang w:val="es-MX"/>
        </w:rPr>
      </w:pPr>
      <w:r w:rsidRPr="00106CBC">
        <w:rPr>
          <w:sz w:val="24"/>
          <w:szCs w:val="24"/>
          <w:lang w:val="es-MX"/>
        </w:rPr>
        <w:t>¿Qué entradas se requieren? (tipo y cantidad)</w:t>
      </w:r>
    </w:p>
    <w:p w14:paraId="653F9F3C" w14:textId="77777777" w:rsidR="00E0366B" w:rsidRPr="00106CBC" w:rsidRDefault="00E0366B" w:rsidP="00E0366B">
      <w:pPr>
        <w:pStyle w:val="Textoindependiente"/>
        <w:numPr>
          <w:ilvl w:val="0"/>
          <w:numId w:val="10"/>
        </w:numPr>
        <w:spacing w:after="0"/>
        <w:rPr>
          <w:sz w:val="24"/>
          <w:szCs w:val="24"/>
          <w:lang w:val="es-MX"/>
        </w:rPr>
      </w:pPr>
      <w:r w:rsidRPr="00106CBC">
        <w:rPr>
          <w:sz w:val="24"/>
          <w:szCs w:val="24"/>
          <w:lang w:val="es-MX"/>
        </w:rPr>
        <w:t>¿Cuál es la salida? (tipo y cantidad)</w:t>
      </w:r>
    </w:p>
    <w:p w14:paraId="54CCA952" w14:textId="77777777" w:rsidR="00E0366B" w:rsidRPr="00106CBC" w:rsidRDefault="00E0366B" w:rsidP="00E0366B">
      <w:pPr>
        <w:pStyle w:val="Textoindependiente"/>
        <w:numPr>
          <w:ilvl w:val="0"/>
          <w:numId w:val="10"/>
        </w:numPr>
        <w:spacing w:after="0"/>
        <w:rPr>
          <w:sz w:val="24"/>
          <w:szCs w:val="24"/>
          <w:lang w:val="es-MX"/>
        </w:rPr>
      </w:pPr>
      <w:r w:rsidRPr="00106CBC">
        <w:rPr>
          <w:sz w:val="24"/>
          <w:szCs w:val="24"/>
          <w:lang w:val="es-MX"/>
        </w:rPr>
        <w:t>¿Qué método produce la salida?</w:t>
      </w:r>
    </w:p>
    <w:p w14:paraId="4A88978A" w14:textId="77777777" w:rsidR="00E0366B" w:rsidRPr="00106CBC" w:rsidRDefault="00E0366B" w:rsidP="00E0366B">
      <w:pPr>
        <w:pStyle w:val="Textoindependiente"/>
        <w:spacing w:after="0"/>
        <w:rPr>
          <w:sz w:val="24"/>
          <w:szCs w:val="24"/>
          <w:lang w:val="es-MX"/>
        </w:rPr>
      </w:pPr>
    </w:p>
    <w:p w14:paraId="752A606C" w14:textId="77777777" w:rsidR="00B32022" w:rsidRPr="00106CBC" w:rsidRDefault="00B32022" w:rsidP="00B57A08">
      <w:pPr>
        <w:pStyle w:val="Textoindependiente"/>
        <w:rPr>
          <w:sz w:val="24"/>
          <w:szCs w:val="24"/>
          <w:lang w:val="es-MX"/>
        </w:rPr>
      </w:pPr>
      <w:r w:rsidRPr="00106CBC">
        <w:rPr>
          <w:sz w:val="24"/>
          <w:szCs w:val="24"/>
          <w:lang w:val="es-MX"/>
        </w:rPr>
        <w:t>Ejemplo: Elaborar un algoritmo que reciba un numero e imprima como resultado el doble de el.</w:t>
      </w:r>
    </w:p>
    <w:p w14:paraId="75C20086" w14:textId="77777777" w:rsidR="00B32022" w:rsidRPr="00106CBC" w:rsidRDefault="00B32022" w:rsidP="00B57A08">
      <w:pPr>
        <w:pStyle w:val="Textoindependiente"/>
        <w:rPr>
          <w:sz w:val="24"/>
          <w:szCs w:val="24"/>
          <w:lang w:val="es-MX"/>
        </w:rPr>
      </w:pPr>
      <w:r w:rsidRPr="00106CBC">
        <w:rPr>
          <w:sz w:val="24"/>
          <w:szCs w:val="24"/>
          <w:lang w:val="es-MX"/>
        </w:rPr>
        <w:t>Entrada: Número</w:t>
      </w:r>
    </w:p>
    <w:p w14:paraId="2E9B0719" w14:textId="77777777" w:rsidR="00B32022" w:rsidRPr="00106CBC" w:rsidRDefault="00B32022" w:rsidP="00B57A08">
      <w:pPr>
        <w:pStyle w:val="Textoindependiente"/>
        <w:rPr>
          <w:sz w:val="24"/>
          <w:szCs w:val="24"/>
          <w:lang w:val="es-MX"/>
        </w:rPr>
      </w:pPr>
      <w:r w:rsidRPr="00106CBC">
        <w:rPr>
          <w:sz w:val="24"/>
          <w:szCs w:val="24"/>
          <w:lang w:val="es-MX"/>
        </w:rPr>
        <w:t>Salida: Doble</w:t>
      </w:r>
    </w:p>
    <w:p w14:paraId="0C6C0BA6" w14:textId="77777777" w:rsidR="00B32022" w:rsidRPr="00106CBC" w:rsidRDefault="00B32022" w:rsidP="00B57A08">
      <w:pPr>
        <w:pStyle w:val="Textoindependiente"/>
        <w:rPr>
          <w:sz w:val="24"/>
          <w:szCs w:val="24"/>
          <w:lang w:val="es-MX"/>
        </w:rPr>
      </w:pPr>
      <w:r w:rsidRPr="00106CBC">
        <w:rPr>
          <w:sz w:val="24"/>
          <w:szCs w:val="24"/>
          <w:lang w:val="es-MX"/>
        </w:rPr>
        <w:t>Proceso: Doble = Número * 2</w:t>
      </w:r>
    </w:p>
    <w:p w14:paraId="2807904F" w14:textId="77777777" w:rsidR="00E55B09" w:rsidRPr="00106CBC" w:rsidRDefault="00E55B09" w:rsidP="00E55B09">
      <w:pPr>
        <w:pStyle w:val="Textoindependiente"/>
        <w:rPr>
          <w:i/>
          <w:sz w:val="24"/>
          <w:szCs w:val="24"/>
          <w:lang w:val="es-MX"/>
        </w:rPr>
      </w:pPr>
      <w:r w:rsidRPr="00106CBC">
        <w:rPr>
          <w:i/>
          <w:sz w:val="24"/>
          <w:szCs w:val="24"/>
          <w:lang w:val="es-MX"/>
        </w:rPr>
        <w:t>Ejercicios:</w:t>
      </w:r>
    </w:p>
    <w:p w14:paraId="4537F899" w14:textId="77777777" w:rsidR="00E55B09" w:rsidRPr="00106CBC" w:rsidRDefault="00E55B09" w:rsidP="00E55B09">
      <w:pPr>
        <w:pStyle w:val="Textosinformato"/>
        <w:numPr>
          <w:ilvl w:val="0"/>
          <w:numId w:val="11"/>
        </w:numPr>
        <w:jc w:val="both"/>
        <w:rPr>
          <w:rFonts w:ascii="Garamond" w:hAnsi="Garamond" w:cs="Garamond"/>
          <w:sz w:val="24"/>
          <w:szCs w:val="24"/>
          <w:lang w:val="es-MX" w:bidi="hi-IN"/>
        </w:rPr>
      </w:pPr>
      <w:r w:rsidRPr="00106CBC">
        <w:rPr>
          <w:rFonts w:ascii="Garamond" w:hAnsi="Garamond" w:cs="Garamond"/>
          <w:sz w:val="24"/>
          <w:szCs w:val="24"/>
          <w:lang w:val="es-MX" w:bidi="hi-IN"/>
        </w:rPr>
        <w:t>Escribe un programa que pida un número cualesquiera e imprima el doble de él.</w:t>
      </w:r>
    </w:p>
    <w:p w14:paraId="0F48CD84" w14:textId="77777777" w:rsidR="00E55B09" w:rsidRPr="00106CBC" w:rsidRDefault="00E55B09" w:rsidP="00E55B09">
      <w:pPr>
        <w:pStyle w:val="Textosinformato"/>
        <w:numPr>
          <w:ilvl w:val="0"/>
          <w:numId w:val="11"/>
        </w:numPr>
        <w:jc w:val="both"/>
        <w:rPr>
          <w:rFonts w:ascii="Garamond" w:hAnsi="Garamond" w:cs="Garamond"/>
          <w:sz w:val="24"/>
          <w:szCs w:val="24"/>
          <w:lang w:val="es-MX" w:bidi="hi-IN"/>
        </w:rPr>
      </w:pPr>
      <w:r w:rsidRPr="00106CBC">
        <w:rPr>
          <w:rFonts w:ascii="Garamond" w:hAnsi="Garamond" w:cs="Garamond"/>
          <w:sz w:val="24"/>
          <w:szCs w:val="24"/>
          <w:lang w:val="es-MX" w:bidi="hi-IN"/>
        </w:rPr>
        <w:t>Dados dos números cualesquiera, imprimir su producto.</w:t>
      </w:r>
    </w:p>
    <w:p w14:paraId="770102D0" w14:textId="7BCF666C" w:rsidR="00E55B09" w:rsidRPr="00106CBC" w:rsidRDefault="00E55B09" w:rsidP="00E55B09">
      <w:pPr>
        <w:pStyle w:val="Textosinformato"/>
        <w:numPr>
          <w:ilvl w:val="0"/>
          <w:numId w:val="11"/>
        </w:numPr>
        <w:jc w:val="both"/>
        <w:rPr>
          <w:rFonts w:ascii="Garamond" w:hAnsi="Garamond" w:cs="Garamond"/>
          <w:sz w:val="24"/>
          <w:szCs w:val="24"/>
          <w:lang w:val="es-MX" w:bidi="hi-IN"/>
        </w:rPr>
      </w:pPr>
      <w:r w:rsidRPr="00106CBC">
        <w:rPr>
          <w:rFonts w:ascii="Garamond" w:hAnsi="Garamond" w:cs="Garamond"/>
          <w:sz w:val="24"/>
          <w:szCs w:val="24"/>
          <w:lang w:val="es-MX" w:bidi="hi-IN"/>
        </w:rPr>
        <w:t>Hacer un algoritmo que permita calcular el área de un triángulo, conocido como su base y su altura, teniendo en cuenta que</w:t>
      </w:r>
      <w:r w:rsidR="006366CE" w:rsidRPr="00106CBC">
        <w:rPr>
          <w:rFonts w:ascii="Garamond" w:hAnsi="Garamond" w:cs="Garamond"/>
          <w:sz w:val="24"/>
          <w:szCs w:val="24"/>
          <w:lang w:val="es-MX" w:bidi="hi-IN"/>
        </w:rPr>
        <w:t xml:space="preserve"> el Area = Base * Altura / 2.</w:t>
      </w:r>
    </w:p>
    <w:p w14:paraId="7CD5D8CD" w14:textId="77777777" w:rsidR="00E55B09" w:rsidRPr="00106CBC" w:rsidRDefault="00E55B09" w:rsidP="006366CE">
      <w:pPr>
        <w:pStyle w:val="Textosinformato"/>
        <w:numPr>
          <w:ilvl w:val="0"/>
          <w:numId w:val="11"/>
        </w:numPr>
        <w:jc w:val="both"/>
        <w:rPr>
          <w:rFonts w:ascii="Garamond" w:hAnsi="Garamond" w:cs="Garamond"/>
          <w:sz w:val="24"/>
          <w:szCs w:val="24"/>
          <w:lang w:val="es-MX" w:bidi="hi-IN"/>
        </w:rPr>
      </w:pPr>
      <w:r w:rsidRPr="00106CBC">
        <w:rPr>
          <w:rFonts w:ascii="Garamond" w:hAnsi="Garamond" w:cs="Garamond"/>
          <w:sz w:val="24"/>
          <w:szCs w:val="24"/>
          <w:lang w:val="es-MX" w:bidi="hi-IN"/>
        </w:rPr>
        <w:t>Escribir un algoritmo que calcule el doble, triple y cuádruplo de un número.</w:t>
      </w:r>
    </w:p>
    <w:p w14:paraId="5332CA0B" w14:textId="77777777" w:rsidR="006366CE" w:rsidRPr="00106CBC" w:rsidRDefault="006366CE" w:rsidP="006366CE">
      <w:pPr>
        <w:pStyle w:val="Textosinformato"/>
        <w:jc w:val="both"/>
        <w:rPr>
          <w:rFonts w:ascii="Garamond" w:hAnsi="Garamond" w:cs="Garamond"/>
          <w:sz w:val="24"/>
          <w:szCs w:val="24"/>
          <w:lang w:val="es-MX" w:bidi="hi-IN"/>
        </w:rPr>
      </w:pPr>
    </w:p>
    <w:p w14:paraId="32EB1866" w14:textId="77777777" w:rsidR="00DE35FA" w:rsidRPr="00106CBC" w:rsidRDefault="00E55B09" w:rsidP="00F067E7">
      <w:pPr>
        <w:pStyle w:val="Textoindependiente"/>
        <w:outlineLvl w:val="1"/>
        <w:rPr>
          <w:b/>
          <w:sz w:val="28"/>
          <w:szCs w:val="24"/>
          <w:lang w:val="es-MX"/>
        </w:rPr>
      </w:pPr>
      <w:bookmarkStart w:id="6" w:name="_Toc284416532"/>
      <w:r w:rsidRPr="00106CBC">
        <w:rPr>
          <w:b/>
          <w:sz w:val="28"/>
          <w:szCs w:val="24"/>
          <w:lang w:val="es-MX"/>
        </w:rPr>
        <w:lastRenderedPageBreak/>
        <w:t>Diseño del problema</w:t>
      </w:r>
      <w:bookmarkEnd w:id="6"/>
    </w:p>
    <w:p w14:paraId="0013D880" w14:textId="77777777" w:rsidR="00F067E7" w:rsidRPr="00106CBC" w:rsidRDefault="00F067E7" w:rsidP="00F067E7">
      <w:pPr>
        <w:pStyle w:val="Textoindependiente"/>
        <w:rPr>
          <w:sz w:val="24"/>
          <w:szCs w:val="24"/>
          <w:lang w:val="es-MX"/>
        </w:rPr>
      </w:pPr>
      <w:r w:rsidRPr="00106CBC">
        <w:rPr>
          <w:sz w:val="24"/>
          <w:szCs w:val="24"/>
          <w:lang w:val="es-MX"/>
        </w:rPr>
        <w:t xml:space="preserve">La solución de un problema complejo puede requerir muchos pasos, es necesario dividir el problema en subproblemas más </w:t>
      </w:r>
      <w:r w:rsidRPr="00106CBC">
        <w:rPr>
          <w:sz w:val="24"/>
          <w:szCs w:val="24"/>
          <w:lang w:val="es-MX"/>
        </w:rPr>
        <w:tab/>
        <w:t xml:space="preserve">sencillos de resolver. </w:t>
      </w:r>
    </w:p>
    <w:p w14:paraId="14655901" w14:textId="77777777" w:rsidR="00F067E7" w:rsidRPr="00106CBC" w:rsidRDefault="00F067E7" w:rsidP="00F067E7">
      <w:pPr>
        <w:pStyle w:val="Textoindependiente"/>
        <w:rPr>
          <w:sz w:val="24"/>
          <w:szCs w:val="24"/>
          <w:lang w:val="es-MX"/>
        </w:rPr>
      </w:pPr>
      <w:r w:rsidRPr="00106CBC">
        <w:rPr>
          <w:sz w:val="24"/>
          <w:szCs w:val="24"/>
          <w:lang w:val="es-MX"/>
        </w:rPr>
        <w:t xml:space="preserve">Este método se denomina divide y vencerás y es aplicable a la resolución y escritura de algoritmos y programas para computadora. </w:t>
      </w:r>
    </w:p>
    <w:p w14:paraId="0F143F2E" w14:textId="77777777" w:rsidR="00F067E7" w:rsidRPr="00106CBC" w:rsidRDefault="00F067E7" w:rsidP="00F067E7">
      <w:pPr>
        <w:pStyle w:val="Textoindependiente"/>
        <w:rPr>
          <w:sz w:val="24"/>
          <w:szCs w:val="24"/>
          <w:lang w:val="es-MX"/>
        </w:rPr>
      </w:pPr>
      <w:r w:rsidRPr="00106CBC">
        <w:rPr>
          <w:sz w:val="24"/>
          <w:szCs w:val="24"/>
          <w:lang w:val="es-MX"/>
        </w:rPr>
        <w:t xml:space="preserve">Este método de división de un problema en otros subproblemas más sencillos se puede expresar para conseguir su solución en una computadora, mediante el método denominado diseño descendente. </w:t>
      </w:r>
    </w:p>
    <w:p w14:paraId="16C8713E" w14:textId="77777777" w:rsidR="00DE35FA" w:rsidRPr="00106CBC" w:rsidRDefault="00F067E7" w:rsidP="00F067E7">
      <w:pPr>
        <w:pStyle w:val="Textoindependiente"/>
        <w:jc w:val="left"/>
        <w:rPr>
          <w:sz w:val="24"/>
          <w:szCs w:val="24"/>
          <w:lang w:val="es-MX"/>
        </w:rPr>
      </w:pPr>
      <w:r w:rsidRPr="00106CBC">
        <w:rPr>
          <w:sz w:val="24"/>
          <w:szCs w:val="24"/>
          <w:lang w:val="es-MX"/>
        </w:rPr>
        <w:t xml:space="preserve">El proceso de la rotura de un problema principal en etapas o subproblemas más sencillos se denomina refinamiento paso a paso o sucesivos. </w:t>
      </w:r>
    </w:p>
    <w:p w14:paraId="22AD1B48" w14:textId="77777777" w:rsidR="00DE35FA" w:rsidRPr="00106CBC" w:rsidRDefault="00AA7FB4" w:rsidP="00F067E7">
      <w:pPr>
        <w:pStyle w:val="Textoindependiente"/>
        <w:outlineLvl w:val="1"/>
        <w:rPr>
          <w:b/>
          <w:sz w:val="28"/>
          <w:szCs w:val="24"/>
          <w:lang w:val="es-MX"/>
        </w:rPr>
      </w:pPr>
      <w:bookmarkStart w:id="7" w:name="_Toc284416533"/>
      <w:r w:rsidRPr="00106CBC">
        <w:rPr>
          <w:b/>
          <w:sz w:val="28"/>
          <w:szCs w:val="24"/>
          <w:lang w:val="es-MX"/>
        </w:rPr>
        <w:t>Herramientas de programación</w:t>
      </w:r>
      <w:bookmarkEnd w:id="7"/>
    </w:p>
    <w:p w14:paraId="65FC4C93" w14:textId="3214D23C" w:rsidR="00366229" w:rsidRPr="00106CBC" w:rsidRDefault="007D2C22" w:rsidP="00366229">
      <w:pPr>
        <w:pStyle w:val="Textoindependiente"/>
        <w:rPr>
          <w:sz w:val="24"/>
          <w:szCs w:val="24"/>
          <w:lang w:val="es-MX"/>
        </w:rPr>
      </w:pPr>
      <w:r>
        <w:rPr>
          <w:b/>
          <w:i/>
          <w:noProof/>
          <w:sz w:val="24"/>
          <w:szCs w:val="24"/>
          <w:lang w:val="es-MX" w:eastAsia="es-MX" w:bidi="ar-SA"/>
        </w:rPr>
        <w:pict w14:anchorId="529BB733">
          <v:oval id="_x0000_s2107" alt="" style="position:absolute;left:0;text-align:left;margin-left:187.5pt;margin-top:74.4pt;width:74.25pt;height:26.25pt;z-index:4;mso-wrap-style:square;mso-wrap-edited:f;mso-width-percent:0;mso-height-percent:0;mso-width-percent:0;mso-height-percent:0;v-text-anchor:top">
            <v:textbox style="mso-next-textbox:#_x0000_s2107">
              <w:txbxContent>
                <w:p w14:paraId="6DF83C3A" w14:textId="77777777" w:rsidR="003F24B8" w:rsidRPr="004F7705" w:rsidRDefault="003F24B8" w:rsidP="004F7705">
                  <w:pPr>
                    <w:jc w:val="center"/>
                    <w:rPr>
                      <w:lang w:val="es-MX"/>
                    </w:rPr>
                  </w:pPr>
                  <w:r>
                    <w:rPr>
                      <w:lang w:val="es-MX"/>
                    </w:rPr>
                    <w:t>Inicio</w:t>
                  </w:r>
                </w:p>
              </w:txbxContent>
            </v:textbox>
          </v:oval>
        </w:pict>
      </w:r>
      <w:r w:rsidR="00AA7FB4" w:rsidRPr="00106CBC">
        <w:rPr>
          <w:b/>
          <w:i/>
          <w:sz w:val="24"/>
          <w:szCs w:val="24"/>
          <w:lang w:val="es-MX"/>
        </w:rPr>
        <w:t>Diagramas de flujo</w:t>
      </w:r>
      <w:r w:rsidR="00AA7FB4" w:rsidRPr="00106CBC">
        <w:rPr>
          <w:sz w:val="24"/>
          <w:szCs w:val="24"/>
          <w:lang w:val="es-MX"/>
        </w:rPr>
        <w:t>:</w:t>
      </w:r>
      <w:r w:rsidR="00366229" w:rsidRPr="00106CBC">
        <w:rPr>
          <w:sz w:val="24"/>
          <w:szCs w:val="24"/>
          <w:lang w:val="es-MX"/>
        </w:rPr>
        <w:t xml:space="preserve"> una </w:t>
      </w:r>
      <w:hyperlink r:id="rId17" w:tooltip="Gráfica" w:history="1">
        <w:r w:rsidR="00366229" w:rsidRPr="00106CBC">
          <w:rPr>
            <w:sz w:val="24"/>
            <w:szCs w:val="24"/>
            <w:lang w:val="es-MX"/>
          </w:rPr>
          <w:t>representación gráfica</w:t>
        </w:r>
      </w:hyperlink>
      <w:r w:rsidR="00366229" w:rsidRPr="00106CBC">
        <w:rPr>
          <w:sz w:val="24"/>
          <w:szCs w:val="24"/>
          <w:lang w:val="es-MX"/>
        </w:rPr>
        <w:t xml:space="preserve"> de un </w:t>
      </w:r>
      <w:hyperlink r:id="rId18" w:tooltip="Algoritmo" w:history="1">
        <w:r w:rsidR="00366229" w:rsidRPr="00106CBC">
          <w:rPr>
            <w:sz w:val="24"/>
            <w:szCs w:val="24"/>
            <w:lang w:val="es-MX"/>
          </w:rPr>
          <w:t>algoritmo</w:t>
        </w:r>
      </w:hyperlink>
      <w:r w:rsidR="00366229" w:rsidRPr="00106CBC">
        <w:rPr>
          <w:sz w:val="24"/>
          <w:szCs w:val="24"/>
          <w:lang w:val="es-MX"/>
        </w:rPr>
        <w:t xml:space="preserve"> o proceso. Se utiliza en disciplinas como la </w:t>
      </w:r>
      <w:hyperlink r:id="rId19" w:tooltip="Programación" w:history="1">
        <w:r w:rsidR="00366229" w:rsidRPr="00106CBC">
          <w:rPr>
            <w:sz w:val="24"/>
            <w:szCs w:val="24"/>
            <w:lang w:val="es-MX"/>
          </w:rPr>
          <w:t>programación</w:t>
        </w:r>
      </w:hyperlink>
      <w:r w:rsidR="00366229" w:rsidRPr="00106CBC">
        <w:rPr>
          <w:sz w:val="24"/>
          <w:szCs w:val="24"/>
          <w:lang w:val="es-MX"/>
        </w:rPr>
        <w:t xml:space="preserve">, la </w:t>
      </w:r>
      <w:hyperlink r:id="rId20" w:tooltip="Economía" w:history="1">
        <w:r w:rsidR="00366229" w:rsidRPr="00106CBC">
          <w:rPr>
            <w:sz w:val="24"/>
            <w:szCs w:val="24"/>
            <w:lang w:val="es-MX"/>
          </w:rPr>
          <w:t>economía</w:t>
        </w:r>
      </w:hyperlink>
      <w:r w:rsidR="00366229" w:rsidRPr="00106CBC">
        <w:rPr>
          <w:sz w:val="24"/>
          <w:szCs w:val="24"/>
          <w:lang w:val="es-MX"/>
        </w:rPr>
        <w:t xml:space="preserve">, los procesos industriales y la </w:t>
      </w:r>
      <w:hyperlink r:id="rId21" w:tooltip="Psicología cognitiva" w:history="1">
        <w:r w:rsidR="00366229" w:rsidRPr="00106CBC">
          <w:rPr>
            <w:sz w:val="24"/>
            <w:szCs w:val="24"/>
            <w:lang w:val="es-MX"/>
          </w:rPr>
          <w:t>psicología cognitiva</w:t>
        </w:r>
      </w:hyperlink>
      <w:r w:rsidR="00366229" w:rsidRPr="00106CBC">
        <w:rPr>
          <w:sz w:val="24"/>
          <w:szCs w:val="24"/>
          <w:lang w:val="es-MX"/>
        </w:rPr>
        <w:t>. Estos diagramas utilizan símbolos con significados bien definidos que representan los pasos del algoritmo, y representan el flujo de ejecución mediante flechas que conectan los puntos de inicio y de término.</w:t>
      </w:r>
    </w:p>
    <w:p w14:paraId="1B128C9B" w14:textId="71FD4C42" w:rsidR="00F25FF9" w:rsidRPr="00106CBC" w:rsidRDefault="007D2C22" w:rsidP="00F25FF9">
      <w:pPr>
        <w:pStyle w:val="Textoindependiente"/>
        <w:jc w:val="center"/>
        <w:rPr>
          <w:sz w:val="24"/>
          <w:szCs w:val="24"/>
          <w:lang w:val="es-MX"/>
        </w:rPr>
      </w:pPr>
      <w:r>
        <w:rPr>
          <w:noProof/>
          <w:sz w:val="24"/>
          <w:szCs w:val="24"/>
          <w:lang w:val="es-MX" w:eastAsia="es-MX" w:bidi="ar-SA"/>
        </w:rPr>
        <w:pict w14:anchorId="420C90AB">
          <v:shape id="_x0000_s2106" type="#_x0000_t32" alt="" style="position:absolute;left:0;text-align:left;margin-left:225.5pt;margin-top:21.15pt;width:1.2pt;height:32.05pt;flip:x;z-index:7;mso-wrap-edited:f;mso-width-percent:0;mso-height-percent:0;mso-width-percent:0;mso-height-percent:0" o:connectortype="straight">
            <v:stroke endarrow="block"/>
          </v:shape>
        </w:pict>
      </w:r>
    </w:p>
    <w:p w14:paraId="31A8CAAF" w14:textId="0E4C4326" w:rsidR="00F25FF9" w:rsidRPr="00106CBC" w:rsidRDefault="007D2C22" w:rsidP="00F25FF9">
      <w:pPr>
        <w:pStyle w:val="Textoindependiente"/>
        <w:jc w:val="center"/>
        <w:rPr>
          <w:sz w:val="24"/>
          <w:szCs w:val="24"/>
          <w:lang w:val="es-MX"/>
        </w:rPr>
      </w:pPr>
      <w:r>
        <w:rPr>
          <w:noProof/>
          <w:sz w:val="24"/>
          <w:szCs w:val="24"/>
          <w:lang w:val="es-MX" w:eastAsia="es-MX" w:bidi="ar-SA"/>
        </w:rPr>
        <w:pict w14:anchorId="0A759E53">
          <v:shapetype id="_x0000_t118" coordsize="21600,21600" o:spt="118" path="m,4292l21600,r,21600l,21600xe">
            <v:stroke joinstyle="miter"/>
            <v:path gradientshapeok="t" o:connecttype="custom" o:connectlocs="10800,2146;0,10800;10800,21600;21600,10800" textboxrect="0,4291,21600,21600"/>
          </v:shapetype>
          <v:shape id="_x0000_s2105" type="#_x0000_t118" alt="" style="position:absolute;left:0;text-align:left;margin-left:195.75pt;margin-top:19.65pt;width:58.5pt;height:42pt;z-index:6;mso-wrap-style:square;mso-wrap-edited:f;mso-width-percent:0;mso-height-percent:0;mso-width-percent:0;mso-height-percent:0;v-text-anchor:top">
            <v:textbox style="mso-next-textbox:#_x0000_s2105">
              <w:txbxContent>
                <w:p w14:paraId="06896530" w14:textId="77777777" w:rsidR="003F24B8" w:rsidRPr="004F7705" w:rsidRDefault="003F24B8" w:rsidP="004F7705">
                  <w:pPr>
                    <w:jc w:val="center"/>
                    <w:rPr>
                      <w:lang w:val="es-MX"/>
                    </w:rPr>
                  </w:pPr>
                  <w:r>
                    <w:rPr>
                      <w:lang w:val="es-MX"/>
                    </w:rPr>
                    <w:t>Leer a</w:t>
                  </w:r>
                </w:p>
              </w:txbxContent>
            </v:textbox>
          </v:shape>
        </w:pict>
      </w:r>
    </w:p>
    <w:p w14:paraId="33747424" w14:textId="77777777" w:rsidR="004F7705" w:rsidRPr="00106CBC" w:rsidRDefault="004F7705" w:rsidP="00B57A08">
      <w:pPr>
        <w:pStyle w:val="Textoindependiente"/>
        <w:rPr>
          <w:b/>
          <w:i/>
          <w:sz w:val="24"/>
          <w:szCs w:val="24"/>
          <w:lang w:val="es-MX"/>
        </w:rPr>
      </w:pPr>
    </w:p>
    <w:p w14:paraId="15985762" w14:textId="353A7C19" w:rsidR="004F7705" w:rsidRPr="00106CBC" w:rsidRDefault="007D2C22" w:rsidP="00B57A08">
      <w:pPr>
        <w:pStyle w:val="Textoindependiente"/>
        <w:rPr>
          <w:b/>
          <w:i/>
          <w:sz w:val="24"/>
          <w:szCs w:val="24"/>
          <w:lang w:val="es-MX"/>
        </w:rPr>
      </w:pPr>
      <w:r>
        <w:rPr>
          <w:b/>
          <w:i/>
          <w:noProof/>
          <w:sz w:val="24"/>
          <w:szCs w:val="24"/>
          <w:lang w:val="es-MX" w:eastAsia="es-MX" w:bidi="ar-SA"/>
        </w:rPr>
        <w:pict w14:anchorId="02CD4D63">
          <v:shape id="_x0000_s2104" type="#_x0000_t32" alt="" style="position:absolute;left:0;text-align:left;margin-left:224.3pt;margin-top:10.65pt;width:1.2pt;height:32.05pt;flip:x;z-index:8;mso-wrap-edited:f;mso-width-percent:0;mso-height-percent:0;mso-width-percent:0;mso-height-percent:0" o:connectortype="straight">
            <v:stroke endarrow="block"/>
          </v:shape>
        </w:pict>
      </w:r>
    </w:p>
    <w:p w14:paraId="105CF6F6" w14:textId="2886388B" w:rsidR="004F7705" w:rsidRPr="00106CBC" w:rsidRDefault="007D2C22" w:rsidP="00B57A08">
      <w:pPr>
        <w:pStyle w:val="Textoindependiente"/>
        <w:rPr>
          <w:b/>
          <w:i/>
          <w:sz w:val="24"/>
          <w:szCs w:val="24"/>
          <w:lang w:val="es-MX"/>
        </w:rPr>
      </w:pPr>
      <w:r>
        <w:rPr>
          <w:b/>
          <w:i/>
          <w:noProof/>
          <w:sz w:val="24"/>
          <w:szCs w:val="24"/>
          <w:lang w:val="es-MX" w:eastAsia="es-MX" w:bidi="ar-SA"/>
        </w:rPr>
        <w:pict w14:anchorId="69CB8B6D">
          <v:oval id="_x0000_s2103" alt="" style="position:absolute;left:0;text-align:left;margin-left:187.5pt;margin-top:14.4pt;width:74.25pt;height:26.25pt;z-index:5;mso-wrap-style:square;mso-wrap-edited:f;mso-width-percent:0;mso-height-percent:0;mso-width-percent:0;mso-height-percent:0;v-text-anchor:top">
            <v:textbox style="mso-next-textbox:#_x0000_s2103">
              <w:txbxContent>
                <w:p w14:paraId="4F20C14B" w14:textId="77777777" w:rsidR="003F24B8" w:rsidRPr="004F7705" w:rsidRDefault="003F24B8" w:rsidP="004F7705">
                  <w:pPr>
                    <w:jc w:val="center"/>
                    <w:rPr>
                      <w:lang w:val="es-MX"/>
                    </w:rPr>
                  </w:pPr>
                  <w:r>
                    <w:rPr>
                      <w:lang w:val="es-MX"/>
                    </w:rPr>
                    <w:t>Fin</w:t>
                  </w:r>
                </w:p>
              </w:txbxContent>
            </v:textbox>
          </v:oval>
        </w:pict>
      </w:r>
    </w:p>
    <w:p w14:paraId="597B0339" w14:textId="77777777" w:rsidR="004F7705" w:rsidRPr="00106CBC" w:rsidRDefault="004F7705" w:rsidP="00B57A08">
      <w:pPr>
        <w:pStyle w:val="Textoindependiente"/>
        <w:rPr>
          <w:b/>
          <w:i/>
          <w:sz w:val="24"/>
          <w:szCs w:val="24"/>
          <w:lang w:val="es-MX"/>
        </w:rPr>
      </w:pPr>
    </w:p>
    <w:p w14:paraId="5F3782F6" w14:textId="77777777" w:rsidR="004F7705" w:rsidRPr="00106CBC" w:rsidRDefault="004F7705" w:rsidP="00B57A08">
      <w:pPr>
        <w:pStyle w:val="Textoindependiente"/>
        <w:rPr>
          <w:b/>
          <w:i/>
          <w:sz w:val="24"/>
          <w:szCs w:val="24"/>
          <w:lang w:val="es-MX"/>
        </w:rPr>
      </w:pPr>
    </w:p>
    <w:p w14:paraId="6FA80EBA" w14:textId="77777777" w:rsidR="00F067E7" w:rsidRPr="00106CBC" w:rsidRDefault="00AA7FB4" w:rsidP="00B57A08">
      <w:pPr>
        <w:pStyle w:val="Textoindependiente"/>
        <w:rPr>
          <w:sz w:val="24"/>
          <w:szCs w:val="24"/>
          <w:lang w:val="es-MX"/>
        </w:rPr>
      </w:pPr>
      <w:r w:rsidRPr="00106CBC">
        <w:rPr>
          <w:b/>
          <w:i/>
          <w:sz w:val="24"/>
          <w:szCs w:val="24"/>
          <w:lang w:val="es-MX"/>
        </w:rPr>
        <w:t>Pseudocódigo</w:t>
      </w:r>
      <w:r w:rsidRPr="00106CBC">
        <w:rPr>
          <w:sz w:val="24"/>
          <w:szCs w:val="24"/>
          <w:lang w:val="es-MX"/>
        </w:rPr>
        <w:t>:</w:t>
      </w:r>
      <w:r w:rsidR="00366229" w:rsidRPr="00106CBC">
        <w:rPr>
          <w:sz w:val="24"/>
          <w:szCs w:val="24"/>
          <w:lang w:val="es-MX"/>
        </w:rPr>
        <w:t xml:space="preserve"> es un lenguaje de especificación (descripción) de algoritmos. El uso del tal lenguaje hace el paso de codificación final (esto es, la traducción a un lenguaje de programación) relativamente fácil.</w:t>
      </w:r>
    </w:p>
    <w:p w14:paraId="1D49DCF9" w14:textId="77777777" w:rsidR="004F7705" w:rsidRPr="00106CBC" w:rsidRDefault="004F7705" w:rsidP="004F7705">
      <w:pPr>
        <w:pStyle w:val="Textoindependiente"/>
        <w:ind w:firstLine="0"/>
        <w:jc w:val="left"/>
        <w:rPr>
          <w:sz w:val="24"/>
          <w:szCs w:val="24"/>
          <w:lang w:val="es-MX"/>
        </w:rPr>
      </w:pPr>
      <w:r w:rsidRPr="00106CBC">
        <w:rPr>
          <w:sz w:val="24"/>
          <w:szCs w:val="24"/>
          <w:lang w:val="es-MX"/>
        </w:rPr>
        <w:t>Programa prueba</w:t>
      </w:r>
      <w:r w:rsidRPr="00106CBC">
        <w:rPr>
          <w:sz w:val="24"/>
          <w:szCs w:val="24"/>
          <w:lang w:val="es-MX"/>
        </w:rPr>
        <w:br/>
        <w:t>variables</w:t>
      </w:r>
      <w:r w:rsidRPr="00106CBC">
        <w:rPr>
          <w:sz w:val="24"/>
          <w:szCs w:val="24"/>
          <w:lang w:val="es-MX"/>
        </w:rPr>
        <w:br/>
      </w:r>
      <w:r w:rsidRPr="00106CBC">
        <w:rPr>
          <w:sz w:val="24"/>
          <w:szCs w:val="24"/>
          <w:lang w:val="es-MX"/>
        </w:rPr>
        <w:tab/>
        <w:t>a: entero</w:t>
      </w:r>
      <w:r w:rsidRPr="00106CBC">
        <w:rPr>
          <w:sz w:val="24"/>
          <w:szCs w:val="24"/>
          <w:lang w:val="es-MX"/>
        </w:rPr>
        <w:br/>
        <w:t>Inicio</w:t>
      </w:r>
      <w:r w:rsidRPr="00106CBC">
        <w:rPr>
          <w:sz w:val="24"/>
          <w:szCs w:val="24"/>
          <w:lang w:val="es-MX"/>
        </w:rPr>
        <w:br/>
      </w:r>
      <w:r w:rsidRPr="00106CBC">
        <w:rPr>
          <w:sz w:val="24"/>
          <w:szCs w:val="24"/>
          <w:lang w:val="es-MX"/>
        </w:rPr>
        <w:tab/>
        <w:t>imprimir (“A=”)</w:t>
      </w:r>
      <w:r w:rsidRPr="00106CBC">
        <w:rPr>
          <w:sz w:val="24"/>
          <w:szCs w:val="24"/>
          <w:lang w:val="es-MX"/>
        </w:rPr>
        <w:br/>
      </w:r>
      <w:r w:rsidRPr="00106CBC">
        <w:rPr>
          <w:sz w:val="24"/>
          <w:szCs w:val="24"/>
          <w:lang w:val="es-MX"/>
        </w:rPr>
        <w:tab/>
        <w:t>leer a</w:t>
      </w:r>
      <w:r w:rsidRPr="00106CBC">
        <w:rPr>
          <w:sz w:val="24"/>
          <w:szCs w:val="24"/>
          <w:lang w:val="es-MX"/>
        </w:rPr>
        <w:br/>
        <w:t>Fin</w:t>
      </w:r>
    </w:p>
    <w:p w14:paraId="35AF0969" w14:textId="77777777" w:rsidR="00366229" w:rsidRPr="00106CBC" w:rsidRDefault="00F067E7" w:rsidP="00366229">
      <w:pPr>
        <w:pStyle w:val="Ttulo1"/>
        <w:rPr>
          <w:lang w:val="es-MX"/>
        </w:rPr>
      </w:pPr>
      <w:r w:rsidRPr="00106CBC">
        <w:rPr>
          <w:lang w:val="es-MX"/>
        </w:rPr>
        <w:br w:type="page"/>
      </w:r>
      <w:bookmarkStart w:id="8" w:name="_Toc284416534"/>
      <w:r w:rsidR="00366229" w:rsidRPr="00106CBC">
        <w:rPr>
          <w:lang w:val="es-MX"/>
        </w:rPr>
        <w:lastRenderedPageBreak/>
        <w:t>ESTRUCTURA GENERAL DE UN PROGRAMA</w:t>
      </w:r>
      <w:bookmarkEnd w:id="8"/>
    </w:p>
    <w:p w14:paraId="1708C987" w14:textId="77777777" w:rsidR="005154FE" w:rsidRPr="00106CBC" w:rsidRDefault="005154FE" w:rsidP="00CF096D">
      <w:pPr>
        <w:pStyle w:val="Ttulo2"/>
        <w:jc w:val="left"/>
        <w:rPr>
          <w:rFonts w:cs="Garamond"/>
          <w:caps w:val="0"/>
          <w:spacing w:val="0"/>
          <w:kern w:val="0"/>
          <w:sz w:val="28"/>
          <w:szCs w:val="24"/>
          <w:lang w:val="es-MX"/>
        </w:rPr>
      </w:pPr>
      <w:bookmarkStart w:id="9" w:name="_Toc284416535"/>
      <w:r w:rsidRPr="00106CBC">
        <w:rPr>
          <w:rFonts w:cs="Garamond"/>
          <w:caps w:val="0"/>
          <w:spacing w:val="0"/>
          <w:kern w:val="0"/>
          <w:sz w:val="28"/>
          <w:szCs w:val="24"/>
          <w:lang w:val="es-MX"/>
        </w:rPr>
        <w:t>Concepto de programa</w:t>
      </w:r>
      <w:bookmarkEnd w:id="9"/>
    </w:p>
    <w:p w14:paraId="4728055A" w14:textId="77777777" w:rsidR="005154FE" w:rsidRPr="00106CBC" w:rsidRDefault="005154FE" w:rsidP="004F7705">
      <w:pPr>
        <w:pStyle w:val="Textoindependiente"/>
        <w:rPr>
          <w:sz w:val="24"/>
          <w:szCs w:val="24"/>
          <w:lang w:val="es-MX"/>
        </w:rPr>
      </w:pPr>
      <w:r w:rsidRPr="00106CBC">
        <w:rPr>
          <w:sz w:val="24"/>
          <w:szCs w:val="24"/>
          <w:lang w:val="es-MX"/>
        </w:rPr>
        <w:t>Un programa de computadora es un conjunto de instrucciones  que producirán la ejecución de una determinada tarea.</w:t>
      </w:r>
      <w:r w:rsidR="00CF096D" w:rsidRPr="00106CBC">
        <w:rPr>
          <w:sz w:val="24"/>
          <w:szCs w:val="24"/>
          <w:lang w:val="es-MX"/>
        </w:rPr>
        <w:t xml:space="preserve"> </w:t>
      </w:r>
      <w:r w:rsidRPr="00106CBC">
        <w:rPr>
          <w:sz w:val="24"/>
          <w:szCs w:val="24"/>
          <w:lang w:val="es-MX"/>
        </w:rPr>
        <w:t xml:space="preserve"> En esencia,  un programa es un medio para llegar a un fin.  </w:t>
      </w:r>
    </w:p>
    <w:p w14:paraId="65622835" w14:textId="77777777" w:rsidR="005154FE" w:rsidRPr="00106CBC" w:rsidRDefault="005154FE" w:rsidP="004F7705">
      <w:pPr>
        <w:pStyle w:val="Textoindependiente"/>
        <w:rPr>
          <w:sz w:val="24"/>
          <w:szCs w:val="24"/>
          <w:lang w:val="es-MX"/>
        </w:rPr>
      </w:pPr>
      <w:r w:rsidRPr="00106CBC">
        <w:rPr>
          <w:sz w:val="24"/>
          <w:szCs w:val="24"/>
          <w:lang w:val="es-MX"/>
        </w:rPr>
        <w:t xml:space="preserve">El fin será normalmente definido como la información necesaria para solucionar un problema. </w:t>
      </w:r>
    </w:p>
    <w:p w14:paraId="01AD6348" w14:textId="77777777" w:rsidR="005154FE" w:rsidRPr="00106CBC" w:rsidRDefault="005154FE" w:rsidP="004F7705">
      <w:pPr>
        <w:pStyle w:val="Textoindependiente"/>
        <w:rPr>
          <w:sz w:val="24"/>
          <w:szCs w:val="24"/>
          <w:lang w:val="es-MX"/>
        </w:rPr>
      </w:pPr>
      <w:r w:rsidRPr="00106CBC">
        <w:rPr>
          <w:sz w:val="24"/>
          <w:szCs w:val="24"/>
          <w:lang w:val="es-MX"/>
        </w:rPr>
        <w:t xml:space="preserve"> En conclusión programa es el proceso para solucionar un problema.</w:t>
      </w:r>
    </w:p>
    <w:p w14:paraId="73C67574" w14:textId="77777777" w:rsidR="005154FE" w:rsidRPr="00106CBC" w:rsidRDefault="005154FE" w:rsidP="005154FE">
      <w:pPr>
        <w:rPr>
          <w:sz w:val="24"/>
          <w:szCs w:val="24"/>
          <w:lang w:val="es-MX"/>
        </w:rPr>
      </w:pPr>
      <w:r w:rsidRPr="00106CBC">
        <w:rPr>
          <w:sz w:val="24"/>
          <w:szCs w:val="24"/>
          <w:lang w:val="es-MX"/>
        </w:rPr>
        <w:t>El desarrollo de un programa requiere las siguientes fases:</w:t>
      </w:r>
    </w:p>
    <w:p w14:paraId="1F94DB1B" w14:textId="77777777" w:rsidR="00761EDF" w:rsidRPr="00106CBC" w:rsidRDefault="00761EDF" w:rsidP="005154FE">
      <w:pPr>
        <w:rPr>
          <w:sz w:val="24"/>
          <w:szCs w:val="24"/>
          <w:lang w:val="es-MX"/>
        </w:rPr>
      </w:pPr>
    </w:p>
    <w:p w14:paraId="2CA65DDF" w14:textId="77777777" w:rsidR="005154FE" w:rsidRPr="00106CBC" w:rsidRDefault="005154FE" w:rsidP="004F7705">
      <w:pPr>
        <w:numPr>
          <w:ilvl w:val="0"/>
          <w:numId w:val="15"/>
        </w:numPr>
        <w:rPr>
          <w:sz w:val="24"/>
          <w:szCs w:val="24"/>
          <w:lang w:val="es-MX"/>
        </w:rPr>
      </w:pPr>
      <w:r w:rsidRPr="00106CBC">
        <w:rPr>
          <w:sz w:val="24"/>
          <w:szCs w:val="24"/>
          <w:lang w:val="es-MX"/>
        </w:rPr>
        <w:t xml:space="preserve">Definición y análisis del problema </w:t>
      </w:r>
    </w:p>
    <w:p w14:paraId="056BFD4C" w14:textId="77777777" w:rsidR="005154FE" w:rsidRPr="00106CBC" w:rsidRDefault="005154FE" w:rsidP="004F7705">
      <w:pPr>
        <w:numPr>
          <w:ilvl w:val="0"/>
          <w:numId w:val="15"/>
        </w:numPr>
        <w:rPr>
          <w:sz w:val="24"/>
          <w:szCs w:val="24"/>
          <w:lang w:val="es-MX"/>
        </w:rPr>
      </w:pPr>
      <w:r w:rsidRPr="00106CBC">
        <w:rPr>
          <w:sz w:val="24"/>
          <w:szCs w:val="24"/>
          <w:lang w:val="es-MX"/>
        </w:rPr>
        <w:t xml:space="preserve">Diseño de algoritmo </w:t>
      </w:r>
    </w:p>
    <w:p w14:paraId="1AE0F273" w14:textId="77777777" w:rsidR="005154FE" w:rsidRPr="00106CBC" w:rsidRDefault="005154FE" w:rsidP="004F7705">
      <w:pPr>
        <w:numPr>
          <w:ilvl w:val="1"/>
          <w:numId w:val="15"/>
        </w:numPr>
        <w:rPr>
          <w:sz w:val="24"/>
          <w:szCs w:val="24"/>
          <w:lang w:val="es-MX"/>
        </w:rPr>
      </w:pPr>
      <w:r w:rsidRPr="00106CBC">
        <w:rPr>
          <w:sz w:val="24"/>
          <w:szCs w:val="24"/>
          <w:lang w:val="es-MX"/>
        </w:rPr>
        <w:t xml:space="preserve">Diagrama de flujo </w:t>
      </w:r>
    </w:p>
    <w:p w14:paraId="42C1F534" w14:textId="77777777" w:rsidR="005154FE" w:rsidRPr="00106CBC" w:rsidRDefault="004F7705" w:rsidP="004F7705">
      <w:pPr>
        <w:numPr>
          <w:ilvl w:val="1"/>
          <w:numId w:val="15"/>
        </w:numPr>
        <w:rPr>
          <w:sz w:val="24"/>
          <w:szCs w:val="24"/>
          <w:lang w:val="es-MX"/>
        </w:rPr>
      </w:pPr>
      <w:r w:rsidRPr="00106CBC">
        <w:rPr>
          <w:sz w:val="24"/>
          <w:szCs w:val="24"/>
          <w:lang w:val="es-MX"/>
        </w:rPr>
        <w:t>Pseudo</w:t>
      </w:r>
      <w:r w:rsidR="005154FE" w:rsidRPr="00106CBC">
        <w:rPr>
          <w:sz w:val="24"/>
          <w:szCs w:val="24"/>
          <w:lang w:val="es-MX"/>
        </w:rPr>
        <w:t xml:space="preserve">código. </w:t>
      </w:r>
    </w:p>
    <w:p w14:paraId="25E8940C" w14:textId="77777777" w:rsidR="005154FE" w:rsidRPr="00106CBC" w:rsidRDefault="005154FE" w:rsidP="004F7705">
      <w:pPr>
        <w:numPr>
          <w:ilvl w:val="0"/>
          <w:numId w:val="15"/>
        </w:numPr>
        <w:rPr>
          <w:sz w:val="24"/>
          <w:szCs w:val="24"/>
          <w:lang w:val="es-MX"/>
        </w:rPr>
      </w:pPr>
      <w:r w:rsidRPr="00106CBC">
        <w:rPr>
          <w:sz w:val="24"/>
          <w:szCs w:val="24"/>
          <w:lang w:val="es-MX"/>
        </w:rPr>
        <w:t xml:space="preserve">Codificación del programa. </w:t>
      </w:r>
    </w:p>
    <w:p w14:paraId="66846720" w14:textId="77777777" w:rsidR="005154FE" w:rsidRPr="00106CBC" w:rsidRDefault="005154FE" w:rsidP="004F7705">
      <w:pPr>
        <w:numPr>
          <w:ilvl w:val="0"/>
          <w:numId w:val="15"/>
        </w:numPr>
        <w:rPr>
          <w:sz w:val="24"/>
          <w:szCs w:val="24"/>
          <w:lang w:val="es-MX"/>
        </w:rPr>
      </w:pPr>
      <w:r w:rsidRPr="00106CBC">
        <w:rPr>
          <w:sz w:val="24"/>
          <w:szCs w:val="24"/>
          <w:lang w:val="es-MX"/>
        </w:rPr>
        <w:t xml:space="preserve">Depuración y verificación del programa. </w:t>
      </w:r>
    </w:p>
    <w:p w14:paraId="00751D81" w14:textId="77777777" w:rsidR="005154FE" w:rsidRPr="00106CBC" w:rsidRDefault="005154FE" w:rsidP="004F7705">
      <w:pPr>
        <w:numPr>
          <w:ilvl w:val="0"/>
          <w:numId w:val="15"/>
        </w:numPr>
        <w:rPr>
          <w:sz w:val="24"/>
          <w:szCs w:val="24"/>
          <w:lang w:val="es-MX"/>
        </w:rPr>
      </w:pPr>
      <w:r w:rsidRPr="00106CBC">
        <w:rPr>
          <w:sz w:val="24"/>
          <w:szCs w:val="24"/>
          <w:lang w:val="es-MX"/>
        </w:rPr>
        <w:t xml:space="preserve">Documentación. </w:t>
      </w:r>
    </w:p>
    <w:p w14:paraId="27F9A067" w14:textId="77777777" w:rsidR="005154FE" w:rsidRPr="00106CBC" w:rsidRDefault="005154FE" w:rsidP="004F7705">
      <w:pPr>
        <w:numPr>
          <w:ilvl w:val="0"/>
          <w:numId w:val="15"/>
        </w:numPr>
        <w:rPr>
          <w:lang w:val="es-MX"/>
        </w:rPr>
      </w:pPr>
      <w:r w:rsidRPr="00106CBC">
        <w:rPr>
          <w:sz w:val="24"/>
          <w:szCs w:val="24"/>
          <w:lang w:val="es-MX"/>
        </w:rPr>
        <w:t>Mantenimiento</w:t>
      </w:r>
      <w:r w:rsidRPr="00106CBC">
        <w:rPr>
          <w:lang w:val="es-MX"/>
        </w:rPr>
        <w:t xml:space="preserve">. </w:t>
      </w:r>
    </w:p>
    <w:p w14:paraId="2E8B4E49" w14:textId="77777777" w:rsidR="00994B96" w:rsidRPr="00106CBC" w:rsidRDefault="00994B96" w:rsidP="00E678D2">
      <w:pPr>
        <w:pStyle w:val="Ttulo2"/>
        <w:jc w:val="left"/>
        <w:rPr>
          <w:rFonts w:cs="Garamond"/>
          <w:caps w:val="0"/>
          <w:spacing w:val="0"/>
          <w:kern w:val="0"/>
          <w:sz w:val="28"/>
          <w:szCs w:val="24"/>
          <w:lang w:val="es-MX"/>
        </w:rPr>
      </w:pPr>
    </w:p>
    <w:p w14:paraId="314714B5" w14:textId="77777777" w:rsidR="00E678D2" w:rsidRPr="00106CBC" w:rsidRDefault="00E678D2" w:rsidP="00E678D2">
      <w:pPr>
        <w:pStyle w:val="Ttulo2"/>
        <w:jc w:val="left"/>
        <w:rPr>
          <w:rFonts w:cs="Garamond"/>
          <w:caps w:val="0"/>
          <w:spacing w:val="0"/>
          <w:kern w:val="0"/>
          <w:sz w:val="28"/>
          <w:szCs w:val="24"/>
          <w:lang w:val="es-MX"/>
        </w:rPr>
      </w:pPr>
      <w:bookmarkStart w:id="10" w:name="_Toc284416536"/>
      <w:r w:rsidRPr="00106CBC">
        <w:rPr>
          <w:rFonts w:cs="Garamond"/>
          <w:caps w:val="0"/>
          <w:spacing w:val="0"/>
          <w:kern w:val="0"/>
          <w:sz w:val="28"/>
          <w:szCs w:val="24"/>
          <w:lang w:val="es-MX"/>
        </w:rPr>
        <w:t>Partes constitutivas de un programa</w:t>
      </w:r>
      <w:bookmarkEnd w:id="10"/>
    </w:p>
    <w:p w14:paraId="0EF23F35" w14:textId="77777777" w:rsidR="00E678D2" w:rsidRPr="00106CBC" w:rsidRDefault="00E678D2" w:rsidP="00E678D2">
      <w:pPr>
        <w:tabs>
          <w:tab w:val="left" w:pos="6285"/>
        </w:tabs>
        <w:rPr>
          <w:lang w:val="es-MX"/>
        </w:rPr>
      </w:pPr>
    </w:p>
    <w:p w14:paraId="7E6F8F1B" w14:textId="726374DC" w:rsidR="00E678D2" w:rsidRPr="00106CBC" w:rsidRDefault="007D2C22" w:rsidP="00E678D2">
      <w:pPr>
        <w:tabs>
          <w:tab w:val="left" w:pos="6285"/>
        </w:tabs>
        <w:rPr>
          <w:lang w:val="es-MX"/>
        </w:rPr>
      </w:pPr>
      <w:r>
        <w:rPr>
          <w:noProof/>
        </w:rPr>
        <w:pict w14:anchorId="0B6D9A35">
          <v:group id="Grupo 7" o:spid="_x0000_s2099" style="position:absolute;margin-left:72.7pt;margin-top:.85pt;width:252pt;height:54pt;z-index:9" coordorigin="2880,9691" coordsize="5040,10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">
            <o:lock v:ext="edit" aspectratio="t"/>
            <v:shape id="Text Box 140" o:spid="_x0000_s2100" type="#_x0000_t202" style="position:absolute;left:4500;top:9691;width:126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">
              <o:lock v:ext="edit" aspectratio="t"/>
              <v:textbox>
                <w:txbxContent>
                  <w:p w14:paraId="57D03ABC" w14:textId="77777777" w:rsidR="003F24B8" w:rsidRPr="00B018C9" w:rsidRDefault="003F24B8" w:rsidP="00E678D2">
                    <w:pPr>
                      <w:jc w:val="center"/>
                      <w:rPr>
                        <w:lang w:val="es-MX"/>
                      </w:rPr>
                    </w:pPr>
                    <w:r w:rsidRPr="00B018C9">
                      <w:rPr>
                        <w:lang w:val="es-MX"/>
                      </w:rPr>
                      <w:t>Programa</w:t>
                    </w:r>
                  </w:p>
                  <w:p w14:paraId="6A6A313C" w14:textId="77777777" w:rsidR="003F24B8" w:rsidRPr="00B018C9" w:rsidRDefault="003F24B8" w:rsidP="00E678D2">
                    <w:pPr>
                      <w:jc w:val="center"/>
                      <w:rPr>
                        <w:lang w:val="es-MX"/>
                      </w:rPr>
                    </w:pPr>
                    <w:r w:rsidRPr="00B018C9">
                      <w:rPr>
                        <w:lang w:val="es-MX"/>
                      </w:rPr>
                      <w:t>o algoritmo</w:t>
                    </w:r>
                  </w:p>
                </w:txbxContent>
              </v:textbox>
            </v:shape>
            <v:line id="Line 141" o:spid="_x0000_s2101" style="position:absolute;visibility:visible;mso-wrap-style:square" from="2880,10174" to="4140,101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">
              <v:stroke endarrow="block"/>
              <v:path arrowok="f"/>
              <o:lock v:ext="edit" aspectratio="t" shapetype="f"/>
            </v:line>
            <v:line id="Line 142" o:spid="_x0000_s2102" style="position:absolute;visibility:visible;mso-wrap-style:square" from="5940,10174" to="7920,101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">
              <v:stroke endarrow="block"/>
              <v:path arrowok="f"/>
              <o:lock v:ext="edit" aspectratio="t" shapetype="f"/>
            </v:line>
          </v:group>
        </w:pict>
      </w:r>
    </w:p>
    <w:p w14:paraId="18D205DF" w14:textId="77777777" w:rsidR="00E678D2" w:rsidRPr="00106CBC" w:rsidRDefault="00B018C9" w:rsidP="00B018C9">
      <w:pPr>
        <w:pStyle w:val="Textoindependiente"/>
        <w:rPr>
          <w:lang w:val="es-MX"/>
        </w:rPr>
      </w:pPr>
      <w:r w:rsidRPr="00106CBC">
        <w:rPr>
          <w:sz w:val="24"/>
          <w:szCs w:val="24"/>
          <w:lang w:val="es-MX"/>
        </w:rPr>
        <w:t>Entrada</w:t>
      </w:r>
      <w:r w:rsidRPr="00106CBC">
        <w:rPr>
          <w:color w:val="0000FF"/>
          <w:lang w:val="es-MX"/>
        </w:rPr>
        <w:t xml:space="preserve"> </w:t>
      </w:r>
      <w:r w:rsidR="00942EFF" w:rsidRPr="00106CBC">
        <w:rPr>
          <w:color w:val="0000FF"/>
          <w:lang w:val="es-MX"/>
        </w:rPr>
        <w:tab/>
      </w:r>
      <w:r w:rsidR="00942EFF" w:rsidRPr="00106CBC">
        <w:rPr>
          <w:color w:val="0000FF"/>
          <w:lang w:val="es-MX"/>
        </w:rPr>
        <w:tab/>
      </w:r>
      <w:r w:rsidR="00942EFF" w:rsidRPr="00106CBC">
        <w:rPr>
          <w:color w:val="0000FF"/>
          <w:lang w:val="es-MX"/>
        </w:rPr>
        <w:tab/>
      </w:r>
      <w:r w:rsidR="00942EFF" w:rsidRPr="00106CBC">
        <w:rPr>
          <w:color w:val="0000FF"/>
          <w:lang w:val="es-MX"/>
        </w:rPr>
        <w:tab/>
      </w:r>
      <w:r w:rsidR="00942EFF" w:rsidRPr="00106CBC">
        <w:rPr>
          <w:color w:val="0000FF"/>
          <w:lang w:val="es-MX"/>
        </w:rPr>
        <w:tab/>
      </w:r>
      <w:r w:rsidR="00942EFF" w:rsidRPr="00106CBC">
        <w:rPr>
          <w:color w:val="0000FF"/>
          <w:lang w:val="es-MX"/>
        </w:rPr>
        <w:tab/>
      </w:r>
      <w:r w:rsidR="00942EFF" w:rsidRPr="00106CBC">
        <w:rPr>
          <w:color w:val="0000FF"/>
          <w:lang w:val="es-MX"/>
        </w:rPr>
        <w:tab/>
      </w:r>
      <w:r w:rsidR="00942EFF" w:rsidRPr="00106CBC">
        <w:rPr>
          <w:color w:val="0000FF"/>
          <w:lang w:val="es-MX"/>
        </w:rPr>
        <w:tab/>
      </w:r>
      <w:r w:rsidRPr="00106CBC">
        <w:rPr>
          <w:color w:val="0000FF"/>
          <w:lang w:val="es-MX"/>
        </w:rPr>
        <w:tab/>
      </w:r>
      <w:r w:rsidRPr="00106CBC">
        <w:rPr>
          <w:color w:val="0000FF"/>
          <w:lang w:val="es-MX"/>
        </w:rPr>
        <w:tab/>
      </w:r>
      <w:r w:rsidRPr="00106CBC">
        <w:rPr>
          <w:color w:val="0000FF"/>
          <w:lang w:val="es-MX"/>
        </w:rPr>
        <w:tab/>
      </w:r>
      <w:r w:rsidRPr="00106CBC">
        <w:rPr>
          <w:color w:val="0000FF"/>
          <w:lang w:val="es-MX"/>
        </w:rPr>
        <w:tab/>
      </w:r>
      <w:r w:rsidRPr="00106CBC">
        <w:rPr>
          <w:color w:val="0000FF"/>
          <w:lang w:val="es-MX"/>
        </w:rPr>
        <w:tab/>
      </w:r>
      <w:r w:rsidR="00E678D2" w:rsidRPr="00106CBC">
        <w:rPr>
          <w:color w:val="0000FF"/>
          <w:lang w:val="es-MX"/>
        </w:rPr>
        <w:t xml:space="preserve"> </w:t>
      </w:r>
      <w:r w:rsidR="00E678D2" w:rsidRPr="00106CBC">
        <w:rPr>
          <w:sz w:val="32"/>
          <w:lang w:val="es-MX"/>
        </w:rPr>
        <w:tab/>
      </w:r>
      <w:r w:rsidRPr="00106CBC">
        <w:rPr>
          <w:sz w:val="32"/>
          <w:lang w:val="es-MX"/>
        </w:rPr>
        <w:tab/>
      </w:r>
      <w:r w:rsidRPr="00106CBC">
        <w:rPr>
          <w:sz w:val="24"/>
          <w:szCs w:val="24"/>
          <w:lang w:val="es-MX"/>
        </w:rPr>
        <w:t>Salida</w:t>
      </w:r>
    </w:p>
    <w:p w14:paraId="4C37EC0A" w14:textId="77777777" w:rsidR="00E678D2" w:rsidRPr="00106CBC" w:rsidRDefault="00E678D2" w:rsidP="00E678D2">
      <w:pPr>
        <w:tabs>
          <w:tab w:val="left" w:pos="6285"/>
        </w:tabs>
        <w:rPr>
          <w:lang w:val="es-MX"/>
        </w:rPr>
      </w:pPr>
    </w:p>
    <w:p w14:paraId="18672609" w14:textId="77777777" w:rsidR="00E678D2" w:rsidRPr="00106CBC" w:rsidRDefault="00E678D2" w:rsidP="00E678D2">
      <w:pPr>
        <w:tabs>
          <w:tab w:val="left" w:pos="6285"/>
        </w:tabs>
        <w:rPr>
          <w:lang w:val="es-MX"/>
        </w:rPr>
      </w:pPr>
    </w:p>
    <w:p w14:paraId="482AD80C" w14:textId="77777777" w:rsidR="00E678D2" w:rsidRPr="00106CBC" w:rsidRDefault="00E678D2" w:rsidP="00E678D2">
      <w:pPr>
        <w:pStyle w:val="Textoindependiente"/>
        <w:rPr>
          <w:sz w:val="24"/>
          <w:szCs w:val="24"/>
          <w:lang w:val="es-MX"/>
        </w:rPr>
      </w:pPr>
    </w:p>
    <w:p w14:paraId="2EAF27B7" w14:textId="77777777" w:rsidR="00E678D2" w:rsidRPr="00106CBC" w:rsidRDefault="00E678D2" w:rsidP="00E678D2">
      <w:pPr>
        <w:pStyle w:val="Textoindependiente"/>
        <w:rPr>
          <w:sz w:val="24"/>
          <w:szCs w:val="24"/>
          <w:lang w:val="es-MX"/>
        </w:rPr>
      </w:pPr>
      <w:r w:rsidRPr="00106CBC">
        <w:rPr>
          <w:sz w:val="24"/>
          <w:szCs w:val="24"/>
          <w:lang w:val="es-MX"/>
        </w:rPr>
        <w:t>El programador debe establecer el conjunto de especificaciones que debe contener el programa:</w:t>
      </w:r>
    </w:p>
    <w:p w14:paraId="10936BC7" w14:textId="77777777" w:rsidR="00E678D2" w:rsidRPr="00106CBC" w:rsidRDefault="00E678D2" w:rsidP="00E678D2">
      <w:pPr>
        <w:pStyle w:val="Textoindependiente"/>
        <w:rPr>
          <w:sz w:val="24"/>
          <w:szCs w:val="24"/>
          <w:lang w:val="es-MX"/>
        </w:rPr>
      </w:pPr>
      <w:r w:rsidRPr="00106CBC">
        <w:rPr>
          <w:sz w:val="24"/>
          <w:szCs w:val="24"/>
          <w:lang w:val="es-MX"/>
        </w:rPr>
        <w:t>Entrada salida y algoritmos de resolución que incluirán las técnicas para obtener las salidas a partir de las entradas.</w:t>
      </w:r>
    </w:p>
    <w:p w14:paraId="029A7209" w14:textId="77777777" w:rsidR="00E678D2" w:rsidRPr="00106CBC" w:rsidRDefault="00E678D2" w:rsidP="00E678D2">
      <w:pPr>
        <w:pStyle w:val="Textoindependiente"/>
        <w:rPr>
          <w:sz w:val="24"/>
          <w:szCs w:val="24"/>
          <w:lang w:val="es-MX"/>
        </w:rPr>
      </w:pPr>
      <w:r w:rsidRPr="00106CBC">
        <w:rPr>
          <w:sz w:val="24"/>
          <w:szCs w:val="24"/>
          <w:lang w:val="es-MX"/>
        </w:rPr>
        <w:t>Se debe establecer de donde provienen las entradas al programa es decir los dispositivos de entrada teclado, disco.  La entrada de datos =operación de lectura de datos o acción de leer.</w:t>
      </w:r>
    </w:p>
    <w:p w14:paraId="7A157458" w14:textId="77777777" w:rsidR="00E678D2" w:rsidRPr="00106CBC" w:rsidRDefault="00E678D2" w:rsidP="00E678D2">
      <w:pPr>
        <w:pStyle w:val="Textoindependiente"/>
        <w:rPr>
          <w:sz w:val="24"/>
          <w:szCs w:val="24"/>
          <w:lang w:val="es-MX"/>
        </w:rPr>
      </w:pPr>
      <w:r w:rsidRPr="00106CBC">
        <w:rPr>
          <w:sz w:val="24"/>
          <w:szCs w:val="24"/>
          <w:lang w:val="es-MX"/>
        </w:rPr>
        <w:t>Las salidas de datos se deben presentar en dispositivos de salida como impresora, monitor o disco.</w:t>
      </w:r>
      <w:r w:rsidR="00994B96" w:rsidRPr="00106CBC">
        <w:rPr>
          <w:sz w:val="24"/>
          <w:szCs w:val="24"/>
          <w:lang w:val="es-MX"/>
        </w:rPr>
        <w:t xml:space="preserve"> </w:t>
      </w:r>
      <w:r w:rsidRPr="00106CBC">
        <w:rPr>
          <w:sz w:val="24"/>
          <w:szCs w:val="24"/>
          <w:lang w:val="es-MX"/>
        </w:rPr>
        <w:t>Operación de salida de datos = escritura o acción de escribir</w:t>
      </w:r>
    </w:p>
    <w:p w14:paraId="241D5334" w14:textId="77777777" w:rsidR="00994B96" w:rsidRPr="00106CBC" w:rsidRDefault="00994B96" w:rsidP="00994B96">
      <w:pPr>
        <w:pStyle w:val="Ttulo1"/>
        <w:rPr>
          <w:lang w:val="es-MX"/>
        </w:rPr>
      </w:pPr>
      <w:bookmarkStart w:id="11" w:name="_Toc284416537"/>
      <w:r w:rsidRPr="00106CBC">
        <w:rPr>
          <w:caps w:val="0"/>
          <w:lang w:val="es-MX"/>
        </w:rPr>
        <w:lastRenderedPageBreak/>
        <w:t>ALGOR</w:t>
      </w:r>
      <w:bookmarkEnd w:id="11"/>
    </w:p>
    <w:p w14:paraId="140DA66B" w14:textId="77777777" w:rsidR="00994B96" w:rsidRPr="00106CBC" w:rsidRDefault="007677BB" w:rsidP="00BB004E">
      <w:pPr>
        <w:pStyle w:val="Textoindependiente"/>
        <w:outlineLvl w:val="1"/>
        <w:rPr>
          <w:b/>
          <w:sz w:val="28"/>
          <w:szCs w:val="24"/>
          <w:lang w:val="es-MX"/>
        </w:rPr>
      </w:pPr>
      <w:bookmarkStart w:id="12" w:name="_Toc284416538"/>
      <w:r w:rsidRPr="00106CBC">
        <w:rPr>
          <w:b/>
          <w:sz w:val="28"/>
          <w:szCs w:val="24"/>
          <w:lang w:val="es-MX"/>
        </w:rPr>
        <w:t>Introducción</w:t>
      </w:r>
      <w:bookmarkEnd w:id="12"/>
    </w:p>
    <w:p w14:paraId="6AB61702" w14:textId="77777777" w:rsidR="005D591E" w:rsidRPr="00106CBC" w:rsidRDefault="005D591E" w:rsidP="005D591E">
      <w:pPr>
        <w:pStyle w:val="Textoindependiente"/>
        <w:rPr>
          <w:sz w:val="24"/>
          <w:szCs w:val="24"/>
          <w:lang w:val="es-MX"/>
        </w:rPr>
      </w:pPr>
      <w:r w:rsidRPr="00106CBC">
        <w:rPr>
          <w:sz w:val="24"/>
          <w:szCs w:val="24"/>
          <w:lang w:val="es-MX"/>
        </w:rPr>
        <w:t>El Intérprete de Algoritmos ALGOR ha sido desarrollado con la finalidad de brindar a los estudiantes del curso de Algoritmos una herramienta simple, y fácil de usar que les permita probar los algoritmos que realizan en clase. Para ello utilizan, no un lenguaje de programación convencional, como el C, Basic, ó Pascal, sino un pseudocódigo en el que usan palabras del lenguaje español y siguen una sintaxis relativamente simple y natural.</w:t>
      </w:r>
    </w:p>
    <w:p w14:paraId="669D9425" w14:textId="77777777" w:rsidR="005D591E" w:rsidRPr="00106CBC" w:rsidRDefault="005D591E" w:rsidP="005D591E">
      <w:pPr>
        <w:pStyle w:val="Textoindependiente"/>
        <w:rPr>
          <w:sz w:val="24"/>
          <w:szCs w:val="24"/>
          <w:lang w:val="es-MX"/>
        </w:rPr>
      </w:pPr>
      <w:r w:rsidRPr="00106CBC">
        <w:rPr>
          <w:sz w:val="24"/>
          <w:szCs w:val="24"/>
          <w:lang w:val="es-MX"/>
        </w:rPr>
        <w:t>Dado que el objetivo no es crear un nuevo lenguaje de programación, el mismo tiene muchas limitaciones, en comparación a otros lenguajes. Recordamos que el objetivo es disponer de una herramienta para probar algoritmos sencillos.</w:t>
      </w:r>
    </w:p>
    <w:p w14:paraId="46494946" w14:textId="77777777" w:rsidR="005D591E" w:rsidRPr="00106CBC" w:rsidRDefault="005D591E" w:rsidP="005D591E">
      <w:pPr>
        <w:pStyle w:val="Textoindependiente"/>
        <w:rPr>
          <w:sz w:val="24"/>
          <w:szCs w:val="24"/>
          <w:lang w:val="es-MX"/>
        </w:rPr>
      </w:pPr>
      <w:r w:rsidRPr="00106CBC">
        <w:rPr>
          <w:sz w:val="24"/>
          <w:szCs w:val="24"/>
          <w:lang w:val="es-MX"/>
        </w:rPr>
        <w:t>Las características principales del lenguaje son: Utilización de tipos de datos simples: enteros, reales, cadenas y lógicos, así como arreglos de una o más dimensiones de los tipos de datos simples. Uso de las estructuras de control: entrada, salida,  asignación, condicional simple, condicional completa, mientras, repetir-hasta y para. Las expresiones permiten los operadores aritméticos de suma, resta, multiplicación, división, división entera, resto de la división entera, potencia, y negativo. Los operadores relacionales, mayor, menor, mayor o igual, menor o igual, igual y diferente. Y los operadores lógicos de disyunción, conjunción y negación. Se permite además la definición de funciones.</w:t>
      </w:r>
    </w:p>
    <w:p w14:paraId="048CE99C" w14:textId="77777777" w:rsidR="00CF096D" w:rsidRPr="00106CBC" w:rsidRDefault="005D591E" w:rsidP="005D591E">
      <w:pPr>
        <w:pStyle w:val="Textoindependiente"/>
        <w:rPr>
          <w:sz w:val="24"/>
          <w:szCs w:val="24"/>
          <w:lang w:val="es-MX"/>
        </w:rPr>
      </w:pPr>
      <w:r w:rsidRPr="00106CBC">
        <w:rPr>
          <w:sz w:val="24"/>
          <w:szCs w:val="24"/>
          <w:lang w:val="es-MX"/>
        </w:rPr>
        <w:t>El intérprete desarrollado permite la ejecución de los algoritmos en dos modos. Modo normal en el que el algoritmo se ejecuta completamente desde el inicio hasta el final. Y el modo Paso a Paso, en el que se va mostrando cada instrucción que se va a ejecutar y el contenido de las variables del algoritmo</w:t>
      </w:r>
    </w:p>
    <w:p w14:paraId="2CEABDB8" w14:textId="77777777" w:rsidR="007677BB" w:rsidRPr="00106CBC" w:rsidRDefault="007677BB" w:rsidP="00BB004E">
      <w:pPr>
        <w:pStyle w:val="Textoindependiente"/>
        <w:outlineLvl w:val="1"/>
        <w:rPr>
          <w:b/>
          <w:sz w:val="28"/>
          <w:szCs w:val="24"/>
          <w:lang w:val="es-MX"/>
        </w:rPr>
      </w:pPr>
      <w:bookmarkStart w:id="13" w:name="_Toc53983189"/>
      <w:bookmarkStart w:id="14" w:name="_Toc55382506"/>
      <w:bookmarkStart w:id="15" w:name="_Toc147384486"/>
      <w:bookmarkStart w:id="16" w:name="_Toc284416539"/>
      <w:r w:rsidRPr="00106CBC">
        <w:rPr>
          <w:b/>
          <w:sz w:val="28"/>
          <w:szCs w:val="24"/>
          <w:lang w:val="es-MX"/>
        </w:rPr>
        <w:t>Descripción del lenguaje</w:t>
      </w:r>
      <w:bookmarkEnd w:id="13"/>
      <w:bookmarkEnd w:id="14"/>
      <w:bookmarkEnd w:id="15"/>
      <w:bookmarkEnd w:id="16"/>
    </w:p>
    <w:p w14:paraId="447D1096" w14:textId="77777777" w:rsidR="007677BB" w:rsidRPr="00106CBC" w:rsidRDefault="007677BB" w:rsidP="00942EFF">
      <w:pPr>
        <w:pStyle w:val="Textoindependiente"/>
        <w:rPr>
          <w:sz w:val="24"/>
          <w:szCs w:val="24"/>
          <w:lang w:val="es-MX"/>
        </w:rPr>
      </w:pPr>
      <w:r w:rsidRPr="00106CBC">
        <w:rPr>
          <w:sz w:val="24"/>
          <w:szCs w:val="24"/>
          <w:lang w:val="es-MX"/>
        </w:rPr>
        <w:t>Los algoritmos, en este lenguaje, tienen tres secciones, todas obligatorias, excepto la del encabezamiento:</w:t>
      </w:r>
    </w:p>
    <w:p w14:paraId="0CF2350B" w14:textId="77777777" w:rsidR="007677BB" w:rsidRPr="00106CBC" w:rsidRDefault="007677BB" w:rsidP="007677BB">
      <w:pPr>
        <w:jc w:val="both"/>
        <w:rPr>
          <w:sz w:val="24"/>
          <w:szCs w:val="24"/>
          <w:lang w:val="es-MX"/>
        </w:rPr>
      </w:pPr>
      <w:r w:rsidRPr="00106CBC">
        <w:rPr>
          <w:sz w:val="24"/>
          <w:szCs w:val="24"/>
          <w:lang w:val="es-MX"/>
        </w:rPr>
        <w:t>Encabezamiento</w:t>
      </w:r>
    </w:p>
    <w:p w14:paraId="42E9A5B6" w14:textId="77777777" w:rsidR="007677BB" w:rsidRPr="00106CBC" w:rsidRDefault="007677BB" w:rsidP="007677BB">
      <w:pPr>
        <w:jc w:val="both"/>
        <w:rPr>
          <w:sz w:val="24"/>
          <w:szCs w:val="24"/>
          <w:lang w:val="es-MX"/>
        </w:rPr>
      </w:pPr>
      <w:r w:rsidRPr="00106CBC">
        <w:rPr>
          <w:sz w:val="24"/>
          <w:szCs w:val="24"/>
          <w:lang w:val="es-MX"/>
        </w:rPr>
        <w:t>Definición de funciones</w:t>
      </w:r>
    </w:p>
    <w:p w14:paraId="1887123C" w14:textId="77777777" w:rsidR="007677BB" w:rsidRPr="00106CBC" w:rsidRDefault="007677BB" w:rsidP="007677BB">
      <w:pPr>
        <w:jc w:val="both"/>
        <w:rPr>
          <w:sz w:val="24"/>
          <w:szCs w:val="24"/>
          <w:lang w:val="es-MX"/>
        </w:rPr>
      </w:pPr>
      <w:r w:rsidRPr="00106CBC">
        <w:rPr>
          <w:sz w:val="24"/>
          <w:szCs w:val="24"/>
          <w:lang w:val="es-MX"/>
        </w:rPr>
        <w:t>Variables</w:t>
      </w:r>
    </w:p>
    <w:p w14:paraId="10D3367B" w14:textId="77777777" w:rsidR="007677BB" w:rsidRPr="00106CBC" w:rsidRDefault="007677BB" w:rsidP="007677BB">
      <w:pPr>
        <w:jc w:val="both"/>
        <w:rPr>
          <w:sz w:val="24"/>
          <w:szCs w:val="24"/>
          <w:lang w:val="es-MX"/>
        </w:rPr>
      </w:pPr>
      <w:r w:rsidRPr="00106CBC">
        <w:rPr>
          <w:sz w:val="24"/>
          <w:szCs w:val="24"/>
          <w:lang w:val="es-MX"/>
        </w:rPr>
        <w:t>Instrucciones</w:t>
      </w:r>
    </w:p>
    <w:p w14:paraId="11DDC662" w14:textId="77777777" w:rsidR="007677BB" w:rsidRPr="00106CBC" w:rsidRDefault="007677BB" w:rsidP="007677BB">
      <w:pPr>
        <w:jc w:val="both"/>
        <w:rPr>
          <w:lang w:val="es-MX"/>
        </w:rPr>
      </w:pPr>
    </w:p>
    <w:p w14:paraId="04104BD6" w14:textId="77777777" w:rsidR="007677BB" w:rsidRPr="00106CBC" w:rsidRDefault="007677BB" w:rsidP="00BB004E">
      <w:pPr>
        <w:pStyle w:val="Textoindependiente"/>
        <w:outlineLvl w:val="1"/>
        <w:rPr>
          <w:b/>
          <w:sz w:val="28"/>
          <w:szCs w:val="24"/>
          <w:lang w:val="es-MX"/>
        </w:rPr>
      </w:pPr>
      <w:bookmarkStart w:id="17" w:name="_Toc53983190"/>
      <w:bookmarkStart w:id="18" w:name="_Toc55382507"/>
      <w:bookmarkStart w:id="19" w:name="_Toc147384487"/>
      <w:bookmarkStart w:id="20" w:name="_Toc284416540"/>
      <w:r w:rsidRPr="00106CBC">
        <w:rPr>
          <w:b/>
          <w:sz w:val="28"/>
          <w:szCs w:val="24"/>
          <w:lang w:val="es-MX"/>
        </w:rPr>
        <w:t>Sección de Encabezamiento</w:t>
      </w:r>
      <w:bookmarkEnd w:id="17"/>
      <w:bookmarkEnd w:id="18"/>
      <w:bookmarkEnd w:id="19"/>
      <w:bookmarkEnd w:id="20"/>
    </w:p>
    <w:p w14:paraId="003A06FF" w14:textId="77777777" w:rsidR="007677BB" w:rsidRPr="00106CBC" w:rsidRDefault="007677BB" w:rsidP="00942EFF">
      <w:pPr>
        <w:pStyle w:val="Textoindependiente"/>
        <w:rPr>
          <w:sz w:val="24"/>
          <w:szCs w:val="24"/>
          <w:lang w:val="es-MX"/>
        </w:rPr>
      </w:pPr>
      <w:r w:rsidRPr="00106CBC">
        <w:rPr>
          <w:sz w:val="24"/>
          <w:szCs w:val="24"/>
          <w:lang w:val="es-MX"/>
        </w:rPr>
        <w:t>El encabezamiento es simplemente la palabra algoritmo seguido de un nombre</w:t>
      </w:r>
    </w:p>
    <w:p w14:paraId="4D2B053B" w14:textId="77777777" w:rsidR="007677BB" w:rsidRPr="00106CBC" w:rsidRDefault="007677BB" w:rsidP="00942EFF">
      <w:pPr>
        <w:pStyle w:val="Textoindependiente"/>
        <w:rPr>
          <w:sz w:val="24"/>
          <w:szCs w:val="24"/>
          <w:lang w:val="es-MX"/>
        </w:rPr>
      </w:pPr>
      <w:r w:rsidRPr="00106CBC">
        <w:rPr>
          <w:sz w:val="24"/>
          <w:szCs w:val="24"/>
          <w:lang w:val="es-MX"/>
        </w:rPr>
        <w:t>Ejemplo:</w:t>
      </w:r>
    </w:p>
    <w:p w14:paraId="067482CD" w14:textId="77777777" w:rsidR="007677BB" w:rsidRPr="00106CBC" w:rsidRDefault="007677BB" w:rsidP="00942EFF">
      <w:pPr>
        <w:pStyle w:val="Textoindependiente"/>
        <w:rPr>
          <w:rFonts w:ascii="Bookman Old Style" w:hAnsi="Bookman Old Style"/>
          <w:sz w:val="20"/>
          <w:szCs w:val="20"/>
          <w:lang w:val="es-MX"/>
        </w:rPr>
      </w:pPr>
      <w:r w:rsidRPr="00106CBC">
        <w:rPr>
          <w:rFonts w:ascii="Bookman Old Style" w:hAnsi="Bookman Old Style"/>
          <w:b/>
          <w:sz w:val="20"/>
          <w:szCs w:val="20"/>
          <w:lang w:val="es-MX"/>
        </w:rPr>
        <w:t>algoritmo</w:t>
      </w:r>
      <w:r w:rsidRPr="00106CBC">
        <w:rPr>
          <w:rFonts w:ascii="Bookman Old Style" w:hAnsi="Bookman Old Style"/>
          <w:sz w:val="20"/>
          <w:szCs w:val="20"/>
          <w:lang w:val="es-MX"/>
        </w:rPr>
        <w:t xml:space="preserve"> promedio</w:t>
      </w:r>
    </w:p>
    <w:p w14:paraId="3ECAB695" w14:textId="77777777" w:rsidR="007677BB" w:rsidRPr="00106CBC" w:rsidRDefault="007677BB" w:rsidP="00942EFF">
      <w:pPr>
        <w:pStyle w:val="Textoindependiente"/>
        <w:rPr>
          <w:sz w:val="24"/>
          <w:szCs w:val="24"/>
          <w:lang w:val="es-MX"/>
        </w:rPr>
      </w:pPr>
    </w:p>
    <w:p w14:paraId="01CB503E" w14:textId="77777777" w:rsidR="007677BB" w:rsidRPr="00106CBC" w:rsidRDefault="007677BB" w:rsidP="00942EFF">
      <w:pPr>
        <w:pStyle w:val="Textoindependiente"/>
        <w:rPr>
          <w:sz w:val="24"/>
          <w:szCs w:val="24"/>
          <w:lang w:val="es-MX"/>
        </w:rPr>
      </w:pPr>
      <w:r w:rsidRPr="00106CBC">
        <w:rPr>
          <w:sz w:val="24"/>
          <w:szCs w:val="24"/>
          <w:lang w:val="es-MX"/>
        </w:rPr>
        <w:lastRenderedPageBreak/>
        <w:t>Los nombres, que en términos de compiladores, se les llama identificadores, están formados por secuencias de letras y/o dígitos que debe comenzar por letra. También puede usarse el carácter _ (underscore).</w:t>
      </w:r>
    </w:p>
    <w:p w14:paraId="6FD21364" w14:textId="77777777" w:rsidR="007677BB" w:rsidRPr="00106CBC" w:rsidRDefault="007677BB" w:rsidP="00942EFF">
      <w:pPr>
        <w:pStyle w:val="Textoindependiente"/>
        <w:rPr>
          <w:sz w:val="24"/>
          <w:szCs w:val="24"/>
          <w:lang w:val="es-MX"/>
        </w:rPr>
      </w:pPr>
      <w:r w:rsidRPr="00106CBC">
        <w:rPr>
          <w:sz w:val="24"/>
          <w:szCs w:val="24"/>
          <w:lang w:val="es-MX"/>
        </w:rPr>
        <w:t>Ejemplo:</w:t>
      </w:r>
    </w:p>
    <w:p w14:paraId="693EDE5C" w14:textId="77777777" w:rsidR="007677BB" w:rsidRPr="00106CBC" w:rsidRDefault="007677BB" w:rsidP="00942EFF">
      <w:pPr>
        <w:pStyle w:val="Textoindependiente"/>
        <w:rPr>
          <w:sz w:val="24"/>
          <w:szCs w:val="24"/>
          <w:lang w:val="es-MX"/>
        </w:rPr>
      </w:pPr>
      <w:r w:rsidRPr="00106CBC">
        <w:rPr>
          <w:sz w:val="24"/>
          <w:szCs w:val="24"/>
          <w:lang w:val="es-MX"/>
        </w:rPr>
        <w:t xml:space="preserve">  </w:t>
      </w:r>
      <w:r w:rsidRPr="00106CBC">
        <w:rPr>
          <w:rFonts w:ascii="Bookman Old Style" w:hAnsi="Bookman Old Style"/>
          <w:b/>
          <w:sz w:val="20"/>
          <w:szCs w:val="20"/>
          <w:lang w:val="es-MX"/>
        </w:rPr>
        <w:t>algoritmo</w:t>
      </w:r>
      <w:r w:rsidRPr="00106CBC">
        <w:rPr>
          <w:sz w:val="24"/>
          <w:szCs w:val="24"/>
          <w:lang w:val="es-MX"/>
        </w:rPr>
        <w:t xml:space="preserve"> </w:t>
      </w:r>
      <w:r w:rsidRPr="00106CBC">
        <w:rPr>
          <w:rFonts w:ascii="Bookman Old Style" w:hAnsi="Bookman Old Style"/>
          <w:sz w:val="20"/>
          <w:szCs w:val="20"/>
          <w:lang w:val="es-MX"/>
        </w:rPr>
        <w:t>calculo_del_promedio</w:t>
      </w:r>
    </w:p>
    <w:p w14:paraId="2BE56A15" w14:textId="77777777" w:rsidR="007677BB" w:rsidRPr="00106CBC" w:rsidRDefault="007677BB" w:rsidP="007677BB">
      <w:pPr>
        <w:pStyle w:val="Textoindependiente"/>
        <w:rPr>
          <w:b/>
          <w:sz w:val="28"/>
          <w:szCs w:val="24"/>
          <w:lang w:val="es-MX"/>
        </w:rPr>
      </w:pPr>
      <w:bookmarkStart w:id="21" w:name="_Toc147384488"/>
      <w:r w:rsidRPr="00106CBC">
        <w:rPr>
          <w:b/>
          <w:sz w:val="28"/>
          <w:szCs w:val="24"/>
          <w:lang w:val="es-MX"/>
        </w:rPr>
        <w:t>Sección de Definición de Funciones</w:t>
      </w:r>
      <w:bookmarkEnd w:id="21"/>
    </w:p>
    <w:p w14:paraId="1B23685F" w14:textId="77777777" w:rsidR="007677BB" w:rsidRPr="00106CBC" w:rsidRDefault="007677BB" w:rsidP="00942EFF">
      <w:pPr>
        <w:pStyle w:val="Textoindependiente"/>
        <w:rPr>
          <w:sz w:val="24"/>
          <w:szCs w:val="24"/>
          <w:lang w:val="es-MX"/>
        </w:rPr>
      </w:pPr>
      <w:r w:rsidRPr="00106CBC">
        <w:rPr>
          <w:sz w:val="24"/>
          <w:szCs w:val="24"/>
          <w:lang w:val="es-MX"/>
        </w:rPr>
        <w:t>En esta sección se pueden definir funciones. La estructura para la definición de una función es la siguiente:</w:t>
      </w:r>
    </w:p>
    <w:p w14:paraId="3867B597"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b/>
          <w:sz w:val="20"/>
          <w:szCs w:val="20"/>
          <w:lang w:val="es-MX"/>
        </w:rPr>
        <w:t>funcion</w:t>
      </w:r>
      <w:r w:rsidRPr="00106CBC">
        <w:rPr>
          <w:rFonts w:ascii="Bookman Old Style" w:hAnsi="Bookman Old Style"/>
          <w:sz w:val="20"/>
          <w:szCs w:val="20"/>
          <w:lang w:val="es-MX"/>
        </w:rPr>
        <w:t xml:space="preserve"> tipo_simple nombre ( parámetros )</w:t>
      </w:r>
    </w:p>
    <w:p w14:paraId="7DAE3AB8" w14:textId="77777777" w:rsidR="007677BB" w:rsidRPr="00106CBC" w:rsidRDefault="007677BB" w:rsidP="00942EFF">
      <w:pPr>
        <w:pStyle w:val="Textoindependiente"/>
        <w:spacing w:after="0"/>
        <w:rPr>
          <w:rFonts w:ascii="Bookman Old Style" w:hAnsi="Bookman Old Style"/>
          <w:b/>
          <w:sz w:val="20"/>
          <w:szCs w:val="20"/>
          <w:lang w:val="es-MX"/>
        </w:rPr>
      </w:pPr>
      <w:r w:rsidRPr="00106CBC">
        <w:rPr>
          <w:rFonts w:ascii="Bookman Old Style" w:hAnsi="Bookman Old Style"/>
          <w:b/>
          <w:sz w:val="20"/>
          <w:szCs w:val="20"/>
          <w:lang w:val="es-MX"/>
        </w:rPr>
        <w:t>variables</w:t>
      </w:r>
    </w:p>
    <w:p w14:paraId="200F8F05"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declaración de las variables a usar en las funciones</w:t>
      </w:r>
    </w:p>
    <w:p w14:paraId="0FEE7522" w14:textId="77777777" w:rsidR="007677BB" w:rsidRPr="00106CBC" w:rsidRDefault="007677BB" w:rsidP="00942EFF">
      <w:pPr>
        <w:pStyle w:val="Textoindependiente"/>
        <w:spacing w:after="0"/>
        <w:rPr>
          <w:rFonts w:ascii="Bookman Old Style" w:hAnsi="Bookman Old Style"/>
          <w:b/>
          <w:sz w:val="20"/>
          <w:szCs w:val="20"/>
          <w:lang w:val="es-MX"/>
        </w:rPr>
      </w:pPr>
      <w:r w:rsidRPr="00106CBC">
        <w:rPr>
          <w:rFonts w:ascii="Bookman Old Style" w:hAnsi="Bookman Old Style"/>
          <w:b/>
          <w:sz w:val="20"/>
          <w:szCs w:val="20"/>
          <w:lang w:val="es-MX"/>
        </w:rPr>
        <w:t>inicio</w:t>
      </w:r>
    </w:p>
    <w:p w14:paraId="4A104350"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instrucciones</w:t>
      </w:r>
    </w:p>
    <w:p w14:paraId="6CF3231C"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retornar expresion</w:t>
      </w:r>
    </w:p>
    <w:p w14:paraId="4696DB36" w14:textId="77777777" w:rsidR="007677BB" w:rsidRPr="00106CBC" w:rsidRDefault="007677BB" w:rsidP="00942EFF">
      <w:pPr>
        <w:pStyle w:val="Textoindependiente"/>
        <w:spacing w:after="0"/>
        <w:rPr>
          <w:b/>
          <w:sz w:val="24"/>
          <w:szCs w:val="24"/>
          <w:lang w:val="es-MX"/>
        </w:rPr>
      </w:pPr>
      <w:r w:rsidRPr="00106CBC">
        <w:rPr>
          <w:rFonts w:ascii="Bookman Old Style" w:hAnsi="Bookman Old Style"/>
          <w:b/>
          <w:sz w:val="20"/>
          <w:szCs w:val="20"/>
          <w:lang w:val="es-MX"/>
        </w:rPr>
        <w:t>fin</w:t>
      </w:r>
    </w:p>
    <w:p w14:paraId="24649224" w14:textId="77777777" w:rsidR="007677BB" w:rsidRPr="00106CBC" w:rsidRDefault="007677BB" w:rsidP="00942EFF">
      <w:pPr>
        <w:pStyle w:val="Textoindependiente"/>
        <w:spacing w:after="0"/>
        <w:rPr>
          <w:sz w:val="24"/>
          <w:szCs w:val="24"/>
          <w:lang w:val="es-MX"/>
        </w:rPr>
      </w:pPr>
    </w:p>
    <w:p w14:paraId="41473BA8" w14:textId="77777777" w:rsidR="007677BB" w:rsidRPr="00106CBC" w:rsidRDefault="007677BB" w:rsidP="00942EFF">
      <w:pPr>
        <w:pStyle w:val="Textoindependiente"/>
        <w:rPr>
          <w:sz w:val="24"/>
          <w:szCs w:val="24"/>
          <w:lang w:val="es-MX"/>
        </w:rPr>
      </w:pPr>
      <w:r w:rsidRPr="00106CBC">
        <w:rPr>
          <w:sz w:val="24"/>
          <w:szCs w:val="24"/>
          <w:lang w:val="es-MX"/>
        </w:rPr>
        <w:t>Donde tipo_simple es el tipo de datos que retorna la función. La función sólo puede retornar tipos de datos simples, más no arreglos.</w:t>
      </w:r>
    </w:p>
    <w:p w14:paraId="64C867EF" w14:textId="77777777" w:rsidR="007677BB" w:rsidRPr="00106CBC" w:rsidRDefault="007677BB" w:rsidP="00942EFF">
      <w:pPr>
        <w:pStyle w:val="Textoindependiente"/>
        <w:rPr>
          <w:sz w:val="24"/>
          <w:szCs w:val="24"/>
          <w:lang w:val="es-MX"/>
        </w:rPr>
      </w:pPr>
      <w:r w:rsidRPr="00106CBC">
        <w:rPr>
          <w:sz w:val="24"/>
          <w:szCs w:val="24"/>
          <w:lang w:val="es-MX"/>
        </w:rPr>
        <w:t>Los parámetros son opcionales y representan la lista de parámetros formales de la función. Se declaran cada uno individualmente, separándose por comas. Ver ejemplo. Los paréntesis siempre hay que colocarlos aún cuando la función no tenga parámetros.</w:t>
      </w:r>
    </w:p>
    <w:p w14:paraId="774815BC" w14:textId="77777777" w:rsidR="007677BB" w:rsidRPr="00106CBC" w:rsidRDefault="007677BB" w:rsidP="00942EFF">
      <w:pPr>
        <w:pStyle w:val="Textoindependiente"/>
        <w:rPr>
          <w:sz w:val="24"/>
          <w:szCs w:val="24"/>
          <w:lang w:val="es-MX"/>
        </w:rPr>
      </w:pPr>
      <w:r w:rsidRPr="00106CBC">
        <w:rPr>
          <w:sz w:val="24"/>
          <w:szCs w:val="24"/>
          <w:lang w:val="es-MX"/>
        </w:rPr>
        <w:t>Los tipos de datos para los parámetros sólo pueden ser simples. En la versión actual no se permite pasar arreglos como parámetros.</w:t>
      </w:r>
    </w:p>
    <w:p w14:paraId="2376CC4D" w14:textId="77777777" w:rsidR="007677BB" w:rsidRPr="00106CBC" w:rsidRDefault="007677BB" w:rsidP="00942EFF">
      <w:pPr>
        <w:pStyle w:val="Textoindependiente"/>
        <w:rPr>
          <w:sz w:val="24"/>
          <w:szCs w:val="24"/>
          <w:lang w:val="es-MX"/>
        </w:rPr>
      </w:pPr>
      <w:r w:rsidRPr="00106CBC">
        <w:rPr>
          <w:sz w:val="24"/>
          <w:szCs w:val="24"/>
          <w:lang w:val="es-MX"/>
        </w:rPr>
        <w:t>El paso de parámetros es siempre por valor.</w:t>
      </w:r>
    </w:p>
    <w:p w14:paraId="1F887B51" w14:textId="77777777" w:rsidR="007677BB" w:rsidRPr="00106CBC" w:rsidRDefault="007677BB" w:rsidP="00942EFF">
      <w:pPr>
        <w:pStyle w:val="Textoindependiente"/>
        <w:rPr>
          <w:sz w:val="24"/>
          <w:szCs w:val="24"/>
          <w:lang w:val="es-MX"/>
        </w:rPr>
      </w:pPr>
      <w:r w:rsidRPr="00106CBC">
        <w:rPr>
          <w:sz w:val="24"/>
          <w:szCs w:val="24"/>
          <w:lang w:val="es-MX"/>
        </w:rPr>
        <w:t xml:space="preserve">Las variables que se declaren en la función son locales a la misma. Su alcance es sólo para la función y no interfieren con otras variables, posiblemente con igual nombre, que estén definidas en otras funciones o en el programa principal. Para ver mas detalles de las declaraciones ver la </w:t>
      </w:r>
      <w:hyperlink w:anchor="_Sección_de_Variables" w:history="1">
        <w:r w:rsidRPr="00106CBC">
          <w:rPr>
            <w:sz w:val="24"/>
            <w:szCs w:val="24"/>
            <w:lang w:val="es-MX"/>
          </w:rPr>
          <w:t>Sección de Variables</w:t>
        </w:r>
      </w:hyperlink>
      <w:r w:rsidRPr="00106CBC">
        <w:rPr>
          <w:sz w:val="24"/>
          <w:szCs w:val="24"/>
          <w:lang w:val="es-MX"/>
        </w:rPr>
        <w:t>.</w:t>
      </w:r>
    </w:p>
    <w:p w14:paraId="51EFA7FE" w14:textId="77777777" w:rsidR="007677BB" w:rsidRPr="00106CBC" w:rsidRDefault="007677BB" w:rsidP="00942EFF">
      <w:pPr>
        <w:pStyle w:val="Textoindependiente"/>
        <w:rPr>
          <w:sz w:val="24"/>
          <w:szCs w:val="24"/>
          <w:lang w:val="es-MX"/>
        </w:rPr>
      </w:pPr>
      <w:r w:rsidRPr="00106CBC">
        <w:rPr>
          <w:sz w:val="24"/>
          <w:szCs w:val="24"/>
          <w:lang w:val="es-MX"/>
        </w:rPr>
        <w:t>Las instrucciones constituyen el cuerpo de la función y deben siempre terminar con la sentencia retornar expresión, la cual indica el valor que devuelve la función. La sentencia retornar sólo puede aparecer como última sentencia dentro de la función.</w:t>
      </w:r>
    </w:p>
    <w:p w14:paraId="720CA5BE" w14:textId="77777777" w:rsidR="007677BB" w:rsidRPr="00106CBC" w:rsidRDefault="007677BB" w:rsidP="00942EFF">
      <w:pPr>
        <w:pStyle w:val="Textoindependiente"/>
        <w:rPr>
          <w:sz w:val="24"/>
          <w:szCs w:val="24"/>
          <w:lang w:val="es-MX"/>
        </w:rPr>
      </w:pPr>
      <w:r w:rsidRPr="00106CBC">
        <w:rPr>
          <w:sz w:val="24"/>
          <w:szCs w:val="24"/>
          <w:lang w:val="es-MX"/>
        </w:rPr>
        <w:t>En la versión actual sólo se permite llamar a funciones definidas anteriormente. No permitiéndose así llamadas recursivas.</w:t>
      </w:r>
    </w:p>
    <w:p w14:paraId="6A3F6E7F" w14:textId="77777777" w:rsidR="00942EFF" w:rsidRPr="00106CBC" w:rsidRDefault="00942EFF" w:rsidP="00942EFF">
      <w:pPr>
        <w:pStyle w:val="Textoindependiente"/>
        <w:rPr>
          <w:sz w:val="24"/>
          <w:szCs w:val="24"/>
          <w:lang w:val="es-MX"/>
        </w:rPr>
      </w:pPr>
    </w:p>
    <w:p w14:paraId="1E7EDD5F" w14:textId="77777777" w:rsidR="00942EFF" w:rsidRPr="00106CBC" w:rsidRDefault="00942EFF" w:rsidP="00942EFF">
      <w:pPr>
        <w:pStyle w:val="Textoindependiente"/>
        <w:rPr>
          <w:sz w:val="24"/>
          <w:szCs w:val="24"/>
          <w:lang w:val="es-MX"/>
        </w:rPr>
      </w:pPr>
    </w:p>
    <w:p w14:paraId="03FF5A2F" w14:textId="77777777" w:rsidR="00942EFF" w:rsidRPr="00106CBC" w:rsidRDefault="00942EFF" w:rsidP="00942EFF">
      <w:pPr>
        <w:pStyle w:val="Textoindependiente"/>
        <w:rPr>
          <w:sz w:val="24"/>
          <w:szCs w:val="24"/>
          <w:lang w:val="es-MX"/>
        </w:rPr>
      </w:pPr>
    </w:p>
    <w:p w14:paraId="76337A4A" w14:textId="77777777" w:rsidR="007677BB" w:rsidRPr="00106CBC" w:rsidRDefault="007677BB" w:rsidP="00942EFF">
      <w:pPr>
        <w:pStyle w:val="Textoindependiente"/>
        <w:spacing w:after="0"/>
        <w:rPr>
          <w:sz w:val="24"/>
          <w:szCs w:val="24"/>
          <w:lang w:val="es-MX"/>
        </w:rPr>
      </w:pPr>
      <w:r w:rsidRPr="00106CBC">
        <w:rPr>
          <w:sz w:val="24"/>
          <w:szCs w:val="24"/>
          <w:lang w:val="es-MX"/>
        </w:rPr>
        <w:lastRenderedPageBreak/>
        <w:t>Ejemplo:</w:t>
      </w:r>
    </w:p>
    <w:p w14:paraId="2FE75215" w14:textId="77777777" w:rsidR="007677BB" w:rsidRPr="00106CBC" w:rsidRDefault="007677BB" w:rsidP="00942EFF">
      <w:pPr>
        <w:pStyle w:val="Textoindependiente"/>
        <w:spacing w:after="0"/>
        <w:rPr>
          <w:rFonts w:ascii="Bookman Old Style" w:hAnsi="Bookman Old Style"/>
          <w:b/>
          <w:sz w:val="20"/>
          <w:szCs w:val="20"/>
          <w:lang w:val="es-MX"/>
        </w:rPr>
      </w:pPr>
      <w:r w:rsidRPr="00106CBC">
        <w:rPr>
          <w:rFonts w:ascii="Bookman Old Style" w:hAnsi="Bookman Old Style"/>
          <w:b/>
          <w:sz w:val="20"/>
          <w:szCs w:val="20"/>
          <w:lang w:val="es-MX"/>
        </w:rPr>
        <w:t xml:space="preserve">funcion </w:t>
      </w:r>
      <w:r w:rsidRPr="00106CBC">
        <w:rPr>
          <w:rFonts w:ascii="Bookman Old Style" w:hAnsi="Bookman Old Style"/>
          <w:sz w:val="20"/>
          <w:szCs w:val="20"/>
          <w:lang w:val="es-MX"/>
        </w:rPr>
        <w:t>entero mayor( a: entero, b: entero )</w:t>
      </w:r>
    </w:p>
    <w:p w14:paraId="5844CA5E" w14:textId="77777777" w:rsidR="007677BB" w:rsidRPr="00106CBC" w:rsidRDefault="007677BB" w:rsidP="00942EFF">
      <w:pPr>
        <w:pStyle w:val="Textoindependiente"/>
        <w:spacing w:after="0"/>
        <w:rPr>
          <w:rFonts w:ascii="Bookman Old Style" w:hAnsi="Bookman Old Style"/>
          <w:b/>
          <w:sz w:val="20"/>
          <w:szCs w:val="20"/>
          <w:lang w:val="es-MX"/>
        </w:rPr>
      </w:pPr>
      <w:r w:rsidRPr="00106CBC">
        <w:rPr>
          <w:rFonts w:ascii="Bookman Old Style" w:hAnsi="Bookman Old Style"/>
          <w:b/>
          <w:sz w:val="20"/>
          <w:szCs w:val="20"/>
          <w:lang w:val="es-MX"/>
        </w:rPr>
        <w:t>variables</w:t>
      </w:r>
    </w:p>
    <w:p w14:paraId="621450B6"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m: entero</w:t>
      </w:r>
    </w:p>
    <w:p w14:paraId="40694AC8" w14:textId="77777777" w:rsidR="007677BB" w:rsidRPr="00106CBC" w:rsidRDefault="007677BB" w:rsidP="00942EFF">
      <w:pPr>
        <w:pStyle w:val="Textoindependiente"/>
        <w:spacing w:after="0"/>
        <w:rPr>
          <w:rFonts w:ascii="Bookman Old Style" w:hAnsi="Bookman Old Style"/>
          <w:b/>
          <w:sz w:val="20"/>
          <w:szCs w:val="20"/>
          <w:lang w:val="es-MX"/>
        </w:rPr>
      </w:pPr>
      <w:r w:rsidRPr="00106CBC">
        <w:rPr>
          <w:rFonts w:ascii="Bookman Old Style" w:hAnsi="Bookman Old Style"/>
          <w:b/>
          <w:sz w:val="20"/>
          <w:szCs w:val="20"/>
          <w:lang w:val="es-MX"/>
        </w:rPr>
        <w:t>inicio</w:t>
      </w:r>
    </w:p>
    <w:p w14:paraId="2266AD61"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si a &gt; b entonces</w:t>
      </w:r>
    </w:p>
    <w:p w14:paraId="58162A18"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m &lt;- a</w:t>
      </w:r>
    </w:p>
    <w:p w14:paraId="6559BBF9"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sino</w:t>
      </w:r>
    </w:p>
    <w:p w14:paraId="3E8D36D1"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m &lt;- b</w:t>
      </w:r>
    </w:p>
    <w:p w14:paraId="4A7CD754"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finsi</w:t>
      </w:r>
    </w:p>
    <w:p w14:paraId="325D7E78"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retornar m</w:t>
      </w:r>
    </w:p>
    <w:p w14:paraId="47C989F9" w14:textId="77777777" w:rsidR="007677BB" w:rsidRPr="00106CBC" w:rsidRDefault="007677BB" w:rsidP="00942EFF">
      <w:pPr>
        <w:pStyle w:val="Textoindependiente"/>
        <w:spacing w:after="0"/>
        <w:rPr>
          <w:rFonts w:ascii="Bookman Old Style" w:hAnsi="Bookman Old Style"/>
          <w:b/>
          <w:sz w:val="20"/>
          <w:szCs w:val="20"/>
          <w:lang w:val="es-MX"/>
        </w:rPr>
      </w:pPr>
      <w:r w:rsidRPr="00106CBC">
        <w:rPr>
          <w:rFonts w:ascii="Bookman Old Style" w:hAnsi="Bookman Old Style"/>
          <w:b/>
          <w:sz w:val="20"/>
          <w:szCs w:val="20"/>
          <w:lang w:val="es-MX"/>
        </w:rPr>
        <w:t>fin</w:t>
      </w:r>
    </w:p>
    <w:p w14:paraId="19BF0122" w14:textId="77777777" w:rsidR="007677BB" w:rsidRPr="00106CBC" w:rsidRDefault="007677BB" w:rsidP="00942EFF">
      <w:pPr>
        <w:pStyle w:val="Textoindependiente"/>
        <w:spacing w:after="0"/>
        <w:rPr>
          <w:sz w:val="24"/>
          <w:szCs w:val="24"/>
          <w:lang w:val="es-MX"/>
        </w:rPr>
      </w:pPr>
    </w:p>
    <w:p w14:paraId="4F9B2980" w14:textId="77777777" w:rsidR="007677BB" w:rsidRPr="00106CBC" w:rsidRDefault="007677BB" w:rsidP="00BB004E">
      <w:pPr>
        <w:pStyle w:val="Textoindependiente"/>
        <w:outlineLvl w:val="1"/>
        <w:rPr>
          <w:b/>
          <w:sz w:val="28"/>
          <w:szCs w:val="24"/>
          <w:lang w:val="es-MX"/>
        </w:rPr>
      </w:pPr>
      <w:bookmarkStart w:id="22" w:name="_Sección_de_Variables"/>
      <w:bookmarkStart w:id="23" w:name="_Toc53983191"/>
      <w:bookmarkStart w:id="24" w:name="_Toc55382508"/>
      <w:bookmarkStart w:id="25" w:name="_Toc147384489"/>
      <w:bookmarkStart w:id="26" w:name="_Toc284416541"/>
      <w:bookmarkEnd w:id="22"/>
      <w:r w:rsidRPr="00106CBC">
        <w:rPr>
          <w:b/>
          <w:sz w:val="28"/>
          <w:szCs w:val="24"/>
          <w:lang w:val="es-MX"/>
        </w:rPr>
        <w:t>Sección de Variables</w:t>
      </w:r>
      <w:bookmarkEnd w:id="23"/>
      <w:bookmarkEnd w:id="24"/>
      <w:bookmarkEnd w:id="25"/>
      <w:bookmarkEnd w:id="26"/>
    </w:p>
    <w:p w14:paraId="0E93FD87" w14:textId="77777777" w:rsidR="007677BB" w:rsidRPr="00106CBC" w:rsidRDefault="007677BB" w:rsidP="00942EFF">
      <w:pPr>
        <w:pStyle w:val="Textoindependiente"/>
        <w:rPr>
          <w:sz w:val="24"/>
          <w:szCs w:val="24"/>
          <w:lang w:val="es-MX"/>
        </w:rPr>
      </w:pPr>
      <w:r w:rsidRPr="00106CBC">
        <w:rPr>
          <w:sz w:val="24"/>
          <w:szCs w:val="24"/>
          <w:lang w:val="es-MX"/>
        </w:rPr>
        <w:t>Las variables que se usan en un algoritmo deben ser declaradas, lo cual significa, que se les deberá especificar el tipo que tendrán. En un principio habíamos considerado no incluir esta sección en el lenguaje y trabajar con tipos dinámicos, o sea, que las variables tomasen el tipo durante la ejecución y de acuerdo al tipo de las expresiones que se le asignasen, pero finalmente decidimos incorporarlo, además de razones técnicas de implementación, porque consideramos conveniente que los estudiantes se vayan familiarizando con el concepto de tipo de los lenguajes de programación.</w:t>
      </w:r>
    </w:p>
    <w:p w14:paraId="5E71D857" w14:textId="77777777" w:rsidR="007677BB" w:rsidRPr="00106CBC" w:rsidRDefault="007677BB" w:rsidP="00942EFF">
      <w:pPr>
        <w:pStyle w:val="Textoindependiente"/>
        <w:rPr>
          <w:sz w:val="24"/>
          <w:szCs w:val="24"/>
          <w:lang w:val="es-MX"/>
        </w:rPr>
      </w:pPr>
      <w:r w:rsidRPr="00106CBC">
        <w:rPr>
          <w:sz w:val="24"/>
          <w:szCs w:val="24"/>
          <w:lang w:val="es-MX"/>
        </w:rPr>
        <w:t>La estructura de ésta sección es la siguiente. Comienza con la palabra variables seguida de una lista de una o más declaraciones. Cada declaración es una secuencia de una o más variable separadas por coma, seguida de dos puntos, seguida del tipo.</w:t>
      </w:r>
    </w:p>
    <w:p w14:paraId="50857991" w14:textId="77777777" w:rsidR="007677BB" w:rsidRPr="00106CBC" w:rsidRDefault="007677BB" w:rsidP="00942EFF">
      <w:pPr>
        <w:pStyle w:val="Textoindependiente"/>
        <w:rPr>
          <w:sz w:val="24"/>
          <w:szCs w:val="24"/>
          <w:lang w:val="es-MX"/>
        </w:rPr>
      </w:pPr>
      <w:r w:rsidRPr="00106CBC">
        <w:rPr>
          <w:sz w:val="24"/>
          <w:szCs w:val="24"/>
          <w:lang w:val="es-MX"/>
        </w:rPr>
        <w:t>Ejemplos:</w:t>
      </w:r>
    </w:p>
    <w:p w14:paraId="2B958219" w14:textId="77777777" w:rsidR="007677BB" w:rsidRPr="00106CBC" w:rsidRDefault="007677BB" w:rsidP="00942EFF">
      <w:pPr>
        <w:pStyle w:val="Textoindependiente"/>
        <w:spacing w:after="0"/>
        <w:rPr>
          <w:rFonts w:ascii="Bookman Old Style" w:hAnsi="Bookman Old Style"/>
          <w:b/>
          <w:sz w:val="20"/>
          <w:szCs w:val="20"/>
          <w:lang w:val="es-MX"/>
        </w:rPr>
      </w:pPr>
      <w:r w:rsidRPr="00106CBC">
        <w:rPr>
          <w:rFonts w:ascii="Bookman Old Style" w:hAnsi="Bookman Old Style"/>
          <w:sz w:val="20"/>
          <w:szCs w:val="20"/>
          <w:lang w:val="es-MX"/>
        </w:rPr>
        <w:t xml:space="preserve">    </w:t>
      </w:r>
      <w:r w:rsidRPr="00106CBC">
        <w:rPr>
          <w:rFonts w:ascii="Bookman Old Style" w:hAnsi="Bookman Old Style"/>
          <w:b/>
          <w:sz w:val="20"/>
          <w:szCs w:val="20"/>
          <w:lang w:val="es-MX"/>
        </w:rPr>
        <w:t>variables</w:t>
      </w:r>
    </w:p>
    <w:p w14:paraId="21ACCB6E"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i, contador, N : entero</w:t>
      </w:r>
    </w:p>
    <w:p w14:paraId="7D050656"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suma, dato: real</w:t>
      </w:r>
    </w:p>
    <w:p w14:paraId="44D1071B"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mensaje: cadena</w:t>
      </w:r>
    </w:p>
    <w:p w14:paraId="220A6603"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continuar: logico</w:t>
      </w:r>
    </w:p>
    <w:p w14:paraId="03F83458" w14:textId="77777777" w:rsidR="007677BB" w:rsidRPr="00106CBC" w:rsidRDefault="007677BB" w:rsidP="00942EFF">
      <w:pPr>
        <w:pStyle w:val="Textoindependiente"/>
        <w:spacing w:after="0"/>
        <w:rPr>
          <w:sz w:val="24"/>
          <w:szCs w:val="24"/>
          <w:lang w:val="es-MX"/>
        </w:rPr>
      </w:pPr>
    </w:p>
    <w:p w14:paraId="63FCD0BC" w14:textId="77777777" w:rsidR="007677BB" w:rsidRPr="00106CBC" w:rsidRDefault="007677BB" w:rsidP="00942EFF">
      <w:pPr>
        <w:pStyle w:val="Textoindependiente"/>
        <w:rPr>
          <w:sz w:val="24"/>
          <w:szCs w:val="24"/>
          <w:lang w:val="es-MX"/>
        </w:rPr>
      </w:pPr>
      <w:r w:rsidRPr="00106CBC">
        <w:rPr>
          <w:sz w:val="24"/>
          <w:szCs w:val="24"/>
          <w:lang w:val="es-MX"/>
        </w:rPr>
        <w:t xml:space="preserve">Los tipos permitidos en la versión actual son simples. entero, real, cadena y logico. </w:t>
      </w:r>
    </w:p>
    <w:p w14:paraId="74E0A20C" w14:textId="77777777" w:rsidR="007677BB" w:rsidRPr="00106CBC" w:rsidRDefault="007677BB" w:rsidP="00942EFF">
      <w:pPr>
        <w:pStyle w:val="Textoindependiente"/>
        <w:rPr>
          <w:sz w:val="24"/>
          <w:szCs w:val="24"/>
          <w:lang w:val="es-MX"/>
        </w:rPr>
      </w:pPr>
      <w:r w:rsidRPr="00106CBC">
        <w:rPr>
          <w:sz w:val="24"/>
          <w:szCs w:val="24"/>
          <w:lang w:val="es-MX"/>
        </w:rPr>
        <w:t>Con respecto a los tipos de datos simples:</w:t>
      </w:r>
    </w:p>
    <w:p w14:paraId="68B599D2" w14:textId="77777777" w:rsidR="007677BB" w:rsidRPr="00106CBC" w:rsidRDefault="007677BB" w:rsidP="00942EFF">
      <w:pPr>
        <w:pStyle w:val="Textoindependiente"/>
        <w:rPr>
          <w:sz w:val="24"/>
          <w:szCs w:val="24"/>
          <w:lang w:val="es-MX"/>
        </w:rPr>
      </w:pPr>
      <w:r w:rsidRPr="00106CBC">
        <w:rPr>
          <w:sz w:val="24"/>
          <w:szCs w:val="24"/>
          <w:lang w:val="es-MX"/>
        </w:rPr>
        <w:t xml:space="preserve">Los Enteros permiten almacenar valores numéricos enteros (de 32 bits). </w:t>
      </w:r>
    </w:p>
    <w:p w14:paraId="19DB0A0C" w14:textId="77777777" w:rsidR="007677BB" w:rsidRPr="00106CBC" w:rsidRDefault="007677BB" w:rsidP="00942EFF">
      <w:pPr>
        <w:pStyle w:val="Textoindependiente"/>
        <w:rPr>
          <w:sz w:val="24"/>
          <w:szCs w:val="24"/>
          <w:lang w:val="es-MX"/>
        </w:rPr>
      </w:pPr>
      <w:r w:rsidRPr="00106CBC">
        <w:rPr>
          <w:sz w:val="24"/>
          <w:szCs w:val="24"/>
          <w:lang w:val="es-MX"/>
        </w:rPr>
        <w:t>Los Reales permiten almacenar valores numéricos reales de doble precisión (64 bits). Las Cadenas permiten almacenar secuencias de caracteres, para mensajes, etc. Las secuencias de caracteres se encierran entre comillas. En la versión actual no se permiten caracteres especiales dentro de las cadenas, ni tampoco la propia comilla.</w:t>
      </w:r>
    </w:p>
    <w:p w14:paraId="031D3266" w14:textId="77777777" w:rsidR="007677BB" w:rsidRPr="00106CBC" w:rsidRDefault="007677BB" w:rsidP="00942EFF">
      <w:pPr>
        <w:pStyle w:val="Textoindependiente"/>
        <w:rPr>
          <w:sz w:val="24"/>
          <w:szCs w:val="24"/>
          <w:lang w:val="es-MX"/>
        </w:rPr>
      </w:pPr>
      <w:r w:rsidRPr="00106CBC">
        <w:rPr>
          <w:sz w:val="24"/>
          <w:szCs w:val="24"/>
          <w:lang w:val="es-MX"/>
        </w:rPr>
        <w:t>Los Lógicos permiten almacenar los valores lógicos FALSE y TRUE.</w:t>
      </w:r>
    </w:p>
    <w:p w14:paraId="122323D6" w14:textId="77777777" w:rsidR="008D3607" w:rsidRPr="00106CBC" w:rsidRDefault="008D3607" w:rsidP="00BB004E">
      <w:pPr>
        <w:pStyle w:val="Textoindependiente"/>
        <w:outlineLvl w:val="1"/>
        <w:rPr>
          <w:b/>
          <w:sz w:val="28"/>
          <w:szCs w:val="24"/>
          <w:lang w:val="es-MX"/>
        </w:rPr>
      </w:pPr>
      <w:bookmarkStart w:id="27" w:name="_Toc53983192"/>
      <w:bookmarkStart w:id="28" w:name="_Toc55382509"/>
      <w:bookmarkStart w:id="29" w:name="_Toc147384490"/>
    </w:p>
    <w:p w14:paraId="22094820" w14:textId="77777777" w:rsidR="00493F88" w:rsidRPr="00106CBC" w:rsidRDefault="00493F88" w:rsidP="00BB004E">
      <w:pPr>
        <w:pStyle w:val="Textoindependiente"/>
        <w:outlineLvl w:val="1"/>
        <w:rPr>
          <w:b/>
          <w:sz w:val="28"/>
          <w:szCs w:val="24"/>
          <w:lang w:val="es-MX"/>
        </w:rPr>
      </w:pPr>
    </w:p>
    <w:p w14:paraId="692285BC" w14:textId="77777777" w:rsidR="007677BB" w:rsidRPr="00106CBC" w:rsidRDefault="007677BB" w:rsidP="00BB004E">
      <w:pPr>
        <w:pStyle w:val="Textoindependiente"/>
        <w:outlineLvl w:val="1"/>
        <w:rPr>
          <w:b/>
          <w:sz w:val="28"/>
          <w:szCs w:val="24"/>
          <w:lang w:val="es-MX"/>
        </w:rPr>
      </w:pPr>
      <w:bookmarkStart w:id="30" w:name="_Toc284416542"/>
      <w:r w:rsidRPr="00106CBC">
        <w:rPr>
          <w:b/>
          <w:sz w:val="28"/>
          <w:szCs w:val="24"/>
          <w:lang w:val="es-MX"/>
        </w:rPr>
        <w:lastRenderedPageBreak/>
        <w:t>Sección de Instrucciones</w:t>
      </w:r>
      <w:bookmarkEnd w:id="27"/>
      <w:bookmarkEnd w:id="28"/>
      <w:bookmarkEnd w:id="29"/>
      <w:bookmarkEnd w:id="30"/>
    </w:p>
    <w:p w14:paraId="6C716898" w14:textId="77777777" w:rsidR="007677BB" w:rsidRPr="00106CBC" w:rsidRDefault="007677BB" w:rsidP="00942EFF">
      <w:pPr>
        <w:pStyle w:val="Textoindependiente"/>
        <w:rPr>
          <w:sz w:val="24"/>
          <w:szCs w:val="24"/>
          <w:lang w:val="es-MX"/>
        </w:rPr>
      </w:pPr>
      <w:r w:rsidRPr="00106CBC">
        <w:rPr>
          <w:sz w:val="24"/>
          <w:szCs w:val="24"/>
          <w:lang w:val="es-MX"/>
        </w:rPr>
        <w:t>Esta sección contiene las instrucciones ejecutables del algoritmo. Comienza con la palabra inicio, le siguen las instrucciones y termina con la palabra fin</w:t>
      </w:r>
    </w:p>
    <w:p w14:paraId="55C66D41" w14:textId="77777777" w:rsidR="007677BB" w:rsidRPr="00106CBC" w:rsidRDefault="007677BB" w:rsidP="00942EFF">
      <w:pPr>
        <w:pStyle w:val="Textoindependiente"/>
        <w:rPr>
          <w:sz w:val="24"/>
          <w:szCs w:val="24"/>
          <w:lang w:val="es-MX"/>
        </w:rPr>
      </w:pPr>
      <w:r w:rsidRPr="00106CBC">
        <w:rPr>
          <w:sz w:val="24"/>
          <w:szCs w:val="24"/>
          <w:lang w:val="es-MX"/>
        </w:rPr>
        <w:t>Las instrucciones permitidas son las siguientes:</w:t>
      </w:r>
    </w:p>
    <w:p w14:paraId="385A2EF4" w14:textId="6A2A7035" w:rsidR="007677BB" w:rsidRPr="00106CBC" w:rsidRDefault="007677BB" w:rsidP="00942EFF">
      <w:pPr>
        <w:pStyle w:val="Textoindependiente"/>
        <w:spacing w:after="0"/>
        <w:rPr>
          <w:sz w:val="24"/>
          <w:szCs w:val="24"/>
          <w:lang w:val="es-MX"/>
        </w:rPr>
      </w:pPr>
      <w:r w:rsidRPr="00106CBC">
        <w:rPr>
          <w:sz w:val="24"/>
          <w:szCs w:val="24"/>
          <w:lang w:val="es-MX"/>
        </w:rPr>
        <w:t>Entrada</w:t>
      </w:r>
      <w:r w:rsidR="009D2FE5" w:rsidRPr="00106CBC">
        <w:rPr>
          <w:sz w:val="24"/>
          <w:szCs w:val="24"/>
          <w:lang w:val="es-MX"/>
        </w:rPr>
        <w:t xml:space="preserve"> (leer)</w:t>
      </w:r>
    </w:p>
    <w:p w14:paraId="76C82665" w14:textId="75768ED7" w:rsidR="007677BB" w:rsidRPr="00106CBC" w:rsidRDefault="007677BB" w:rsidP="00942EFF">
      <w:pPr>
        <w:pStyle w:val="Textoindependiente"/>
        <w:spacing w:after="0"/>
        <w:rPr>
          <w:sz w:val="24"/>
          <w:szCs w:val="24"/>
          <w:lang w:val="es-MX"/>
        </w:rPr>
      </w:pPr>
      <w:r w:rsidRPr="00106CBC">
        <w:rPr>
          <w:sz w:val="24"/>
          <w:szCs w:val="24"/>
          <w:lang w:val="es-MX"/>
        </w:rPr>
        <w:t>Salida</w:t>
      </w:r>
      <w:r w:rsidR="009D2FE5" w:rsidRPr="00106CBC">
        <w:rPr>
          <w:sz w:val="24"/>
          <w:szCs w:val="24"/>
          <w:lang w:val="es-MX"/>
        </w:rPr>
        <w:t xml:space="preserve"> (escribir)</w:t>
      </w:r>
    </w:p>
    <w:p w14:paraId="7775F623" w14:textId="77777777" w:rsidR="007677BB" w:rsidRPr="00106CBC" w:rsidRDefault="007677BB" w:rsidP="00942EFF">
      <w:pPr>
        <w:pStyle w:val="Textoindependiente"/>
        <w:spacing w:after="0"/>
        <w:rPr>
          <w:sz w:val="24"/>
          <w:szCs w:val="24"/>
          <w:lang w:val="es-MX"/>
        </w:rPr>
      </w:pPr>
      <w:r w:rsidRPr="00106CBC">
        <w:rPr>
          <w:sz w:val="24"/>
          <w:szCs w:val="24"/>
          <w:lang w:val="es-MX"/>
        </w:rPr>
        <w:t>Asignación</w:t>
      </w:r>
    </w:p>
    <w:p w14:paraId="037089E4" w14:textId="77777777" w:rsidR="007677BB" w:rsidRPr="00106CBC" w:rsidRDefault="007677BB" w:rsidP="00942EFF">
      <w:pPr>
        <w:pStyle w:val="Textoindependiente"/>
        <w:spacing w:after="0"/>
        <w:rPr>
          <w:sz w:val="24"/>
          <w:szCs w:val="24"/>
          <w:lang w:val="es-MX"/>
        </w:rPr>
      </w:pPr>
      <w:r w:rsidRPr="00106CBC">
        <w:rPr>
          <w:sz w:val="24"/>
          <w:szCs w:val="24"/>
          <w:lang w:val="es-MX"/>
        </w:rPr>
        <w:t>Condicional Simple</w:t>
      </w:r>
    </w:p>
    <w:p w14:paraId="0F6695F8" w14:textId="77777777" w:rsidR="007677BB" w:rsidRPr="00106CBC" w:rsidRDefault="007677BB" w:rsidP="00942EFF">
      <w:pPr>
        <w:pStyle w:val="Textoindependiente"/>
        <w:spacing w:after="0"/>
        <w:rPr>
          <w:sz w:val="24"/>
          <w:szCs w:val="24"/>
          <w:lang w:val="es-MX"/>
        </w:rPr>
      </w:pPr>
      <w:r w:rsidRPr="00106CBC">
        <w:rPr>
          <w:sz w:val="24"/>
          <w:szCs w:val="24"/>
          <w:lang w:val="es-MX"/>
        </w:rPr>
        <w:t>Condicional Completa</w:t>
      </w:r>
    </w:p>
    <w:p w14:paraId="6D941006" w14:textId="77777777" w:rsidR="007677BB" w:rsidRPr="00106CBC" w:rsidRDefault="007677BB" w:rsidP="00942EFF">
      <w:pPr>
        <w:pStyle w:val="Textoindependiente"/>
        <w:spacing w:after="0"/>
        <w:rPr>
          <w:sz w:val="24"/>
          <w:szCs w:val="24"/>
          <w:lang w:val="es-MX"/>
        </w:rPr>
      </w:pPr>
      <w:r w:rsidRPr="00106CBC">
        <w:rPr>
          <w:sz w:val="24"/>
          <w:szCs w:val="24"/>
          <w:lang w:val="es-MX"/>
        </w:rPr>
        <w:t>Mientras</w:t>
      </w:r>
    </w:p>
    <w:p w14:paraId="6437BA93" w14:textId="77777777" w:rsidR="007677BB" w:rsidRPr="00106CBC" w:rsidRDefault="007677BB" w:rsidP="00942EFF">
      <w:pPr>
        <w:pStyle w:val="Textoindependiente"/>
        <w:spacing w:after="0"/>
        <w:rPr>
          <w:sz w:val="24"/>
          <w:szCs w:val="24"/>
          <w:lang w:val="es-MX"/>
        </w:rPr>
      </w:pPr>
      <w:r w:rsidRPr="00106CBC">
        <w:rPr>
          <w:sz w:val="24"/>
          <w:szCs w:val="24"/>
          <w:lang w:val="es-MX"/>
        </w:rPr>
        <w:t>Repetir-Hasta</w:t>
      </w:r>
    </w:p>
    <w:p w14:paraId="48FD981B" w14:textId="77777777" w:rsidR="007677BB" w:rsidRPr="00106CBC" w:rsidRDefault="007677BB" w:rsidP="00942EFF">
      <w:pPr>
        <w:pStyle w:val="Textoindependiente"/>
        <w:spacing w:after="0"/>
        <w:rPr>
          <w:sz w:val="24"/>
          <w:szCs w:val="24"/>
          <w:lang w:val="es-MX"/>
        </w:rPr>
      </w:pPr>
      <w:r w:rsidRPr="00106CBC">
        <w:rPr>
          <w:sz w:val="24"/>
          <w:szCs w:val="24"/>
          <w:lang w:val="es-MX"/>
        </w:rPr>
        <w:t>Para</w:t>
      </w:r>
    </w:p>
    <w:p w14:paraId="43C12391" w14:textId="77777777" w:rsidR="007677BB" w:rsidRPr="00106CBC" w:rsidRDefault="007677BB" w:rsidP="00942EFF">
      <w:pPr>
        <w:pStyle w:val="Textoindependiente"/>
        <w:spacing w:after="0"/>
        <w:rPr>
          <w:sz w:val="24"/>
          <w:szCs w:val="24"/>
          <w:lang w:val="es-MX"/>
        </w:rPr>
      </w:pPr>
    </w:p>
    <w:p w14:paraId="637E50C2" w14:textId="77777777" w:rsidR="007677BB" w:rsidRPr="00106CBC" w:rsidRDefault="007677BB" w:rsidP="00BB004E">
      <w:pPr>
        <w:pStyle w:val="Textoindependiente"/>
        <w:outlineLvl w:val="1"/>
        <w:rPr>
          <w:b/>
          <w:sz w:val="28"/>
          <w:szCs w:val="24"/>
          <w:lang w:val="es-MX"/>
        </w:rPr>
      </w:pPr>
      <w:bookmarkStart w:id="31" w:name="_Toc53983193"/>
      <w:bookmarkStart w:id="32" w:name="_Toc55382510"/>
      <w:bookmarkStart w:id="33" w:name="_Toc147384491"/>
      <w:bookmarkStart w:id="34" w:name="_Toc284416543"/>
      <w:r w:rsidRPr="00106CBC">
        <w:rPr>
          <w:b/>
          <w:sz w:val="28"/>
          <w:szCs w:val="24"/>
          <w:lang w:val="es-MX"/>
        </w:rPr>
        <w:t>Instrucción de Entrada</w:t>
      </w:r>
      <w:bookmarkEnd w:id="31"/>
      <w:bookmarkEnd w:id="32"/>
      <w:bookmarkEnd w:id="33"/>
      <w:bookmarkEnd w:id="34"/>
    </w:p>
    <w:p w14:paraId="7FED0F92" w14:textId="77777777" w:rsidR="007677BB" w:rsidRPr="00106CBC" w:rsidRDefault="007677BB" w:rsidP="00942EFF">
      <w:pPr>
        <w:pStyle w:val="Textoindependiente"/>
        <w:rPr>
          <w:sz w:val="24"/>
          <w:szCs w:val="24"/>
          <w:lang w:val="es-MX"/>
        </w:rPr>
      </w:pPr>
      <w:r w:rsidRPr="00106CBC">
        <w:rPr>
          <w:sz w:val="24"/>
          <w:szCs w:val="24"/>
          <w:lang w:val="es-MX"/>
        </w:rPr>
        <w:t>Permite que el algoritmo lea datos ingresados por el usuario. Su sintaxis es la palabra leer seguida de una o más variables separadas por coma.</w:t>
      </w:r>
    </w:p>
    <w:p w14:paraId="447B3FDC" w14:textId="77777777" w:rsidR="007677BB" w:rsidRPr="00106CBC" w:rsidRDefault="007677BB" w:rsidP="00942EFF">
      <w:pPr>
        <w:pStyle w:val="Textoindependiente"/>
        <w:rPr>
          <w:sz w:val="24"/>
          <w:szCs w:val="24"/>
          <w:lang w:val="es-MX"/>
        </w:rPr>
      </w:pPr>
      <w:r w:rsidRPr="00106CBC">
        <w:rPr>
          <w:sz w:val="24"/>
          <w:szCs w:val="24"/>
          <w:lang w:val="es-MX"/>
        </w:rPr>
        <w:t>Ejemplos:</w:t>
      </w:r>
    </w:p>
    <w:p w14:paraId="474DC372"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leer N</w:t>
      </w:r>
    </w:p>
    <w:p w14:paraId="0D4FD52B"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leer sexo, edad</w:t>
      </w:r>
    </w:p>
    <w:p w14:paraId="4AB1838D" w14:textId="77777777" w:rsidR="007677BB" w:rsidRPr="00106CBC" w:rsidRDefault="007677BB" w:rsidP="00942EFF">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leer b[i,j]</w:t>
      </w:r>
    </w:p>
    <w:p w14:paraId="17108327" w14:textId="77777777" w:rsidR="007677BB" w:rsidRPr="00106CBC" w:rsidRDefault="007677BB" w:rsidP="00942EFF">
      <w:pPr>
        <w:pStyle w:val="Textoindependiente"/>
        <w:spacing w:after="0"/>
        <w:rPr>
          <w:sz w:val="24"/>
          <w:szCs w:val="24"/>
          <w:lang w:val="es-MX"/>
        </w:rPr>
      </w:pPr>
    </w:p>
    <w:p w14:paraId="6F843B38" w14:textId="77777777" w:rsidR="007677BB" w:rsidRPr="00106CBC" w:rsidRDefault="007677BB" w:rsidP="00942EFF">
      <w:pPr>
        <w:pStyle w:val="Textoindependiente"/>
        <w:rPr>
          <w:sz w:val="24"/>
          <w:szCs w:val="24"/>
          <w:lang w:val="es-MX"/>
        </w:rPr>
      </w:pPr>
      <w:r w:rsidRPr="00106CBC">
        <w:rPr>
          <w:sz w:val="24"/>
          <w:szCs w:val="24"/>
          <w:lang w:val="es-MX"/>
        </w:rPr>
        <w:t>Se pueden ingresar variables de tipo entero, real ó cadena, pero no lógicas. Además elementos de arreglo.</w:t>
      </w:r>
    </w:p>
    <w:p w14:paraId="3EE0BB32" w14:textId="77777777" w:rsidR="007677BB" w:rsidRPr="00106CBC" w:rsidRDefault="007677BB" w:rsidP="00942EFF">
      <w:pPr>
        <w:pStyle w:val="Textoindependiente"/>
        <w:rPr>
          <w:sz w:val="24"/>
          <w:szCs w:val="24"/>
          <w:lang w:val="es-MX"/>
        </w:rPr>
      </w:pPr>
    </w:p>
    <w:p w14:paraId="4E7A3DB6" w14:textId="77777777" w:rsidR="007677BB" w:rsidRPr="00106CBC" w:rsidRDefault="007677BB" w:rsidP="00BB004E">
      <w:pPr>
        <w:pStyle w:val="Textoindependiente"/>
        <w:outlineLvl w:val="1"/>
        <w:rPr>
          <w:b/>
          <w:sz w:val="28"/>
          <w:szCs w:val="24"/>
          <w:lang w:val="es-MX"/>
        </w:rPr>
      </w:pPr>
      <w:bookmarkStart w:id="35" w:name="_Toc53983194"/>
      <w:bookmarkStart w:id="36" w:name="_Toc55382511"/>
      <w:bookmarkStart w:id="37" w:name="_Toc147384492"/>
      <w:bookmarkStart w:id="38" w:name="_Toc284416544"/>
      <w:r w:rsidRPr="00106CBC">
        <w:rPr>
          <w:b/>
          <w:sz w:val="28"/>
          <w:szCs w:val="24"/>
          <w:lang w:val="es-MX"/>
        </w:rPr>
        <w:t>Instrucción de Salida</w:t>
      </w:r>
      <w:bookmarkEnd w:id="35"/>
      <w:bookmarkEnd w:id="36"/>
      <w:bookmarkEnd w:id="37"/>
      <w:bookmarkEnd w:id="38"/>
    </w:p>
    <w:p w14:paraId="429E5312" w14:textId="77777777" w:rsidR="007677BB" w:rsidRPr="00106CBC" w:rsidRDefault="007677BB" w:rsidP="00942EFF">
      <w:pPr>
        <w:pStyle w:val="Textoindependiente"/>
        <w:rPr>
          <w:sz w:val="24"/>
          <w:szCs w:val="24"/>
          <w:lang w:val="es-MX"/>
        </w:rPr>
      </w:pPr>
      <w:r w:rsidRPr="00106CBC">
        <w:rPr>
          <w:sz w:val="24"/>
          <w:szCs w:val="24"/>
          <w:lang w:val="es-MX"/>
        </w:rPr>
        <w:t>Permite que el algoritmo imprima valores en la pantalla. Su sintaxis es la palabra imprimir seguida de una o más expresiones.</w:t>
      </w:r>
    </w:p>
    <w:p w14:paraId="4EE5BF37" w14:textId="77777777" w:rsidR="007677BB" w:rsidRPr="00106CBC" w:rsidRDefault="007677BB" w:rsidP="00942EFF">
      <w:pPr>
        <w:pStyle w:val="Textoindependiente"/>
        <w:rPr>
          <w:sz w:val="24"/>
          <w:szCs w:val="24"/>
          <w:lang w:val="es-MX"/>
        </w:rPr>
      </w:pPr>
    </w:p>
    <w:p w14:paraId="5EE58D7A" w14:textId="77777777" w:rsidR="007677BB" w:rsidRPr="00106CBC" w:rsidRDefault="007677BB" w:rsidP="00942EFF">
      <w:pPr>
        <w:pStyle w:val="Textoindependiente"/>
        <w:rPr>
          <w:sz w:val="24"/>
          <w:szCs w:val="24"/>
          <w:lang w:val="es-MX"/>
        </w:rPr>
      </w:pPr>
      <w:r w:rsidRPr="00106CBC">
        <w:rPr>
          <w:sz w:val="24"/>
          <w:szCs w:val="24"/>
          <w:lang w:val="es-MX"/>
        </w:rPr>
        <w:t>Ejemplos:</w:t>
      </w:r>
    </w:p>
    <w:p w14:paraId="27715BC3" w14:textId="77777777" w:rsidR="007677BB" w:rsidRPr="00106CBC" w:rsidRDefault="007677BB" w:rsidP="00A55E90">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imprimir promedio</w:t>
      </w:r>
    </w:p>
    <w:p w14:paraId="42DA0488" w14:textId="77777777" w:rsidR="007677BB" w:rsidRPr="00106CBC" w:rsidRDefault="007677BB" w:rsidP="00A55E90">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imprimir "Ingrese el dato numero ", i, " = "</w:t>
      </w:r>
    </w:p>
    <w:p w14:paraId="40ECB431" w14:textId="77777777" w:rsidR="007677BB" w:rsidRPr="00106CBC" w:rsidRDefault="007677BB" w:rsidP="00A55E90">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imprimir "El promedio es = ", suma / N</w:t>
      </w:r>
    </w:p>
    <w:p w14:paraId="53C98D06" w14:textId="77777777" w:rsidR="007677BB" w:rsidRPr="00106CBC" w:rsidRDefault="007677BB" w:rsidP="00942EFF">
      <w:pPr>
        <w:pStyle w:val="Textoindependiente"/>
        <w:rPr>
          <w:sz w:val="24"/>
          <w:szCs w:val="24"/>
          <w:lang w:val="es-MX"/>
        </w:rPr>
      </w:pPr>
    </w:p>
    <w:p w14:paraId="7633F51F" w14:textId="77777777" w:rsidR="007677BB" w:rsidRPr="00106CBC" w:rsidRDefault="007677BB" w:rsidP="00942EFF">
      <w:pPr>
        <w:pStyle w:val="Textoindependiente"/>
        <w:rPr>
          <w:sz w:val="24"/>
          <w:szCs w:val="24"/>
          <w:lang w:val="es-MX"/>
        </w:rPr>
      </w:pPr>
      <w:r w:rsidRPr="00106CBC">
        <w:rPr>
          <w:sz w:val="24"/>
          <w:szCs w:val="24"/>
          <w:lang w:val="es-MX"/>
        </w:rPr>
        <w:t>Las expresiones pueden ser de cualquier tipo, incluso lógicas, en cuyo caso se imprimirá la palabra true ó false de acuerdo al resultado.</w:t>
      </w:r>
    </w:p>
    <w:p w14:paraId="424F8D37" w14:textId="77777777" w:rsidR="007677BB" w:rsidRPr="00106CBC" w:rsidRDefault="007677BB" w:rsidP="00942EFF">
      <w:pPr>
        <w:pStyle w:val="Textoindependiente"/>
        <w:rPr>
          <w:sz w:val="24"/>
          <w:szCs w:val="24"/>
          <w:lang w:val="es-MX"/>
        </w:rPr>
      </w:pPr>
      <w:r w:rsidRPr="00106CBC">
        <w:rPr>
          <w:sz w:val="24"/>
          <w:szCs w:val="24"/>
          <w:lang w:val="es-MX"/>
        </w:rPr>
        <w:lastRenderedPageBreak/>
        <w:t>Además de la palabra imprimir se puede usar imprimirln, la cual incluye un cambio de línea la final de los datos impresos.</w:t>
      </w:r>
    </w:p>
    <w:p w14:paraId="00E940A4" w14:textId="77777777" w:rsidR="007677BB" w:rsidRPr="00106CBC" w:rsidRDefault="007677BB" w:rsidP="00942EFF">
      <w:pPr>
        <w:pStyle w:val="Textoindependiente"/>
        <w:rPr>
          <w:sz w:val="24"/>
          <w:szCs w:val="24"/>
          <w:lang w:val="es-MX"/>
        </w:rPr>
      </w:pPr>
      <w:r w:rsidRPr="00106CBC">
        <w:rPr>
          <w:sz w:val="24"/>
          <w:szCs w:val="24"/>
          <w:lang w:val="es-MX"/>
        </w:rPr>
        <w:t>La instrucción imprimirln puede utilizarse sin expresiones en cuyo caso simplemente agrega un cambio de línea en la salida del algoritmo.</w:t>
      </w:r>
    </w:p>
    <w:p w14:paraId="0F6175E6" w14:textId="77777777" w:rsidR="007677BB" w:rsidRPr="00106CBC" w:rsidRDefault="007677BB" w:rsidP="00942EFF">
      <w:pPr>
        <w:pStyle w:val="Textoindependiente"/>
        <w:rPr>
          <w:sz w:val="24"/>
          <w:szCs w:val="24"/>
          <w:lang w:val="es-MX"/>
        </w:rPr>
      </w:pPr>
      <w:r w:rsidRPr="00106CBC">
        <w:rPr>
          <w:sz w:val="24"/>
          <w:szCs w:val="24"/>
          <w:lang w:val="es-MX"/>
        </w:rPr>
        <w:t>Ejemplo:</w:t>
      </w:r>
    </w:p>
    <w:p w14:paraId="28F4B360" w14:textId="77777777" w:rsidR="007677BB" w:rsidRPr="00106CBC" w:rsidRDefault="007677BB" w:rsidP="00A55E90">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imprimirln "El resultado es: ", resultado</w:t>
      </w:r>
    </w:p>
    <w:p w14:paraId="4E923F68" w14:textId="77777777" w:rsidR="007677BB" w:rsidRPr="00106CBC" w:rsidRDefault="007677BB" w:rsidP="00942EFF">
      <w:pPr>
        <w:pStyle w:val="Textoindependiente"/>
        <w:rPr>
          <w:sz w:val="24"/>
          <w:szCs w:val="24"/>
          <w:lang w:val="es-MX"/>
        </w:rPr>
      </w:pPr>
      <w:r w:rsidRPr="00106CBC">
        <w:rPr>
          <w:sz w:val="24"/>
          <w:szCs w:val="24"/>
          <w:lang w:val="es-MX"/>
        </w:rPr>
        <w:t>es equivalente a:</w:t>
      </w:r>
    </w:p>
    <w:p w14:paraId="5B974C96" w14:textId="77777777" w:rsidR="007677BB" w:rsidRPr="00106CBC" w:rsidRDefault="007677BB" w:rsidP="00A55E90">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imprimir "El resultado es: ",resultado</w:t>
      </w:r>
    </w:p>
    <w:p w14:paraId="566209E1" w14:textId="77777777" w:rsidR="007677BB" w:rsidRPr="00106CBC" w:rsidRDefault="007677BB" w:rsidP="00A55E90">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imprimirln</w:t>
      </w:r>
    </w:p>
    <w:p w14:paraId="0A21F274" w14:textId="77777777" w:rsidR="007677BB" w:rsidRPr="00106CBC" w:rsidRDefault="007677BB" w:rsidP="00942EFF">
      <w:pPr>
        <w:pStyle w:val="Textoindependiente"/>
        <w:rPr>
          <w:sz w:val="24"/>
          <w:szCs w:val="24"/>
          <w:lang w:val="es-MX"/>
        </w:rPr>
      </w:pPr>
    </w:p>
    <w:p w14:paraId="535F0D54" w14:textId="77777777" w:rsidR="007677BB" w:rsidRPr="00106CBC" w:rsidRDefault="007677BB" w:rsidP="00BB004E">
      <w:pPr>
        <w:pStyle w:val="Textoindependiente"/>
        <w:outlineLvl w:val="1"/>
        <w:rPr>
          <w:b/>
          <w:sz w:val="28"/>
          <w:szCs w:val="24"/>
          <w:lang w:val="es-MX"/>
        </w:rPr>
      </w:pPr>
      <w:bookmarkStart w:id="39" w:name="_Toc53983195"/>
      <w:bookmarkStart w:id="40" w:name="_Toc55382512"/>
      <w:bookmarkStart w:id="41" w:name="_Toc147384493"/>
      <w:bookmarkStart w:id="42" w:name="_Toc284416545"/>
      <w:r w:rsidRPr="00106CBC">
        <w:rPr>
          <w:b/>
          <w:sz w:val="28"/>
          <w:szCs w:val="24"/>
          <w:lang w:val="es-MX"/>
        </w:rPr>
        <w:t>Instrucción de asignación</w:t>
      </w:r>
      <w:bookmarkEnd w:id="39"/>
      <w:bookmarkEnd w:id="40"/>
      <w:bookmarkEnd w:id="41"/>
      <w:bookmarkEnd w:id="42"/>
    </w:p>
    <w:p w14:paraId="008F2A68" w14:textId="77777777" w:rsidR="007677BB" w:rsidRPr="00106CBC" w:rsidRDefault="007677BB" w:rsidP="00942EFF">
      <w:pPr>
        <w:pStyle w:val="Textoindependiente"/>
        <w:rPr>
          <w:sz w:val="24"/>
          <w:szCs w:val="24"/>
          <w:lang w:val="es-MX"/>
        </w:rPr>
      </w:pPr>
      <w:r w:rsidRPr="00106CBC">
        <w:rPr>
          <w:sz w:val="24"/>
          <w:szCs w:val="24"/>
          <w:lang w:val="es-MX"/>
        </w:rPr>
        <w:t>Permite asignarle a una variable simple ó a un elemento de arreglo el resultado de una expresión. Su sintaxis es la variable seguida de &lt;- seguida de la expresión.</w:t>
      </w:r>
    </w:p>
    <w:p w14:paraId="0F5A97EC" w14:textId="77777777" w:rsidR="007677BB" w:rsidRPr="00106CBC" w:rsidRDefault="007677BB" w:rsidP="00942EFF">
      <w:pPr>
        <w:pStyle w:val="Textoindependiente"/>
        <w:rPr>
          <w:sz w:val="24"/>
          <w:szCs w:val="24"/>
          <w:lang w:val="es-MX"/>
        </w:rPr>
      </w:pPr>
      <w:r w:rsidRPr="00106CBC">
        <w:rPr>
          <w:sz w:val="24"/>
          <w:szCs w:val="24"/>
          <w:lang w:val="es-MX"/>
        </w:rPr>
        <w:t>Ejemplos:</w:t>
      </w:r>
    </w:p>
    <w:p w14:paraId="2182FECC" w14:textId="77777777" w:rsidR="007677BB" w:rsidRPr="00106CBC" w:rsidRDefault="007677BB" w:rsidP="00A55E90">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impuesto &lt;- precio * 0.19</w:t>
      </w:r>
    </w:p>
    <w:p w14:paraId="397590B8" w14:textId="77777777" w:rsidR="007677BB" w:rsidRPr="00106CBC" w:rsidRDefault="007677BB" w:rsidP="00A55E90">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a[i] &lt;- 0.0</w:t>
      </w:r>
    </w:p>
    <w:p w14:paraId="6E3DB24D" w14:textId="77777777" w:rsidR="007677BB" w:rsidRPr="00106CBC" w:rsidRDefault="007677BB" w:rsidP="00A55E90">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c[i,j,k] &lt;- 1</w:t>
      </w:r>
    </w:p>
    <w:p w14:paraId="4FEE3932" w14:textId="77777777" w:rsidR="007677BB" w:rsidRPr="00106CBC" w:rsidRDefault="007677BB" w:rsidP="00942EFF">
      <w:pPr>
        <w:pStyle w:val="Textoindependiente"/>
        <w:rPr>
          <w:sz w:val="24"/>
          <w:szCs w:val="24"/>
          <w:lang w:val="es-MX"/>
        </w:rPr>
      </w:pPr>
    </w:p>
    <w:p w14:paraId="01150B82" w14:textId="77777777" w:rsidR="007677BB" w:rsidRPr="00106CBC" w:rsidRDefault="007677BB" w:rsidP="00942EFF">
      <w:pPr>
        <w:pStyle w:val="Textoindependiente"/>
        <w:rPr>
          <w:sz w:val="24"/>
          <w:szCs w:val="24"/>
          <w:lang w:val="es-MX"/>
        </w:rPr>
      </w:pPr>
      <w:r w:rsidRPr="00106CBC">
        <w:rPr>
          <w:sz w:val="24"/>
          <w:szCs w:val="24"/>
          <w:lang w:val="es-MX"/>
        </w:rPr>
        <w:t>Algunas consideraciones:</w:t>
      </w:r>
    </w:p>
    <w:p w14:paraId="1F6733A0" w14:textId="77777777" w:rsidR="007677BB" w:rsidRPr="00106CBC" w:rsidRDefault="007677BB" w:rsidP="00942EFF">
      <w:pPr>
        <w:pStyle w:val="Textoindependiente"/>
        <w:rPr>
          <w:sz w:val="24"/>
          <w:szCs w:val="24"/>
          <w:lang w:val="es-MX"/>
        </w:rPr>
      </w:pPr>
      <w:r w:rsidRPr="00106CBC">
        <w:rPr>
          <w:sz w:val="24"/>
          <w:szCs w:val="24"/>
          <w:lang w:val="es-MX"/>
        </w:rPr>
        <w:t>A las variables de tipo entero se le pueden asignar expresiones de tipo entero ó de tipo real. En el último caso se convierte de real a entero antes de la asignación.</w:t>
      </w:r>
    </w:p>
    <w:p w14:paraId="553439D9" w14:textId="77777777" w:rsidR="007677BB" w:rsidRPr="00106CBC" w:rsidRDefault="007677BB" w:rsidP="00942EFF">
      <w:pPr>
        <w:pStyle w:val="Textoindependiente"/>
        <w:rPr>
          <w:sz w:val="24"/>
          <w:szCs w:val="24"/>
          <w:lang w:val="es-MX"/>
        </w:rPr>
      </w:pPr>
      <w:r w:rsidRPr="00106CBC">
        <w:rPr>
          <w:sz w:val="24"/>
          <w:szCs w:val="24"/>
          <w:lang w:val="es-MX"/>
        </w:rPr>
        <w:t>Ejemplo: Considerando a i, declarada como entero, la instrucción</w:t>
      </w:r>
    </w:p>
    <w:p w14:paraId="4F9C0C11" w14:textId="77777777" w:rsidR="007677BB" w:rsidRPr="00106CBC" w:rsidRDefault="007677BB" w:rsidP="00A55E90">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i &lt;- 1.5</w:t>
      </w:r>
    </w:p>
    <w:p w14:paraId="3087BC3F" w14:textId="77777777" w:rsidR="00A55E90" w:rsidRPr="00106CBC" w:rsidRDefault="00A55E90" w:rsidP="00A55E90">
      <w:pPr>
        <w:pStyle w:val="Textoindependiente"/>
        <w:spacing w:after="0"/>
        <w:rPr>
          <w:rFonts w:ascii="Bookman Old Style" w:hAnsi="Bookman Old Style"/>
          <w:sz w:val="20"/>
          <w:szCs w:val="20"/>
          <w:lang w:val="es-MX"/>
        </w:rPr>
      </w:pPr>
    </w:p>
    <w:p w14:paraId="624D8F15" w14:textId="77777777" w:rsidR="007677BB" w:rsidRPr="00106CBC" w:rsidRDefault="007677BB" w:rsidP="00942EFF">
      <w:pPr>
        <w:pStyle w:val="Textoindependiente"/>
        <w:rPr>
          <w:sz w:val="24"/>
          <w:szCs w:val="24"/>
          <w:lang w:val="es-MX"/>
        </w:rPr>
      </w:pPr>
      <w:r w:rsidRPr="00106CBC">
        <w:rPr>
          <w:sz w:val="24"/>
          <w:szCs w:val="24"/>
          <w:lang w:val="es-MX"/>
        </w:rPr>
        <w:t>Le asigna 1 a la variable i.</w:t>
      </w:r>
    </w:p>
    <w:p w14:paraId="5476FC6F" w14:textId="77777777" w:rsidR="007677BB" w:rsidRPr="00106CBC" w:rsidRDefault="007677BB" w:rsidP="00942EFF">
      <w:pPr>
        <w:pStyle w:val="Textoindependiente"/>
        <w:rPr>
          <w:sz w:val="24"/>
          <w:szCs w:val="24"/>
          <w:lang w:val="es-MX"/>
        </w:rPr>
      </w:pPr>
    </w:p>
    <w:p w14:paraId="73BF0610" w14:textId="77777777" w:rsidR="00A55E90" w:rsidRPr="00106CBC" w:rsidRDefault="00A55E90" w:rsidP="00942EFF">
      <w:pPr>
        <w:pStyle w:val="Textoindependiente"/>
        <w:rPr>
          <w:sz w:val="24"/>
          <w:szCs w:val="24"/>
          <w:lang w:val="es-MX"/>
        </w:rPr>
      </w:pPr>
    </w:p>
    <w:p w14:paraId="0258888E" w14:textId="77777777" w:rsidR="007677BB" w:rsidRPr="00106CBC" w:rsidRDefault="007677BB" w:rsidP="00942EFF">
      <w:pPr>
        <w:pStyle w:val="Textoindependiente"/>
        <w:rPr>
          <w:sz w:val="24"/>
          <w:szCs w:val="24"/>
          <w:lang w:val="es-MX"/>
        </w:rPr>
      </w:pPr>
      <w:r w:rsidRPr="00106CBC">
        <w:rPr>
          <w:sz w:val="24"/>
          <w:szCs w:val="24"/>
          <w:lang w:val="es-MX"/>
        </w:rPr>
        <w:t>A las variables de tipo real se le pueden asignar expresiones de tipo entero ó de tipo real.</w:t>
      </w:r>
    </w:p>
    <w:p w14:paraId="197B6310" w14:textId="77777777" w:rsidR="007677BB" w:rsidRPr="00106CBC" w:rsidRDefault="007677BB" w:rsidP="00942EFF">
      <w:pPr>
        <w:pStyle w:val="Textoindependiente"/>
        <w:rPr>
          <w:sz w:val="24"/>
          <w:szCs w:val="24"/>
          <w:lang w:val="es-MX"/>
        </w:rPr>
      </w:pPr>
      <w:r w:rsidRPr="00106CBC">
        <w:rPr>
          <w:sz w:val="24"/>
          <w:szCs w:val="24"/>
          <w:lang w:val="es-MX"/>
        </w:rPr>
        <w:t>A las variables de tipo cadena, solo se le pueden asignar cadenas. En la versión actual del lenguaje no hay operadores para cadenas.</w:t>
      </w:r>
    </w:p>
    <w:p w14:paraId="2D942E7D" w14:textId="77777777" w:rsidR="007677BB" w:rsidRPr="00106CBC" w:rsidRDefault="007677BB" w:rsidP="00942EFF">
      <w:pPr>
        <w:pStyle w:val="Textoindependiente"/>
        <w:rPr>
          <w:sz w:val="24"/>
          <w:szCs w:val="24"/>
          <w:lang w:val="es-MX"/>
        </w:rPr>
      </w:pPr>
      <w:r w:rsidRPr="00106CBC">
        <w:rPr>
          <w:sz w:val="24"/>
          <w:szCs w:val="24"/>
          <w:lang w:val="es-MX"/>
        </w:rPr>
        <w:t>A las variables de tipo logico se le pueden asignar expresiones de tipo logico.</w:t>
      </w:r>
    </w:p>
    <w:p w14:paraId="28C83B71" w14:textId="77777777" w:rsidR="007677BB" w:rsidRPr="00106CBC" w:rsidRDefault="007677BB" w:rsidP="00942EFF">
      <w:pPr>
        <w:pStyle w:val="Textoindependiente"/>
        <w:rPr>
          <w:sz w:val="24"/>
          <w:szCs w:val="24"/>
          <w:lang w:val="es-MX"/>
        </w:rPr>
      </w:pPr>
      <w:r w:rsidRPr="00106CBC">
        <w:rPr>
          <w:sz w:val="24"/>
          <w:szCs w:val="24"/>
          <w:lang w:val="es-MX"/>
        </w:rPr>
        <w:lastRenderedPageBreak/>
        <w:t>La siguiente tabla muestra todos los operadores del lenguaje, la precedencia de los mismos, los tipos de los operandos y el tipo del resultado. Están ordenados en orden decreciente de precedencia.</w:t>
      </w:r>
    </w:p>
    <w:p w14:paraId="249D2336" w14:textId="77777777" w:rsidR="007677BB" w:rsidRPr="00106CBC" w:rsidRDefault="007677BB" w:rsidP="00942EFF">
      <w:pPr>
        <w:pStyle w:val="Textoindependiente"/>
        <w:rPr>
          <w:sz w:val="24"/>
          <w:szCs w:val="24"/>
          <w:lang w:val="es-MX"/>
        </w:rPr>
      </w:pPr>
      <w:r w:rsidRPr="00106CBC">
        <w:rPr>
          <w:sz w:val="24"/>
          <w:szCs w:val="24"/>
          <w:lang w:val="es-MX"/>
        </w:rPr>
        <w:t>Tabla de operadores del lenguaje, ordenados en orden decreciente de precedencia.</w:t>
      </w:r>
    </w:p>
    <w:tbl>
      <w:tblPr>
        <w:tblW w:w="9020" w:type="dxa"/>
        <w:tblInd w:w="55" w:type="dxa"/>
        <w:tblCellMar>
          <w:left w:w="70" w:type="dxa"/>
          <w:right w:w="70" w:type="dxa"/>
        </w:tblCellMar>
        <w:tblLook w:val="0000" w:firstRow="0" w:lastRow="0" w:firstColumn="0" w:lastColumn="0" w:noHBand="0" w:noVBand="0"/>
      </w:tblPr>
      <w:tblGrid>
        <w:gridCol w:w="1162"/>
        <w:gridCol w:w="1180"/>
        <w:gridCol w:w="1057"/>
        <w:gridCol w:w="1121"/>
        <w:gridCol w:w="1620"/>
        <w:gridCol w:w="2880"/>
      </w:tblGrid>
      <w:tr w:rsidR="007677BB" w:rsidRPr="00106CBC" w14:paraId="68347012" w14:textId="77777777" w:rsidTr="00BB004E">
        <w:trPr>
          <w:trHeight w:val="255"/>
        </w:trPr>
        <w:tc>
          <w:tcPr>
            <w:tcW w:w="1162" w:type="dxa"/>
            <w:tcBorders>
              <w:top w:val="single" w:sz="4" w:space="0" w:color="auto"/>
              <w:left w:val="single" w:sz="4" w:space="0" w:color="auto"/>
              <w:bottom w:val="single" w:sz="4" w:space="0" w:color="auto"/>
              <w:right w:val="single" w:sz="4" w:space="0" w:color="auto"/>
            </w:tcBorders>
            <w:shd w:val="clear" w:color="auto" w:fill="CCCCCC"/>
            <w:noWrap/>
            <w:vAlign w:val="bottom"/>
          </w:tcPr>
          <w:p w14:paraId="3B5C9B32" w14:textId="77777777" w:rsidR="007677BB" w:rsidRPr="00106CBC" w:rsidRDefault="007677BB" w:rsidP="00942EFF">
            <w:pPr>
              <w:rPr>
                <w:lang w:val="es-MX"/>
              </w:rPr>
            </w:pPr>
            <w:r w:rsidRPr="00106CBC">
              <w:rPr>
                <w:lang w:val="es-MX"/>
              </w:rPr>
              <w:t>precedencia</w:t>
            </w:r>
          </w:p>
        </w:tc>
        <w:tc>
          <w:tcPr>
            <w:tcW w:w="1180" w:type="dxa"/>
            <w:tcBorders>
              <w:top w:val="single" w:sz="4" w:space="0" w:color="auto"/>
              <w:left w:val="nil"/>
              <w:bottom w:val="single" w:sz="4" w:space="0" w:color="auto"/>
              <w:right w:val="single" w:sz="4" w:space="0" w:color="auto"/>
            </w:tcBorders>
            <w:shd w:val="clear" w:color="auto" w:fill="CCCCCC"/>
            <w:noWrap/>
            <w:vAlign w:val="bottom"/>
          </w:tcPr>
          <w:p w14:paraId="6ABA9910" w14:textId="77777777" w:rsidR="007677BB" w:rsidRPr="00106CBC" w:rsidRDefault="007677BB" w:rsidP="00942EFF">
            <w:pPr>
              <w:rPr>
                <w:lang w:val="es-MX"/>
              </w:rPr>
            </w:pPr>
            <w:r w:rsidRPr="00106CBC">
              <w:rPr>
                <w:lang w:val="es-MX"/>
              </w:rPr>
              <w:t>operador</w:t>
            </w:r>
          </w:p>
        </w:tc>
        <w:tc>
          <w:tcPr>
            <w:tcW w:w="1057" w:type="dxa"/>
            <w:tcBorders>
              <w:top w:val="single" w:sz="4" w:space="0" w:color="auto"/>
              <w:left w:val="nil"/>
              <w:bottom w:val="single" w:sz="4" w:space="0" w:color="auto"/>
              <w:right w:val="single" w:sz="4" w:space="0" w:color="auto"/>
            </w:tcBorders>
            <w:shd w:val="clear" w:color="auto" w:fill="CCCCCC"/>
            <w:noWrap/>
            <w:vAlign w:val="bottom"/>
          </w:tcPr>
          <w:p w14:paraId="138EFB18" w14:textId="77777777" w:rsidR="007677BB" w:rsidRPr="00106CBC" w:rsidRDefault="007677BB" w:rsidP="00942EFF">
            <w:pPr>
              <w:rPr>
                <w:lang w:val="es-MX"/>
              </w:rPr>
            </w:pPr>
            <w:r w:rsidRPr="00106CBC">
              <w:rPr>
                <w:lang w:val="es-MX"/>
              </w:rPr>
              <w:t>operando1</w:t>
            </w:r>
          </w:p>
        </w:tc>
        <w:tc>
          <w:tcPr>
            <w:tcW w:w="1121" w:type="dxa"/>
            <w:tcBorders>
              <w:top w:val="single" w:sz="4" w:space="0" w:color="auto"/>
              <w:left w:val="nil"/>
              <w:bottom w:val="single" w:sz="4" w:space="0" w:color="auto"/>
              <w:right w:val="single" w:sz="4" w:space="0" w:color="auto"/>
            </w:tcBorders>
            <w:shd w:val="clear" w:color="auto" w:fill="CCCCCC"/>
            <w:noWrap/>
            <w:vAlign w:val="bottom"/>
          </w:tcPr>
          <w:p w14:paraId="6F4379FE" w14:textId="77777777" w:rsidR="007677BB" w:rsidRPr="00106CBC" w:rsidRDefault="007677BB" w:rsidP="00942EFF">
            <w:pPr>
              <w:rPr>
                <w:lang w:val="es-MX"/>
              </w:rPr>
            </w:pPr>
            <w:r w:rsidRPr="00106CBC">
              <w:rPr>
                <w:lang w:val="es-MX"/>
              </w:rPr>
              <w:t>operando2</w:t>
            </w:r>
          </w:p>
        </w:tc>
        <w:tc>
          <w:tcPr>
            <w:tcW w:w="1620" w:type="dxa"/>
            <w:tcBorders>
              <w:top w:val="single" w:sz="4" w:space="0" w:color="auto"/>
              <w:left w:val="nil"/>
              <w:bottom w:val="single" w:sz="4" w:space="0" w:color="auto"/>
              <w:right w:val="single" w:sz="4" w:space="0" w:color="auto"/>
            </w:tcBorders>
            <w:shd w:val="clear" w:color="auto" w:fill="CCCCCC"/>
            <w:noWrap/>
            <w:vAlign w:val="bottom"/>
          </w:tcPr>
          <w:p w14:paraId="0AAC00E9" w14:textId="77777777" w:rsidR="007677BB" w:rsidRPr="00106CBC" w:rsidRDefault="007677BB" w:rsidP="00942EFF">
            <w:pPr>
              <w:rPr>
                <w:lang w:val="es-MX"/>
              </w:rPr>
            </w:pPr>
            <w:r w:rsidRPr="00106CBC">
              <w:rPr>
                <w:lang w:val="es-MX"/>
              </w:rPr>
              <w:t>resultado</w:t>
            </w:r>
          </w:p>
        </w:tc>
        <w:tc>
          <w:tcPr>
            <w:tcW w:w="2880" w:type="dxa"/>
            <w:tcBorders>
              <w:top w:val="single" w:sz="4" w:space="0" w:color="auto"/>
              <w:left w:val="nil"/>
              <w:bottom w:val="single" w:sz="4" w:space="0" w:color="auto"/>
              <w:right w:val="single" w:sz="4" w:space="0" w:color="auto"/>
            </w:tcBorders>
            <w:shd w:val="clear" w:color="auto" w:fill="CCCCCC"/>
            <w:noWrap/>
            <w:vAlign w:val="bottom"/>
          </w:tcPr>
          <w:p w14:paraId="03AB9309" w14:textId="77777777" w:rsidR="007677BB" w:rsidRPr="00106CBC" w:rsidRDefault="007677BB" w:rsidP="00942EFF">
            <w:pPr>
              <w:rPr>
                <w:lang w:val="es-MX"/>
              </w:rPr>
            </w:pPr>
            <w:r w:rsidRPr="00106CBC">
              <w:rPr>
                <w:lang w:val="es-MX"/>
              </w:rPr>
              <w:t>observaciones</w:t>
            </w:r>
          </w:p>
        </w:tc>
      </w:tr>
      <w:tr w:rsidR="007677BB" w:rsidRPr="00106CBC" w14:paraId="2E7583D8" w14:textId="77777777" w:rsidTr="00BB004E">
        <w:trPr>
          <w:trHeight w:val="255"/>
        </w:trPr>
        <w:tc>
          <w:tcPr>
            <w:tcW w:w="1162" w:type="dxa"/>
            <w:tcBorders>
              <w:top w:val="single" w:sz="4" w:space="0" w:color="auto"/>
              <w:left w:val="single" w:sz="4" w:space="0" w:color="auto"/>
              <w:bottom w:val="single" w:sz="4" w:space="0" w:color="auto"/>
              <w:right w:val="single" w:sz="4" w:space="0" w:color="auto"/>
            </w:tcBorders>
            <w:shd w:val="clear" w:color="auto" w:fill="E6E6E6"/>
            <w:noWrap/>
            <w:vAlign w:val="bottom"/>
          </w:tcPr>
          <w:p w14:paraId="3EBC5E65" w14:textId="77777777" w:rsidR="007677BB" w:rsidRPr="00106CBC" w:rsidRDefault="007677BB" w:rsidP="00942EFF">
            <w:pPr>
              <w:rPr>
                <w:lang w:val="es-MX"/>
              </w:rPr>
            </w:pPr>
            <w:r w:rsidRPr="00106CBC">
              <w:rPr>
                <w:lang w:val="es-MX"/>
              </w:rPr>
              <w:t>1</w:t>
            </w:r>
          </w:p>
        </w:tc>
        <w:tc>
          <w:tcPr>
            <w:tcW w:w="1180" w:type="dxa"/>
            <w:tcBorders>
              <w:top w:val="single" w:sz="4" w:space="0" w:color="auto"/>
              <w:left w:val="nil"/>
              <w:bottom w:val="single" w:sz="4" w:space="0" w:color="auto"/>
              <w:right w:val="single" w:sz="4" w:space="0" w:color="auto"/>
            </w:tcBorders>
            <w:shd w:val="clear" w:color="auto" w:fill="E6E6E6"/>
            <w:noWrap/>
            <w:vAlign w:val="bottom"/>
          </w:tcPr>
          <w:p w14:paraId="5B7E2C32" w14:textId="77777777" w:rsidR="007677BB" w:rsidRPr="00106CBC" w:rsidRDefault="007677BB" w:rsidP="00942EFF">
            <w:pPr>
              <w:rPr>
                <w:lang w:val="es-MX"/>
              </w:rPr>
            </w:pPr>
            <w:r w:rsidRPr="00106CBC">
              <w:rPr>
                <w:lang w:val="es-MX"/>
              </w:rPr>
              <w:t>-</w:t>
            </w:r>
          </w:p>
        </w:tc>
        <w:tc>
          <w:tcPr>
            <w:tcW w:w="1057" w:type="dxa"/>
            <w:tcBorders>
              <w:top w:val="single" w:sz="4" w:space="0" w:color="auto"/>
              <w:left w:val="nil"/>
              <w:bottom w:val="single" w:sz="4" w:space="0" w:color="auto"/>
              <w:right w:val="single" w:sz="4" w:space="0" w:color="auto"/>
            </w:tcBorders>
            <w:shd w:val="clear" w:color="auto" w:fill="E6E6E6"/>
            <w:noWrap/>
            <w:vAlign w:val="bottom"/>
          </w:tcPr>
          <w:p w14:paraId="12725C66" w14:textId="77777777" w:rsidR="007677BB" w:rsidRPr="00106CBC" w:rsidRDefault="007677BB" w:rsidP="00942EFF">
            <w:pPr>
              <w:rPr>
                <w:lang w:val="es-MX"/>
              </w:rPr>
            </w:pPr>
            <w:r w:rsidRPr="00106CBC">
              <w:rPr>
                <w:lang w:val="es-MX"/>
              </w:rPr>
              <w:t>numérico</w:t>
            </w:r>
          </w:p>
        </w:tc>
        <w:tc>
          <w:tcPr>
            <w:tcW w:w="1121" w:type="dxa"/>
            <w:tcBorders>
              <w:top w:val="single" w:sz="4" w:space="0" w:color="auto"/>
              <w:left w:val="nil"/>
              <w:bottom w:val="single" w:sz="4" w:space="0" w:color="auto"/>
              <w:right w:val="single" w:sz="4" w:space="0" w:color="auto"/>
            </w:tcBorders>
            <w:shd w:val="clear" w:color="auto" w:fill="E6E6E6"/>
            <w:noWrap/>
            <w:vAlign w:val="bottom"/>
          </w:tcPr>
          <w:p w14:paraId="484F6D8D" w14:textId="77777777" w:rsidR="007677BB" w:rsidRPr="00106CBC" w:rsidRDefault="007677BB" w:rsidP="00942EFF">
            <w:pPr>
              <w:rPr>
                <w:lang w:val="es-MX"/>
              </w:rPr>
            </w:pPr>
            <w:r w:rsidRPr="00106CBC">
              <w:rPr>
                <w:lang w:val="es-MX"/>
              </w:rPr>
              <w:t> </w:t>
            </w:r>
          </w:p>
        </w:tc>
        <w:tc>
          <w:tcPr>
            <w:tcW w:w="1620" w:type="dxa"/>
            <w:tcBorders>
              <w:top w:val="single" w:sz="4" w:space="0" w:color="auto"/>
              <w:left w:val="nil"/>
              <w:bottom w:val="single" w:sz="4" w:space="0" w:color="auto"/>
              <w:right w:val="single" w:sz="4" w:space="0" w:color="auto"/>
            </w:tcBorders>
            <w:shd w:val="clear" w:color="auto" w:fill="E6E6E6"/>
            <w:noWrap/>
            <w:vAlign w:val="bottom"/>
          </w:tcPr>
          <w:p w14:paraId="2A2A926A" w14:textId="77777777" w:rsidR="007677BB" w:rsidRPr="00106CBC" w:rsidRDefault="007677BB" w:rsidP="00942EFF">
            <w:pPr>
              <w:rPr>
                <w:lang w:val="es-MX"/>
              </w:rPr>
            </w:pPr>
            <w:r w:rsidRPr="00106CBC">
              <w:rPr>
                <w:lang w:val="es-MX"/>
              </w:rPr>
              <w:t>igual al operando</w:t>
            </w:r>
          </w:p>
        </w:tc>
        <w:tc>
          <w:tcPr>
            <w:tcW w:w="2880" w:type="dxa"/>
            <w:tcBorders>
              <w:top w:val="single" w:sz="4" w:space="0" w:color="auto"/>
              <w:left w:val="nil"/>
              <w:bottom w:val="single" w:sz="4" w:space="0" w:color="auto"/>
              <w:right w:val="single" w:sz="4" w:space="0" w:color="auto"/>
            </w:tcBorders>
            <w:shd w:val="clear" w:color="auto" w:fill="E6E6E6"/>
            <w:noWrap/>
            <w:vAlign w:val="bottom"/>
          </w:tcPr>
          <w:p w14:paraId="3E3FBE54" w14:textId="77777777" w:rsidR="007677BB" w:rsidRPr="00106CBC" w:rsidRDefault="007677BB" w:rsidP="00942EFF">
            <w:pPr>
              <w:rPr>
                <w:lang w:val="es-MX"/>
              </w:rPr>
            </w:pPr>
            <w:r w:rsidRPr="00106CBC">
              <w:rPr>
                <w:lang w:val="es-MX"/>
              </w:rPr>
              <w:t>negativo, sólo tiene un operando</w:t>
            </w:r>
          </w:p>
        </w:tc>
      </w:tr>
      <w:tr w:rsidR="007677BB" w:rsidRPr="00106CBC" w14:paraId="77424544" w14:textId="77777777" w:rsidTr="00BB004E">
        <w:trPr>
          <w:trHeight w:val="255"/>
        </w:trPr>
        <w:tc>
          <w:tcPr>
            <w:tcW w:w="1162" w:type="dxa"/>
            <w:tcBorders>
              <w:top w:val="nil"/>
              <w:left w:val="single" w:sz="4" w:space="0" w:color="auto"/>
              <w:bottom w:val="single" w:sz="4" w:space="0" w:color="auto"/>
              <w:right w:val="single" w:sz="4" w:space="0" w:color="auto"/>
            </w:tcBorders>
            <w:noWrap/>
            <w:vAlign w:val="bottom"/>
          </w:tcPr>
          <w:p w14:paraId="6D4FBB73" w14:textId="77777777" w:rsidR="007677BB" w:rsidRPr="00106CBC" w:rsidRDefault="007677BB" w:rsidP="00942EFF">
            <w:pPr>
              <w:rPr>
                <w:lang w:val="es-MX"/>
              </w:rPr>
            </w:pPr>
            <w:r w:rsidRPr="00106CBC">
              <w:rPr>
                <w:lang w:val="es-MX"/>
              </w:rPr>
              <w:t>2</w:t>
            </w:r>
          </w:p>
        </w:tc>
        <w:tc>
          <w:tcPr>
            <w:tcW w:w="1180" w:type="dxa"/>
            <w:tcBorders>
              <w:top w:val="nil"/>
              <w:left w:val="nil"/>
              <w:bottom w:val="single" w:sz="4" w:space="0" w:color="auto"/>
              <w:right w:val="single" w:sz="4" w:space="0" w:color="auto"/>
            </w:tcBorders>
            <w:noWrap/>
            <w:vAlign w:val="bottom"/>
          </w:tcPr>
          <w:p w14:paraId="26D71DA5" w14:textId="77777777" w:rsidR="007677BB" w:rsidRPr="00106CBC" w:rsidRDefault="007677BB" w:rsidP="00942EFF">
            <w:pPr>
              <w:rPr>
                <w:lang w:val="es-MX"/>
              </w:rPr>
            </w:pPr>
            <w:r w:rsidRPr="00106CBC">
              <w:rPr>
                <w:lang w:val="es-MX"/>
              </w:rPr>
              <w:t>^</w:t>
            </w:r>
          </w:p>
        </w:tc>
        <w:tc>
          <w:tcPr>
            <w:tcW w:w="1057" w:type="dxa"/>
            <w:tcBorders>
              <w:top w:val="nil"/>
              <w:left w:val="nil"/>
              <w:bottom w:val="single" w:sz="4" w:space="0" w:color="auto"/>
              <w:right w:val="single" w:sz="4" w:space="0" w:color="auto"/>
            </w:tcBorders>
            <w:noWrap/>
            <w:vAlign w:val="bottom"/>
          </w:tcPr>
          <w:p w14:paraId="259907F4" w14:textId="77777777" w:rsidR="007677BB" w:rsidRPr="00106CBC" w:rsidRDefault="007677BB" w:rsidP="00942EFF">
            <w:pPr>
              <w:rPr>
                <w:lang w:val="es-MX"/>
              </w:rPr>
            </w:pPr>
            <w:r w:rsidRPr="00106CBC">
              <w:rPr>
                <w:lang w:val="es-MX"/>
              </w:rPr>
              <w:t>numérico</w:t>
            </w:r>
          </w:p>
        </w:tc>
        <w:tc>
          <w:tcPr>
            <w:tcW w:w="1121" w:type="dxa"/>
            <w:tcBorders>
              <w:top w:val="nil"/>
              <w:left w:val="nil"/>
              <w:bottom w:val="single" w:sz="4" w:space="0" w:color="auto"/>
              <w:right w:val="single" w:sz="4" w:space="0" w:color="auto"/>
            </w:tcBorders>
            <w:noWrap/>
            <w:vAlign w:val="bottom"/>
          </w:tcPr>
          <w:p w14:paraId="7AD2DA47" w14:textId="77777777" w:rsidR="007677BB" w:rsidRPr="00106CBC" w:rsidRDefault="007677BB" w:rsidP="00942EFF">
            <w:pPr>
              <w:rPr>
                <w:lang w:val="es-MX"/>
              </w:rPr>
            </w:pPr>
            <w:r w:rsidRPr="00106CBC">
              <w:rPr>
                <w:lang w:val="es-MX"/>
              </w:rPr>
              <w:t>numérico</w:t>
            </w:r>
          </w:p>
        </w:tc>
        <w:tc>
          <w:tcPr>
            <w:tcW w:w="1620" w:type="dxa"/>
            <w:tcBorders>
              <w:top w:val="nil"/>
              <w:left w:val="nil"/>
              <w:bottom w:val="single" w:sz="4" w:space="0" w:color="auto"/>
              <w:right w:val="single" w:sz="4" w:space="0" w:color="auto"/>
            </w:tcBorders>
            <w:noWrap/>
            <w:vAlign w:val="bottom"/>
          </w:tcPr>
          <w:p w14:paraId="060CD04E" w14:textId="77777777" w:rsidR="007677BB" w:rsidRPr="00106CBC" w:rsidRDefault="007677BB" w:rsidP="00942EFF">
            <w:pPr>
              <w:rPr>
                <w:lang w:val="es-MX"/>
              </w:rPr>
            </w:pPr>
            <w:r w:rsidRPr="00106CBC">
              <w:rPr>
                <w:lang w:val="es-MX"/>
              </w:rPr>
              <w:t>ver nota debajo</w:t>
            </w:r>
          </w:p>
        </w:tc>
        <w:tc>
          <w:tcPr>
            <w:tcW w:w="2880" w:type="dxa"/>
            <w:tcBorders>
              <w:top w:val="nil"/>
              <w:left w:val="nil"/>
              <w:bottom w:val="single" w:sz="4" w:space="0" w:color="auto"/>
              <w:right w:val="single" w:sz="4" w:space="0" w:color="auto"/>
            </w:tcBorders>
            <w:noWrap/>
            <w:vAlign w:val="bottom"/>
          </w:tcPr>
          <w:p w14:paraId="349FF337" w14:textId="77777777" w:rsidR="007677BB" w:rsidRPr="00106CBC" w:rsidRDefault="007677BB" w:rsidP="00942EFF">
            <w:pPr>
              <w:rPr>
                <w:lang w:val="es-MX"/>
              </w:rPr>
            </w:pPr>
            <w:r w:rsidRPr="00106CBC">
              <w:rPr>
                <w:lang w:val="es-MX"/>
              </w:rPr>
              <w:t> </w:t>
            </w:r>
          </w:p>
        </w:tc>
      </w:tr>
      <w:tr w:rsidR="007677BB" w:rsidRPr="00106CBC" w14:paraId="7529AEC2" w14:textId="77777777" w:rsidTr="00BB004E">
        <w:trPr>
          <w:trHeight w:val="255"/>
        </w:trPr>
        <w:tc>
          <w:tcPr>
            <w:tcW w:w="1162" w:type="dxa"/>
            <w:tcBorders>
              <w:top w:val="single" w:sz="4" w:space="0" w:color="auto"/>
              <w:left w:val="single" w:sz="4" w:space="0" w:color="auto"/>
              <w:bottom w:val="single" w:sz="4" w:space="0" w:color="auto"/>
              <w:right w:val="single" w:sz="4" w:space="0" w:color="auto"/>
            </w:tcBorders>
            <w:shd w:val="clear" w:color="auto" w:fill="E0E0E0"/>
            <w:noWrap/>
            <w:vAlign w:val="bottom"/>
          </w:tcPr>
          <w:p w14:paraId="44683C10" w14:textId="77777777" w:rsidR="007677BB" w:rsidRPr="00106CBC" w:rsidRDefault="007677BB" w:rsidP="00942EFF">
            <w:pPr>
              <w:rPr>
                <w:lang w:val="es-MX"/>
              </w:rPr>
            </w:pPr>
            <w:r w:rsidRPr="00106CBC">
              <w:rPr>
                <w:lang w:val="es-MX"/>
              </w:rPr>
              <w:t>3</w:t>
            </w:r>
          </w:p>
        </w:tc>
        <w:tc>
          <w:tcPr>
            <w:tcW w:w="1180" w:type="dxa"/>
            <w:tcBorders>
              <w:top w:val="single" w:sz="4" w:space="0" w:color="auto"/>
              <w:left w:val="nil"/>
              <w:bottom w:val="single" w:sz="4" w:space="0" w:color="auto"/>
              <w:right w:val="single" w:sz="4" w:space="0" w:color="auto"/>
            </w:tcBorders>
            <w:shd w:val="clear" w:color="auto" w:fill="E0E0E0"/>
            <w:noWrap/>
            <w:vAlign w:val="bottom"/>
          </w:tcPr>
          <w:p w14:paraId="6DD4FD1D" w14:textId="77777777" w:rsidR="007677BB" w:rsidRPr="00106CBC" w:rsidRDefault="007677BB" w:rsidP="00942EFF">
            <w:pPr>
              <w:rPr>
                <w:lang w:val="es-MX"/>
              </w:rPr>
            </w:pPr>
            <w:r w:rsidRPr="00106CBC">
              <w:rPr>
                <w:lang w:val="es-MX"/>
              </w:rPr>
              <w:t>*</w:t>
            </w:r>
          </w:p>
        </w:tc>
        <w:tc>
          <w:tcPr>
            <w:tcW w:w="1057" w:type="dxa"/>
            <w:tcBorders>
              <w:top w:val="single" w:sz="4" w:space="0" w:color="auto"/>
              <w:left w:val="nil"/>
              <w:bottom w:val="single" w:sz="4" w:space="0" w:color="auto"/>
              <w:right w:val="single" w:sz="4" w:space="0" w:color="auto"/>
            </w:tcBorders>
            <w:shd w:val="clear" w:color="auto" w:fill="E0E0E0"/>
            <w:noWrap/>
            <w:vAlign w:val="bottom"/>
          </w:tcPr>
          <w:p w14:paraId="1EFF306E" w14:textId="77777777" w:rsidR="007677BB" w:rsidRPr="00106CBC" w:rsidRDefault="007677BB" w:rsidP="00942EFF">
            <w:pPr>
              <w:rPr>
                <w:lang w:val="es-MX"/>
              </w:rPr>
            </w:pPr>
            <w:r w:rsidRPr="00106CBC">
              <w:rPr>
                <w:lang w:val="es-MX"/>
              </w:rPr>
              <w:t>numérico</w:t>
            </w:r>
          </w:p>
        </w:tc>
        <w:tc>
          <w:tcPr>
            <w:tcW w:w="1121" w:type="dxa"/>
            <w:tcBorders>
              <w:top w:val="single" w:sz="4" w:space="0" w:color="auto"/>
              <w:left w:val="nil"/>
              <w:bottom w:val="single" w:sz="4" w:space="0" w:color="auto"/>
              <w:right w:val="single" w:sz="4" w:space="0" w:color="auto"/>
            </w:tcBorders>
            <w:shd w:val="clear" w:color="auto" w:fill="E0E0E0"/>
            <w:noWrap/>
            <w:vAlign w:val="bottom"/>
          </w:tcPr>
          <w:p w14:paraId="3EF1BF35" w14:textId="77777777" w:rsidR="007677BB" w:rsidRPr="00106CBC" w:rsidRDefault="007677BB" w:rsidP="00942EFF">
            <w:pPr>
              <w:rPr>
                <w:lang w:val="es-MX"/>
              </w:rPr>
            </w:pPr>
            <w:r w:rsidRPr="00106CBC">
              <w:rPr>
                <w:lang w:val="es-MX"/>
              </w:rPr>
              <w:t>numérico</w:t>
            </w:r>
          </w:p>
        </w:tc>
        <w:tc>
          <w:tcPr>
            <w:tcW w:w="1620" w:type="dxa"/>
            <w:tcBorders>
              <w:top w:val="single" w:sz="4" w:space="0" w:color="auto"/>
              <w:left w:val="nil"/>
              <w:bottom w:val="single" w:sz="4" w:space="0" w:color="auto"/>
              <w:right w:val="single" w:sz="4" w:space="0" w:color="auto"/>
            </w:tcBorders>
            <w:shd w:val="clear" w:color="auto" w:fill="E0E0E0"/>
            <w:noWrap/>
            <w:vAlign w:val="bottom"/>
          </w:tcPr>
          <w:p w14:paraId="5B412686" w14:textId="77777777" w:rsidR="007677BB" w:rsidRPr="00106CBC" w:rsidRDefault="007677BB" w:rsidP="00942EFF">
            <w:pPr>
              <w:rPr>
                <w:lang w:val="es-MX"/>
              </w:rPr>
            </w:pPr>
            <w:r w:rsidRPr="00106CBC">
              <w:rPr>
                <w:lang w:val="es-MX"/>
              </w:rPr>
              <w:t>ver nota debajo</w:t>
            </w:r>
          </w:p>
        </w:tc>
        <w:tc>
          <w:tcPr>
            <w:tcW w:w="2880" w:type="dxa"/>
            <w:tcBorders>
              <w:top w:val="single" w:sz="4" w:space="0" w:color="auto"/>
              <w:left w:val="nil"/>
              <w:bottom w:val="single" w:sz="4" w:space="0" w:color="auto"/>
              <w:right w:val="single" w:sz="4" w:space="0" w:color="auto"/>
            </w:tcBorders>
            <w:shd w:val="clear" w:color="auto" w:fill="E0E0E0"/>
            <w:noWrap/>
            <w:vAlign w:val="bottom"/>
          </w:tcPr>
          <w:p w14:paraId="6D6FCD73" w14:textId="77777777" w:rsidR="007677BB" w:rsidRPr="00106CBC" w:rsidRDefault="007677BB" w:rsidP="00942EFF">
            <w:pPr>
              <w:rPr>
                <w:lang w:val="es-MX"/>
              </w:rPr>
            </w:pPr>
            <w:r w:rsidRPr="00106CBC">
              <w:rPr>
                <w:lang w:val="es-MX"/>
              </w:rPr>
              <w:t> </w:t>
            </w:r>
          </w:p>
        </w:tc>
      </w:tr>
      <w:tr w:rsidR="007677BB" w:rsidRPr="00106CBC" w14:paraId="7806AD48" w14:textId="77777777" w:rsidTr="00BB004E">
        <w:trPr>
          <w:trHeight w:val="255"/>
        </w:trPr>
        <w:tc>
          <w:tcPr>
            <w:tcW w:w="1162" w:type="dxa"/>
            <w:tcBorders>
              <w:top w:val="single" w:sz="4" w:space="0" w:color="auto"/>
              <w:left w:val="single" w:sz="4" w:space="0" w:color="auto"/>
              <w:bottom w:val="single" w:sz="4" w:space="0" w:color="auto"/>
              <w:right w:val="single" w:sz="4" w:space="0" w:color="auto"/>
            </w:tcBorders>
            <w:shd w:val="clear" w:color="auto" w:fill="E0E0E0"/>
            <w:noWrap/>
            <w:vAlign w:val="bottom"/>
          </w:tcPr>
          <w:p w14:paraId="5B223D97" w14:textId="77777777" w:rsidR="007677BB" w:rsidRPr="00106CBC" w:rsidRDefault="007677BB" w:rsidP="00942EFF">
            <w:pPr>
              <w:rPr>
                <w:lang w:val="es-MX"/>
              </w:rPr>
            </w:pPr>
            <w:r w:rsidRPr="00106CBC">
              <w:rPr>
                <w:lang w:val="es-MX"/>
              </w:rPr>
              <w:t>3</w:t>
            </w:r>
          </w:p>
        </w:tc>
        <w:tc>
          <w:tcPr>
            <w:tcW w:w="1180" w:type="dxa"/>
            <w:tcBorders>
              <w:top w:val="single" w:sz="4" w:space="0" w:color="auto"/>
              <w:left w:val="nil"/>
              <w:bottom w:val="single" w:sz="4" w:space="0" w:color="auto"/>
              <w:right w:val="single" w:sz="4" w:space="0" w:color="auto"/>
            </w:tcBorders>
            <w:shd w:val="clear" w:color="auto" w:fill="E0E0E0"/>
            <w:noWrap/>
            <w:vAlign w:val="bottom"/>
          </w:tcPr>
          <w:p w14:paraId="4BA1A019" w14:textId="77777777" w:rsidR="007677BB" w:rsidRPr="00106CBC" w:rsidRDefault="007677BB" w:rsidP="00942EFF">
            <w:pPr>
              <w:rPr>
                <w:lang w:val="es-MX"/>
              </w:rPr>
            </w:pPr>
            <w:r w:rsidRPr="00106CBC">
              <w:rPr>
                <w:lang w:val="es-MX"/>
              </w:rPr>
              <w:t>/</w:t>
            </w:r>
          </w:p>
        </w:tc>
        <w:tc>
          <w:tcPr>
            <w:tcW w:w="1057" w:type="dxa"/>
            <w:tcBorders>
              <w:top w:val="single" w:sz="4" w:space="0" w:color="auto"/>
              <w:left w:val="nil"/>
              <w:bottom w:val="single" w:sz="4" w:space="0" w:color="auto"/>
              <w:right w:val="single" w:sz="4" w:space="0" w:color="auto"/>
            </w:tcBorders>
            <w:shd w:val="clear" w:color="auto" w:fill="E0E0E0"/>
            <w:noWrap/>
            <w:vAlign w:val="bottom"/>
          </w:tcPr>
          <w:p w14:paraId="1287BB8C" w14:textId="77777777" w:rsidR="007677BB" w:rsidRPr="00106CBC" w:rsidRDefault="007677BB" w:rsidP="00942EFF">
            <w:pPr>
              <w:rPr>
                <w:lang w:val="es-MX"/>
              </w:rPr>
            </w:pPr>
            <w:r w:rsidRPr="00106CBC">
              <w:rPr>
                <w:lang w:val="es-MX"/>
              </w:rPr>
              <w:t>numérico</w:t>
            </w:r>
          </w:p>
        </w:tc>
        <w:tc>
          <w:tcPr>
            <w:tcW w:w="1121" w:type="dxa"/>
            <w:tcBorders>
              <w:top w:val="single" w:sz="4" w:space="0" w:color="auto"/>
              <w:left w:val="nil"/>
              <w:bottom w:val="single" w:sz="4" w:space="0" w:color="auto"/>
              <w:right w:val="single" w:sz="4" w:space="0" w:color="auto"/>
            </w:tcBorders>
            <w:shd w:val="clear" w:color="auto" w:fill="E0E0E0"/>
            <w:noWrap/>
            <w:vAlign w:val="bottom"/>
          </w:tcPr>
          <w:p w14:paraId="7C32A2E0" w14:textId="77777777" w:rsidR="007677BB" w:rsidRPr="00106CBC" w:rsidRDefault="007677BB" w:rsidP="00942EFF">
            <w:pPr>
              <w:rPr>
                <w:lang w:val="es-MX"/>
              </w:rPr>
            </w:pPr>
            <w:r w:rsidRPr="00106CBC">
              <w:rPr>
                <w:lang w:val="es-MX"/>
              </w:rPr>
              <w:t>numérico</w:t>
            </w:r>
          </w:p>
        </w:tc>
        <w:tc>
          <w:tcPr>
            <w:tcW w:w="1620" w:type="dxa"/>
            <w:tcBorders>
              <w:top w:val="single" w:sz="4" w:space="0" w:color="auto"/>
              <w:left w:val="nil"/>
              <w:bottom w:val="single" w:sz="4" w:space="0" w:color="auto"/>
              <w:right w:val="single" w:sz="4" w:space="0" w:color="auto"/>
            </w:tcBorders>
            <w:shd w:val="clear" w:color="auto" w:fill="E0E0E0"/>
            <w:noWrap/>
            <w:vAlign w:val="bottom"/>
          </w:tcPr>
          <w:p w14:paraId="3D9F7458" w14:textId="77777777" w:rsidR="007677BB" w:rsidRPr="00106CBC" w:rsidRDefault="007677BB" w:rsidP="00942EFF">
            <w:pPr>
              <w:rPr>
                <w:lang w:val="es-MX"/>
              </w:rPr>
            </w:pPr>
            <w:r w:rsidRPr="00106CBC">
              <w:rPr>
                <w:lang w:val="es-MX"/>
              </w:rPr>
              <w:t>real</w:t>
            </w:r>
          </w:p>
        </w:tc>
        <w:tc>
          <w:tcPr>
            <w:tcW w:w="2880" w:type="dxa"/>
            <w:tcBorders>
              <w:top w:val="single" w:sz="4" w:space="0" w:color="auto"/>
              <w:left w:val="nil"/>
              <w:bottom w:val="single" w:sz="4" w:space="0" w:color="auto"/>
              <w:right w:val="single" w:sz="4" w:space="0" w:color="auto"/>
            </w:tcBorders>
            <w:shd w:val="clear" w:color="auto" w:fill="E0E0E0"/>
            <w:noWrap/>
            <w:vAlign w:val="bottom"/>
          </w:tcPr>
          <w:p w14:paraId="293F2F4F" w14:textId="77777777" w:rsidR="007677BB" w:rsidRPr="00106CBC" w:rsidRDefault="007677BB" w:rsidP="00942EFF">
            <w:pPr>
              <w:rPr>
                <w:lang w:val="es-MX"/>
              </w:rPr>
            </w:pPr>
            <w:r w:rsidRPr="00106CBC">
              <w:rPr>
                <w:lang w:val="es-MX"/>
              </w:rPr>
              <w:t> </w:t>
            </w:r>
          </w:p>
        </w:tc>
      </w:tr>
      <w:tr w:rsidR="007677BB" w:rsidRPr="00106CBC" w14:paraId="5B0C7278" w14:textId="77777777" w:rsidTr="00BB004E">
        <w:trPr>
          <w:trHeight w:val="255"/>
        </w:trPr>
        <w:tc>
          <w:tcPr>
            <w:tcW w:w="1162" w:type="dxa"/>
            <w:tcBorders>
              <w:top w:val="single" w:sz="4" w:space="0" w:color="auto"/>
              <w:left w:val="single" w:sz="4" w:space="0" w:color="auto"/>
              <w:bottom w:val="single" w:sz="4" w:space="0" w:color="auto"/>
              <w:right w:val="single" w:sz="4" w:space="0" w:color="auto"/>
            </w:tcBorders>
            <w:shd w:val="clear" w:color="auto" w:fill="E0E0E0"/>
            <w:noWrap/>
            <w:vAlign w:val="bottom"/>
          </w:tcPr>
          <w:p w14:paraId="33329D37" w14:textId="77777777" w:rsidR="007677BB" w:rsidRPr="00106CBC" w:rsidRDefault="007677BB" w:rsidP="00942EFF">
            <w:pPr>
              <w:rPr>
                <w:lang w:val="es-MX"/>
              </w:rPr>
            </w:pPr>
            <w:r w:rsidRPr="00106CBC">
              <w:rPr>
                <w:lang w:val="es-MX"/>
              </w:rPr>
              <w:t>3</w:t>
            </w:r>
          </w:p>
        </w:tc>
        <w:tc>
          <w:tcPr>
            <w:tcW w:w="1180" w:type="dxa"/>
            <w:tcBorders>
              <w:top w:val="single" w:sz="4" w:space="0" w:color="auto"/>
              <w:left w:val="nil"/>
              <w:bottom w:val="single" w:sz="4" w:space="0" w:color="auto"/>
              <w:right w:val="single" w:sz="4" w:space="0" w:color="auto"/>
            </w:tcBorders>
            <w:shd w:val="clear" w:color="auto" w:fill="E0E0E0"/>
            <w:noWrap/>
            <w:vAlign w:val="bottom"/>
          </w:tcPr>
          <w:p w14:paraId="37C61CC6" w14:textId="77777777" w:rsidR="007677BB" w:rsidRPr="00106CBC" w:rsidRDefault="007677BB" w:rsidP="00942EFF">
            <w:pPr>
              <w:rPr>
                <w:lang w:val="es-MX"/>
              </w:rPr>
            </w:pPr>
            <w:r w:rsidRPr="00106CBC">
              <w:rPr>
                <w:lang w:val="es-MX"/>
              </w:rPr>
              <w:t>DIV MOD</w:t>
            </w:r>
          </w:p>
        </w:tc>
        <w:tc>
          <w:tcPr>
            <w:tcW w:w="1057" w:type="dxa"/>
            <w:tcBorders>
              <w:top w:val="single" w:sz="4" w:space="0" w:color="auto"/>
              <w:left w:val="nil"/>
              <w:bottom w:val="single" w:sz="4" w:space="0" w:color="auto"/>
              <w:right w:val="single" w:sz="4" w:space="0" w:color="auto"/>
            </w:tcBorders>
            <w:shd w:val="clear" w:color="auto" w:fill="E0E0E0"/>
            <w:noWrap/>
            <w:vAlign w:val="bottom"/>
          </w:tcPr>
          <w:p w14:paraId="464AB0F2" w14:textId="77777777" w:rsidR="007677BB" w:rsidRPr="00106CBC" w:rsidRDefault="007677BB" w:rsidP="00942EFF">
            <w:pPr>
              <w:rPr>
                <w:lang w:val="es-MX"/>
              </w:rPr>
            </w:pPr>
            <w:r w:rsidRPr="00106CBC">
              <w:rPr>
                <w:lang w:val="es-MX"/>
              </w:rPr>
              <w:t>entero</w:t>
            </w:r>
          </w:p>
        </w:tc>
        <w:tc>
          <w:tcPr>
            <w:tcW w:w="1121" w:type="dxa"/>
            <w:tcBorders>
              <w:top w:val="single" w:sz="4" w:space="0" w:color="auto"/>
              <w:left w:val="nil"/>
              <w:bottom w:val="single" w:sz="4" w:space="0" w:color="auto"/>
              <w:right w:val="single" w:sz="4" w:space="0" w:color="auto"/>
            </w:tcBorders>
            <w:shd w:val="clear" w:color="auto" w:fill="E0E0E0"/>
            <w:noWrap/>
            <w:vAlign w:val="bottom"/>
          </w:tcPr>
          <w:p w14:paraId="3A7305A9" w14:textId="77777777" w:rsidR="007677BB" w:rsidRPr="00106CBC" w:rsidRDefault="007677BB" w:rsidP="00942EFF">
            <w:pPr>
              <w:rPr>
                <w:lang w:val="es-MX"/>
              </w:rPr>
            </w:pPr>
            <w:r w:rsidRPr="00106CBC">
              <w:rPr>
                <w:lang w:val="es-MX"/>
              </w:rPr>
              <w:t>entero</w:t>
            </w:r>
          </w:p>
        </w:tc>
        <w:tc>
          <w:tcPr>
            <w:tcW w:w="1620" w:type="dxa"/>
            <w:tcBorders>
              <w:top w:val="single" w:sz="4" w:space="0" w:color="auto"/>
              <w:left w:val="nil"/>
              <w:bottom w:val="single" w:sz="4" w:space="0" w:color="auto"/>
              <w:right w:val="single" w:sz="4" w:space="0" w:color="auto"/>
            </w:tcBorders>
            <w:shd w:val="clear" w:color="auto" w:fill="E0E0E0"/>
            <w:noWrap/>
            <w:vAlign w:val="bottom"/>
          </w:tcPr>
          <w:p w14:paraId="69AD04C0" w14:textId="77777777" w:rsidR="007677BB" w:rsidRPr="00106CBC" w:rsidRDefault="007677BB" w:rsidP="00942EFF">
            <w:pPr>
              <w:rPr>
                <w:lang w:val="es-MX"/>
              </w:rPr>
            </w:pPr>
            <w:r w:rsidRPr="00106CBC">
              <w:rPr>
                <w:lang w:val="es-MX"/>
              </w:rPr>
              <w:t>entero</w:t>
            </w:r>
          </w:p>
        </w:tc>
        <w:tc>
          <w:tcPr>
            <w:tcW w:w="2880" w:type="dxa"/>
            <w:tcBorders>
              <w:top w:val="single" w:sz="4" w:space="0" w:color="auto"/>
              <w:left w:val="nil"/>
              <w:bottom w:val="single" w:sz="4" w:space="0" w:color="auto"/>
              <w:right w:val="single" w:sz="4" w:space="0" w:color="auto"/>
            </w:tcBorders>
            <w:shd w:val="clear" w:color="auto" w:fill="E0E0E0"/>
            <w:noWrap/>
            <w:vAlign w:val="bottom"/>
          </w:tcPr>
          <w:p w14:paraId="2D9C2A38" w14:textId="77777777" w:rsidR="007677BB" w:rsidRPr="00106CBC" w:rsidRDefault="007677BB" w:rsidP="00942EFF">
            <w:pPr>
              <w:rPr>
                <w:lang w:val="es-MX"/>
              </w:rPr>
            </w:pPr>
            <w:r w:rsidRPr="00106CBC">
              <w:rPr>
                <w:lang w:val="es-MX"/>
              </w:rPr>
              <w:t> </w:t>
            </w:r>
          </w:p>
        </w:tc>
      </w:tr>
      <w:tr w:rsidR="007677BB" w:rsidRPr="00106CBC" w14:paraId="23D09556" w14:textId="77777777" w:rsidTr="00BB004E">
        <w:trPr>
          <w:trHeight w:val="255"/>
        </w:trPr>
        <w:tc>
          <w:tcPr>
            <w:tcW w:w="1162" w:type="dxa"/>
            <w:tcBorders>
              <w:top w:val="nil"/>
              <w:left w:val="single" w:sz="4" w:space="0" w:color="auto"/>
              <w:bottom w:val="single" w:sz="4" w:space="0" w:color="auto"/>
              <w:right w:val="single" w:sz="4" w:space="0" w:color="auto"/>
            </w:tcBorders>
            <w:noWrap/>
            <w:vAlign w:val="bottom"/>
          </w:tcPr>
          <w:p w14:paraId="0790546B" w14:textId="77777777" w:rsidR="007677BB" w:rsidRPr="00106CBC" w:rsidRDefault="007677BB" w:rsidP="00942EFF">
            <w:pPr>
              <w:rPr>
                <w:lang w:val="es-MX"/>
              </w:rPr>
            </w:pPr>
            <w:r w:rsidRPr="00106CBC">
              <w:rPr>
                <w:lang w:val="es-MX"/>
              </w:rPr>
              <w:t>4</w:t>
            </w:r>
          </w:p>
        </w:tc>
        <w:tc>
          <w:tcPr>
            <w:tcW w:w="1180" w:type="dxa"/>
            <w:tcBorders>
              <w:top w:val="nil"/>
              <w:left w:val="nil"/>
              <w:bottom w:val="single" w:sz="4" w:space="0" w:color="auto"/>
              <w:right w:val="single" w:sz="4" w:space="0" w:color="auto"/>
            </w:tcBorders>
            <w:noWrap/>
            <w:vAlign w:val="bottom"/>
          </w:tcPr>
          <w:p w14:paraId="470332C9" w14:textId="77777777" w:rsidR="007677BB" w:rsidRPr="00106CBC" w:rsidRDefault="007677BB" w:rsidP="00942EFF">
            <w:pPr>
              <w:rPr>
                <w:lang w:val="es-MX"/>
              </w:rPr>
            </w:pPr>
            <w:r w:rsidRPr="00106CBC">
              <w:rPr>
                <w:lang w:val="es-MX"/>
              </w:rPr>
              <w:t>+ -</w:t>
            </w:r>
          </w:p>
        </w:tc>
        <w:tc>
          <w:tcPr>
            <w:tcW w:w="1057" w:type="dxa"/>
            <w:tcBorders>
              <w:top w:val="nil"/>
              <w:left w:val="nil"/>
              <w:bottom w:val="single" w:sz="4" w:space="0" w:color="auto"/>
              <w:right w:val="single" w:sz="4" w:space="0" w:color="auto"/>
            </w:tcBorders>
            <w:noWrap/>
            <w:vAlign w:val="bottom"/>
          </w:tcPr>
          <w:p w14:paraId="60C01F69" w14:textId="77777777" w:rsidR="007677BB" w:rsidRPr="00106CBC" w:rsidRDefault="007677BB" w:rsidP="00942EFF">
            <w:pPr>
              <w:rPr>
                <w:lang w:val="es-MX"/>
              </w:rPr>
            </w:pPr>
            <w:r w:rsidRPr="00106CBC">
              <w:rPr>
                <w:lang w:val="es-MX"/>
              </w:rPr>
              <w:t>numérico</w:t>
            </w:r>
          </w:p>
        </w:tc>
        <w:tc>
          <w:tcPr>
            <w:tcW w:w="1121" w:type="dxa"/>
            <w:tcBorders>
              <w:top w:val="nil"/>
              <w:left w:val="nil"/>
              <w:bottom w:val="single" w:sz="4" w:space="0" w:color="auto"/>
              <w:right w:val="single" w:sz="4" w:space="0" w:color="auto"/>
            </w:tcBorders>
            <w:noWrap/>
            <w:vAlign w:val="bottom"/>
          </w:tcPr>
          <w:p w14:paraId="4581E98B" w14:textId="77777777" w:rsidR="007677BB" w:rsidRPr="00106CBC" w:rsidRDefault="007677BB" w:rsidP="00942EFF">
            <w:pPr>
              <w:rPr>
                <w:lang w:val="es-MX"/>
              </w:rPr>
            </w:pPr>
            <w:r w:rsidRPr="00106CBC">
              <w:rPr>
                <w:lang w:val="es-MX"/>
              </w:rPr>
              <w:t>numérico</w:t>
            </w:r>
          </w:p>
        </w:tc>
        <w:tc>
          <w:tcPr>
            <w:tcW w:w="1620" w:type="dxa"/>
            <w:tcBorders>
              <w:top w:val="nil"/>
              <w:left w:val="nil"/>
              <w:bottom w:val="single" w:sz="4" w:space="0" w:color="auto"/>
              <w:right w:val="single" w:sz="4" w:space="0" w:color="auto"/>
            </w:tcBorders>
            <w:noWrap/>
            <w:vAlign w:val="bottom"/>
          </w:tcPr>
          <w:p w14:paraId="23E950A4" w14:textId="77777777" w:rsidR="007677BB" w:rsidRPr="00106CBC" w:rsidRDefault="007677BB" w:rsidP="00942EFF">
            <w:pPr>
              <w:rPr>
                <w:lang w:val="es-MX"/>
              </w:rPr>
            </w:pPr>
            <w:r w:rsidRPr="00106CBC">
              <w:rPr>
                <w:lang w:val="es-MX"/>
              </w:rPr>
              <w:t>ver nota debajo</w:t>
            </w:r>
          </w:p>
        </w:tc>
        <w:tc>
          <w:tcPr>
            <w:tcW w:w="2880" w:type="dxa"/>
            <w:tcBorders>
              <w:top w:val="nil"/>
              <w:left w:val="nil"/>
              <w:bottom w:val="single" w:sz="4" w:space="0" w:color="auto"/>
              <w:right w:val="single" w:sz="4" w:space="0" w:color="auto"/>
            </w:tcBorders>
            <w:noWrap/>
            <w:vAlign w:val="bottom"/>
          </w:tcPr>
          <w:p w14:paraId="48C76092" w14:textId="77777777" w:rsidR="007677BB" w:rsidRPr="00106CBC" w:rsidRDefault="007677BB" w:rsidP="00942EFF">
            <w:pPr>
              <w:rPr>
                <w:lang w:val="es-MX"/>
              </w:rPr>
            </w:pPr>
            <w:r w:rsidRPr="00106CBC">
              <w:rPr>
                <w:lang w:val="es-MX"/>
              </w:rPr>
              <w:t> </w:t>
            </w:r>
          </w:p>
        </w:tc>
      </w:tr>
      <w:tr w:rsidR="007677BB" w:rsidRPr="00106CBC" w14:paraId="70D0548D" w14:textId="77777777" w:rsidTr="00BB004E">
        <w:trPr>
          <w:trHeight w:val="255"/>
        </w:trPr>
        <w:tc>
          <w:tcPr>
            <w:tcW w:w="1162" w:type="dxa"/>
            <w:tcBorders>
              <w:top w:val="single" w:sz="4" w:space="0" w:color="auto"/>
              <w:left w:val="single" w:sz="4" w:space="0" w:color="auto"/>
              <w:bottom w:val="single" w:sz="4" w:space="0" w:color="auto"/>
              <w:right w:val="single" w:sz="4" w:space="0" w:color="auto"/>
            </w:tcBorders>
            <w:shd w:val="clear" w:color="auto" w:fill="E0E0E0"/>
            <w:noWrap/>
            <w:vAlign w:val="bottom"/>
          </w:tcPr>
          <w:p w14:paraId="13FDC4FC" w14:textId="77777777" w:rsidR="007677BB" w:rsidRPr="00106CBC" w:rsidRDefault="007677BB" w:rsidP="00942EFF">
            <w:pPr>
              <w:rPr>
                <w:lang w:val="es-MX"/>
              </w:rPr>
            </w:pPr>
            <w:r w:rsidRPr="00106CBC">
              <w:rPr>
                <w:lang w:val="es-MX"/>
              </w:rPr>
              <w:t>5</w:t>
            </w:r>
          </w:p>
        </w:tc>
        <w:tc>
          <w:tcPr>
            <w:tcW w:w="1180" w:type="dxa"/>
            <w:tcBorders>
              <w:top w:val="single" w:sz="4" w:space="0" w:color="auto"/>
              <w:left w:val="nil"/>
              <w:bottom w:val="single" w:sz="4" w:space="0" w:color="auto"/>
              <w:right w:val="single" w:sz="4" w:space="0" w:color="auto"/>
            </w:tcBorders>
            <w:shd w:val="clear" w:color="auto" w:fill="E0E0E0"/>
            <w:noWrap/>
            <w:vAlign w:val="bottom"/>
          </w:tcPr>
          <w:p w14:paraId="097AA8A1" w14:textId="77777777" w:rsidR="007677BB" w:rsidRPr="00106CBC" w:rsidRDefault="007677BB" w:rsidP="00942EFF">
            <w:pPr>
              <w:rPr>
                <w:lang w:val="es-MX"/>
              </w:rPr>
            </w:pPr>
            <w:r w:rsidRPr="00106CBC">
              <w:rPr>
                <w:lang w:val="es-MX"/>
              </w:rPr>
              <w:t>&lt;</w:t>
            </w:r>
          </w:p>
        </w:tc>
        <w:tc>
          <w:tcPr>
            <w:tcW w:w="1057" w:type="dxa"/>
            <w:tcBorders>
              <w:top w:val="single" w:sz="4" w:space="0" w:color="auto"/>
              <w:left w:val="nil"/>
              <w:bottom w:val="single" w:sz="4" w:space="0" w:color="auto"/>
              <w:right w:val="single" w:sz="4" w:space="0" w:color="auto"/>
            </w:tcBorders>
            <w:shd w:val="clear" w:color="auto" w:fill="E0E0E0"/>
            <w:noWrap/>
            <w:vAlign w:val="bottom"/>
          </w:tcPr>
          <w:p w14:paraId="41A3DAFD" w14:textId="77777777" w:rsidR="007677BB" w:rsidRPr="00106CBC" w:rsidRDefault="007677BB" w:rsidP="00942EFF">
            <w:pPr>
              <w:rPr>
                <w:lang w:val="es-MX"/>
              </w:rPr>
            </w:pPr>
            <w:r w:rsidRPr="00106CBC">
              <w:rPr>
                <w:lang w:val="es-MX"/>
              </w:rPr>
              <w:t>numérico</w:t>
            </w:r>
          </w:p>
        </w:tc>
        <w:tc>
          <w:tcPr>
            <w:tcW w:w="1121" w:type="dxa"/>
            <w:tcBorders>
              <w:top w:val="single" w:sz="4" w:space="0" w:color="auto"/>
              <w:left w:val="nil"/>
              <w:bottom w:val="single" w:sz="4" w:space="0" w:color="auto"/>
              <w:right w:val="single" w:sz="4" w:space="0" w:color="auto"/>
            </w:tcBorders>
            <w:shd w:val="clear" w:color="auto" w:fill="E0E0E0"/>
            <w:noWrap/>
            <w:vAlign w:val="bottom"/>
          </w:tcPr>
          <w:p w14:paraId="46150615" w14:textId="77777777" w:rsidR="007677BB" w:rsidRPr="00106CBC" w:rsidRDefault="007677BB" w:rsidP="00942EFF">
            <w:pPr>
              <w:rPr>
                <w:lang w:val="es-MX"/>
              </w:rPr>
            </w:pPr>
            <w:r w:rsidRPr="00106CBC">
              <w:rPr>
                <w:lang w:val="es-MX"/>
              </w:rPr>
              <w:t>numérico</w:t>
            </w:r>
          </w:p>
        </w:tc>
        <w:tc>
          <w:tcPr>
            <w:tcW w:w="1620" w:type="dxa"/>
            <w:tcBorders>
              <w:top w:val="single" w:sz="4" w:space="0" w:color="auto"/>
              <w:left w:val="nil"/>
              <w:bottom w:val="single" w:sz="4" w:space="0" w:color="auto"/>
              <w:right w:val="single" w:sz="4" w:space="0" w:color="auto"/>
            </w:tcBorders>
            <w:shd w:val="clear" w:color="auto" w:fill="E0E0E0"/>
            <w:noWrap/>
            <w:vAlign w:val="bottom"/>
          </w:tcPr>
          <w:p w14:paraId="2F973C3B" w14:textId="77777777" w:rsidR="007677BB" w:rsidRPr="00106CBC" w:rsidRDefault="007677BB" w:rsidP="00942EFF">
            <w:pPr>
              <w:rPr>
                <w:lang w:val="es-MX"/>
              </w:rPr>
            </w:pPr>
            <w:r w:rsidRPr="00106CBC">
              <w:rPr>
                <w:lang w:val="es-MX"/>
              </w:rPr>
              <w:t>lógico</w:t>
            </w:r>
          </w:p>
        </w:tc>
        <w:tc>
          <w:tcPr>
            <w:tcW w:w="2880" w:type="dxa"/>
            <w:tcBorders>
              <w:top w:val="single" w:sz="4" w:space="0" w:color="auto"/>
              <w:left w:val="nil"/>
              <w:bottom w:val="single" w:sz="4" w:space="0" w:color="auto"/>
              <w:right w:val="single" w:sz="4" w:space="0" w:color="auto"/>
            </w:tcBorders>
            <w:shd w:val="clear" w:color="auto" w:fill="E0E0E0"/>
            <w:noWrap/>
            <w:vAlign w:val="bottom"/>
          </w:tcPr>
          <w:p w14:paraId="57EE6CCA" w14:textId="77777777" w:rsidR="007677BB" w:rsidRPr="00106CBC" w:rsidRDefault="007677BB" w:rsidP="00942EFF">
            <w:pPr>
              <w:rPr>
                <w:lang w:val="es-MX"/>
              </w:rPr>
            </w:pPr>
            <w:r w:rsidRPr="00106CBC">
              <w:rPr>
                <w:lang w:val="es-MX"/>
              </w:rPr>
              <w:t> </w:t>
            </w:r>
          </w:p>
        </w:tc>
      </w:tr>
      <w:tr w:rsidR="007677BB" w:rsidRPr="00106CBC" w14:paraId="49259315" w14:textId="77777777" w:rsidTr="00BB004E">
        <w:trPr>
          <w:trHeight w:val="255"/>
        </w:trPr>
        <w:tc>
          <w:tcPr>
            <w:tcW w:w="1162" w:type="dxa"/>
            <w:tcBorders>
              <w:top w:val="single" w:sz="4" w:space="0" w:color="auto"/>
              <w:left w:val="single" w:sz="4" w:space="0" w:color="auto"/>
              <w:bottom w:val="single" w:sz="4" w:space="0" w:color="auto"/>
              <w:right w:val="single" w:sz="4" w:space="0" w:color="auto"/>
            </w:tcBorders>
            <w:shd w:val="clear" w:color="auto" w:fill="E0E0E0"/>
            <w:noWrap/>
            <w:vAlign w:val="bottom"/>
          </w:tcPr>
          <w:p w14:paraId="034896E5" w14:textId="77777777" w:rsidR="007677BB" w:rsidRPr="00106CBC" w:rsidRDefault="007677BB" w:rsidP="00942EFF">
            <w:pPr>
              <w:rPr>
                <w:lang w:val="es-MX"/>
              </w:rPr>
            </w:pPr>
            <w:r w:rsidRPr="00106CBC">
              <w:rPr>
                <w:lang w:val="es-MX"/>
              </w:rPr>
              <w:t>5</w:t>
            </w:r>
          </w:p>
        </w:tc>
        <w:tc>
          <w:tcPr>
            <w:tcW w:w="1180" w:type="dxa"/>
            <w:tcBorders>
              <w:top w:val="single" w:sz="4" w:space="0" w:color="auto"/>
              <w:left w:val="nil"/>
              <w:bottom w:val="single" w:sz="4" w:space="0" w:color="auto"/>
              <w:right w:val="single" w:sz="4" w:space="0" w:color="auto"/>
            </w:tcBorders>
            <w:shd w:val="clear" w:color="auto" w:fill="E0E0E0"/>
            <w:noWrap/>
            <w:vAlign w:val="bottom"/>
          </w:tcPr>
          <w:p w14:paraId="12D17170" w14:textId="77777777" w:rsidR="007677BB" w:rsidRPr="00106CBC" w:rsidRDefault="007677BB" w:rsidP="00942EFF">
            <w:pPr>
              <w:rPr>
                <w:lang w:val="es-MX"/>
              </w:rPr>
            </w:pPr>
            <w:r w:rsidRPr="00106CBC">
              <w:rPr>
                <w:lang w:val="es-MX"/>
              </w:rPr>
              <w:t>&gt;</w:t>
            </w:r>
          </w:p>
        </w:tc>
        <w:tc>
          <w:tcPr>
            <w:tcW w:w="1057" w:type="dxa"/>
            <w:tcBorders>
              <w:top w:val="single" w:sz="4" w:space="0" w:color="auto"/>
              <w:left w:val="nil"/>
              <w:bottom w:val="single" w:sz="4" w:space="0" w:color="auto"/>
              <w:right w:val="single" w:sz="4" w:space="0" w:color="auto"/>
            </w:tcBorders>
            <w:shd w:val="clear" w:color="auto" w:fill="E0E0E0"/>
            <w:noWrap/>
            <w:vAlign w:val="bottom"/>
          </w:tcPr>
          <w:p w14:paraId="07F9898B" w14:textId="77777777" w:rsidR="007677BB" w:rsidRPr="00106CBC" w:rsidRDefault="007677BB" w:rsidP="00942EFF">
            <w:pPr>
              <w:rPr>
                <w:lang w:val="es-MX"/>
              </w:rPr>
            </w:pPr>
            <w:r w:rsidRPr="00106CBC">
              <w:rPr>
                <w:lang w:val="es-MX"/>
              </w:rPr>
              <w:t>numérico</w:t>
            </w:r>
          </w:p>
        </w:tc>
        <w:tc>
          <w:tcPr>
            <w:tcW w:w="1121" w:type="dxa"/>
            <w:tcBorders>
              <w:top w:val="single" w:sz="4" w:space="0" w:color="auto"/>
              <w:left w:val="nil"/>
              <w:bottom w:val="single" w:sz="4" w:space="0" w:color="auto"/>
              <w:right w:val="single" w:sz="4" w:space="0" w:color="auto"/>
            </w:tcBorders>
            <w:shd w:val="clear" w:color="auto" w:fill="E0E0E0"/>
            <w:noWrap/>
            <w:vAlign w:val="bottom"/>
          </w:tcPr>
          <w:p w14:paraId="0B1E584A" w14:textId="77777777" w:rsidR="007677BB" w:rsidRPr="00106CBC" w:rsidRDefault="007677BB" w:rsidP="00942EFF">
            <w:pPr>
              <w:rPr>
                <w:lang w:val="es-MX"/>
              </w:rPr>
            </w:pPr>
            <w:r w:rsidRPr="00106CBC">
              <w:rPr>
                <w:lang w:val="es-MX"/>
              </w:rPr>
              <w:t>numérico</w:t>
            </w:r>
          </w:p>
        </w:tc>
        <w:tc>
          <w:tcPr>
            <w:tcW w:w="1620" w:type="dxa"/>
            <w:tcBorders>
              <w:top w:val="single" w:sz="4" w:space="0" w:color="auto"/>
              <w:left w:val="nil"/>
              <w:bottom w:val="single" w:sz="4" w:space="0" w:color="auto"/>
              <w:right w:val="single" w:sz="4" w:space="0" w:color="auto"/>
            </w:tcBorders>
            <w:shd w:val="clear" w:color="auto" w:fill="E0E0E0"/>
            <w:noWrap/>
            <w:vAlign w:val="bottom"/>
          </w:tcPr>
          <w:p w14:paraId="262DCA9A" w14:textId="77777777" w:rsidR="007677BB" w:rsidRPr="00106CBC" w:rsidRDefault="007677BB" w:rsidP="00942EFF">
            <w:pPr>
              <w:rPr>
                <w:lang w:val="es-MX"/>
              </w:rPr>
            </w:pPr>
            <w:r w:rsidRPr="00106CBC">
              <w:rPr>
                <w:lang w:val="es-MX"/>
              </w:rPr>
              <w:t>lógico</w:t>
            </w:r>
          </w:p>
        </w:tc>
        <w:tc>
          <w:tcPr>
            <w:tcW w:w="2880" w:type="dxa"/>
            <w:tcBorders>
              <w:top w:val="single" w:sz="4" w:space="0" w:color="auto"/>
              <w:left w:val="nil"/>
              <w:bottom w:val="single" w:sz="4" w:space="0" w:color="auto"/>
              <w:right w:val="single" w:sz="4" w:space="0" w:color="auto"/>
            </w:tcBorders>
            <w:shd w:val="clear" w:color="auto" w:fill="E0E0E0"/>
            <w:noWrap/>
            <w:vAlign w:val="bottom"/>
          </w:tcPr>
          <w:p w14:paraId="45C246DE" w14:textId="77777777" w:rsidR="007677BB" w:rsidRPr="00106CBC" w:rsidRDefault="007677BB" w:rsidP="00942EFF">
            <w:pPr>
              <w:rPr>
                <w:lang w:val="es-MX"/>
              </w:rPr>
            </w:pPr>
            <w:r w:rsidRPr="00106CBC">
              <w:rPr>
                <w:lang w:val="es-MX"/>
              </w:rPr>
              <w:t> </w:t>
            </w:r>
          </w:p>
        </w:tc>
      </w:tr>
      <w:tr w:rsidR="007677BB" w:rsidRPr="00106CBC" w14:paraId="0142B7E6" w14:textId="77777777" w:rsidTr="00BB004E">
        <w:trPr>
          <w:trHeight w:val="255"/>
        </w:trPr>
        <w:tc>
          <w:tcPr>
            <w:tcW w:w="1162" w:type="dxa"/>
            <w:tcBorders>
              <w:top w:val="single" w:sz="4" w:space="0" w:color="auto"/>
              <w:left w:val="single" w:sz="4" w:space="0" w:color="auto"/>
              <w:bottom w:val="single" w:sz="4" w:space="0" w:color="auto"/>
              <w:right w:val="single" w:sz="4" w:space="0" w:color="auto"/>
            </w:tcBorders>
            <w:shd w:val="clear" w:color="auto" w:fill="E0E0E0"/>
            <w:noWrap/>
            <w:vAlign w:val="bottom"/>
          </w:tcPr>
          <w:p w14:paraId="41885DB4" w14:textId="77777777" w:rsidR="007677BB" w:rsidRPr="00106CBC" w:rsidRDefault="007677BB" w:rsidP="00942EFF">
            <w:pPr>
              <w:rPr>
                <w:lang w:val="es-MX"/>
              </w:rPr>
            </w:pPr>
            <w:r w:rsidRPr="00106CBC">
              <w:rPr>
                <w:lang w:val="es-MX"/>
              </w:rPr>
              <w:t>5</w:t>
            </w:r>
          </w:p>
        </w:tc>
        <w:tc>
          <w:tcPr>
            <w:tcW w:w="1180" w:type="dxa"/>
            <w:tcBorders>
              <w:top w:val="single" w:sz="4" w:space="0" w:color="auto"/>
              <w:left w:val="nil"/>
              <w:bottom w:val="single" w:sz="4" w:space="0" w:color="auto"/>
              <w:right w:val="single" w:sz="4" w:space="0" w:color="auto"/>
            </w:tcBorders>
            <w:shd w:val="clear" w:color="auto" w:fill="E0E0E0"/>
            <w:noWrap/>
            <w:vAlign w:val="bottom"/>
          </w:tcPr>
          <w:p w14:paraId="277F8A66" w14:textId="77777777" w:rsidR="007677BB" w:rsidRPr="00106CBC" w:rsidRDefault="007677BB" w:rsidP="00942EFF">
            <w:pPr>
              <w:rPr>
                <w:lang w:val="es-MX"/>
              </w:rPr>
            </w:pPr>
            <w:r w:rsidRPr="00106CBC">
              <w:rPr>
                <w:lang w:val="es-MX"/>
              </w:rPr>
              <w:t>&lt;=</w:t>
            </w:r>
          </w:p>
        </w:tc>
        <w:tc>
          <w:tcPr>
            <w:tcW w:w="1057" w:type="dxa"/>
            <w:tcBorders>
              <w:top w:val="single" w:sz="4" w:space="0" w:color="auto"/>
              <w:left w:val="nil"/>
              <w:bottom w:val="single" w:sz="4" w:space="0" w:color="auto"/>
              <w:right w:val="single" w:sz="4" w:space="0" w:color="auto"/>
            </w:tcBorders>
            <w:shd w:val="clear" w:color="auto" w:fill="E0E0E0"/>
            <w:noWrap/>
            <w:vAlign w:val="bottom"/>
          </w:tcPr>
          <w:p w14:paraId="62ED33E2" w14:textId="77777777" w:rsidR="007677BB" w:rsidRPr="00106CBC" w:rsidRDefault="007677BB" w:rsidP="00942EFF">
            <w:pPr>
              <w:rPr>
                <w:lang w:val="es-MX"/>
              </w:rPr>
            </w:pPr>
            <w:r w:rsidRPr="00106CBC">
              <w:rPr>
                <w:lang w:val="es-MX"/>
              </w:rPr>
              <w:t>numérico</w:t>
            </w:r>
          </w:p>
        </w:tc>
        <w:tc>
          <w:tcPr>
            <w:tcW w:w="1121" w:type="dxa"/>
            <w:tcBorders>
              <w:top w:val="single" w:sz="4" w:space="0" w:color="auto"/>
              <w:left w:val="nil"/>
              <w:bottom w:val="single" w:sz="4" w:space="0" w:color="auto"/>
              <w:right w:val="single" w:sz="4" w:space="0" w:color="auto"/>
            </w:tcBorders>
            <w:shd w:val="clear" w:color="auto" w:fill="E0E0E0"/>
            <w:noWrap/>
            <w:vAlign w:val="bottom"/>
          </w:tcPr>
          <w:p w14:paraId="40EC5438" w14:textId="77777777" w:rsidR="007677BB" w:rsidRPr="00106CBC" w:rsidRDefault="007677BB" w:rsidP="00942EFF">
            <w:pPr>
              <w:rPr>
                <w:lang w:val="es-MX"/>
              </w:rPr>
            </w:pPr>
            <w:r w:rsidRPr="00106CBC">
              <w:rPr>
                <w:lang w:val="es-MX"/>
              </w:rPr>
              <w:t>numérico</w:t>
            </w:r>
          </w:p>
        </w:tc>
        <w:tc>
          <w:tcPr>
            <w:tcW w:w="1620" w:type="dxa"/>
            <w:tcBorders>
              <w:top w:val="single" w:sz="4" w:space="0" w:color="auto"/>
              <w:left w:val="nil"/>
              <w:bottom w:val="single" w:sz="4" w:space="0" w:color="auto"/>
              <w:right w:val="single" w:sz="4" w:space="0" w:color="auto"/>
            </w:tcBorders>
            <w:shd w:val="clear" w:color="auto" w:fill="E0E0E0"/>
            <w:noWrap/>
            <w:vAlign w:val="bottom"/>
          </w:tcPr>
          <w:p w14:paraId="4567D07E" w14:textId="77777777" w:rsidR="007677BB" w:rsidRPr="00106CBC" w:rsidRDefault="007677BB" w:rsidP="00942EFF">
            <w:pPr>
              <w:rPr>
                <w:lang w:val="es-MX"/>
              </w:rPr>
            </w:pPr>
            <w:r w:rsidRPr="00106CBC">
              <w:rPr>
                <w:lang w:val="es-MX"/>
              </w:rPr>
              <w:t>lógico</w:t>
            </w:r>
          </w:p>
        </w:tc>
        <w:tc>
          <w:tcPr>
            <w:tcW w:w="2880" w:type="dxa"/>
            <w:tcBorders>
              <w:top w:val="single" w:sz="4" w:space="0" w:color="auto"/>
              <w:left w:val="nil"/>
              <w:bottom w:val="single" w:sz="4" w:space="0" w:color="auto"/>
              <w:right w:val="single" w:sz="4" w:space="0" w:color="auto"/>
            </w:tcBorders>
            <w:shd w:val="clear" w:color="auto" w:fill="E0E0E0"/>
            <w:noWrap/>
            <w:vAlign w:val="bottom"/>
          </w:tcPr>
          <w:p w14:paraId="3AB65E0C" w14:textId="77777777" w:rsidR="007677BB" w:rsidRPr="00106CBC" w:rsidRDefault="007677BB" w:rsidP="00942EFF">
            <w:pPr>
              <w:rPr>
                <w:lang w:val="es-MX"/>
              </w:rPr>
            </w:pPr>
            <w:r w:rsidRPr="00106CBC">
              <w:rPr>
                <w:lang w:val="es-MX"/>
              </w:rPr>
              <w:t> </w:t>
            </w:r>
          </w:p>
        </w:tc>
      </w:tr>
      <w:tr w:rsidR="007677BB" w:rsidRPr="00106CBC" w14:paraId="5D1B0B1F" w14:textId="77777777" w:rsidTr="00BB004E">
        <w:trPr>
          <w:trHeight w:val="255"/>
        </w:trPr>
        <w:tc>
          <w:tcPr>
            <w:tcW w:w="1162" w:type="dxa"/>
            <w:tcBorders>
              <w:top w:val="single" w:sz="4" w:space="0" w:color="auto"/>
              <w:left w:val="single" w:sz="4" w:space="0" w:color="auto"/>
              <w:bottom w:val="single" w:sz="4" w:space="0" w:color="auto"/>
              <w:right w:val="single" w:sz="4" w:space="0" w:color="auto"/>
            </w:tcBorders>
            <w:shd w:val="clear" w:color="auto" w:fill="E0E0E0"/>
            <w:noWrap/>
            <w:vAlign w:val="bottom"/>
          </w:tcPr>
          <w:p w14:paraId="7795953E" w14:textId="77777777" w:rsidR="007677BB" w:rsidRPr="00106CBC" w:rsidRDefault="007677BB" w:rsidP="00942EFF">
            <w:pPr>
              <w:rPr>
                <w:lang w:val="es-MX"/>
              </w:rPr>
            </w:pPr>
            <w:r w:rsidRPr="00106CBC">
              <w:rPr>
                <w:lang w:val="es-MX"/>
              </w:rPr>
              <w:t>5</w:t>
            </w:r>
          </w:p>
        </w:tc>
        <w:tc>
          <w:tcPr>
            <w:tcW w:w="1180" w:type="dxa"/>
            <w:tcBorders>
              <w:top w:val="single" w:sz="4" w:space="0" w:color="auto"/>
              <w:left w:val="nil"/>
              <w:bottom w:val="single" w:sz="4" w:space="0" w:color="auto"/>
              <w:right w:val="single" w:sz="4" w:space="0" w:color="auto"/>
            </w:tcBorders>
            <w:shd w:val="clear" w:color="auto" w:fill="E0E0E0"/>
            <w:noWrap/>
            <w:vAlign w:val="bottom"/>
          </w:tcPr>
          <w:p w14:paraId="408B6F8C" w14:textId="77777777" w:rsidR="007677BB" w:rsidRPr="00106CBC" w:rsidRDefault="007677BB" w:rsidP="00942EFF">
            <w:pPr>
              <w:rPr>
                <w:lang w:val="es-MX"/>
              </w:rPr>
            </w:pPr>
            <w:r w:rsidRPr="00106CBC">
              <w:rPr>
                <w:lang w:val="es-MX"/>
              </w:rPr>
              <w:t>&gt;=</w:t>
            </w:r>
          </w:p>
        </w:tc>
        <w:tc>
          <w:tcPr>
            <w:tcW w:w="1057" w:type="dxa"/>
            <w:tcBorders>
              <w:top w:val="single" w:sz="4" w:space="0" w:color="auto"/>
              <w:left w:val="nil"/>
              <w:bottom w:val="single" w:sz="4" w:space="0" w:color="auto"/>
              <w:right w:val="single" w:sz="4" w:space="0" w:color="auto"/>
            </w:tcBorders>
            <w:shd w:val="clear" w:color="auto" w:fill="E0E0E0"/>
            <w:noWrap/>
            <w:vAlign w:val="bottom"/>
          </w:tcPr>
          <w:p w14:paraId="40433530" w14:textId="77777777" w:rsidR="007677BB" w:rsidRPr="00106CBC" w:rsidRDefault="007677BB" w:rsidP="00942EFF">
            <w:pPr>
              <w:rPr>
                <w:lang w:val="es-MX"/>
              </w:rPr>
            </w:pPr>
            <w:r w:rsidRPr="00106CBC">
              <w:rPr>
                <w:lang w:val="es-MX"/>
              </w:rPr>
              <w:t>numérico</w:t>
            </w:r>
          </w:p>
        </w:tc>
        <w:tc>
          <w:tcPr>
            <w:tcW w:w="1121" w:type="dxa"/>
            <w:tcBorders>
              <w:top w:val="single" w:sz="4" w:space="0" w:color="auto"/>
              <w:left w:val="nil"/>
              <w:bottom w:val="single" w:sz="4" w:space="0" w:color="auto"/>
              <w:right w:val="single" w:sz="4" w:space="0" w:color="auto"/>
            </w:tcBorders>
            <w:shd w:val="clear" w:color="auto" w:fill="E0E0E0"/>
            <w:noWrap/>
            <w:vAlign w:val="bottom"/>
          </w:tcPr>
          <w:p w14:paraId="6D5C386B" w14:textId="77777777" w:rsidR="007677BB" w:rsidRPr="00106CBC" w:rsidRDefault="007677BB" w:rsidP="00942EFF">
            <w:pPr>
              <w:rPr>
                <w:lang w:val="es-MX"/>
              </w:rPr>
            </w:pPr>
            <w:r w:rsidRPr="00106CBC">
              <w:rPr>
                <w:lang w:val="es-MX"/>
              </w:rPr>
              <w:t>numérico</w:t>
            </w:r>
          </w:p>
        </w:tc>
        <w:tc>
          <w:tcPr>
            <w:tcW w:w="1620" w:type="dxa"/>
            <w:tcBorders>
              <w:top w:val="single" w:sz="4" w:space="0" w:color="auto"/>
              <w:left w:val="nil"/>
              <w:bottom w:val="single" w:sz="4" w:space="0" w:color="auto"/>
              <w:right w:val="single" w:sz="4" w:space="0" w:color="auto"/>
            </w:tcBorders>
            <w:shd w:val="clear" w:color="auto" w:fill="E0E0E0"/>
            <w:noWrap/>
            <w:vAlign w:val="bottom"/>
          </w:tcPr>
          <w:p w14:paraId="05ED53BD" w14:textId="77777777" w:rsidR="007677BB" w:rsidRPr="00106CBC" w:rsidRDefault="007677BB" w:rsidP="00942EFF">
            <w:pPr>
              <w:rPr>
                <w:lang w:val="es-MX"/>
              </w:rPr>
            </w:pPr>
            <w:r w:rsidRPr="00106CBC">
              <w:rPr>
                <w:lang w:val="es-MX"/>
              </w:rPr>
              <w:t>lógico</w:t>
            </w:r>
          </w:p>
        </w:tc>
        <w:tc>
          <w:tcPr>
            <w:tcW w:w="2880" w:type="dxa"/>
            <w:tcBorders>
              <w:top w:val="single" w:sz="4" w:space="0" w:color="auto"/>
              <w:left w:val="nil"/>
              <w:bottom w:val="single" w:sz="4" w:space="0" w:color="auto"/>
              <w:right w:val="single" w:sz="4" w:space="0" w:color="auto"/>
            </w:tcBorders>
            <w:shd w:val="clear" w:color="auto" w:fill="E0E0E0"/>
            <w:noWrap/>
            <w:vAlign w:val="bottom"/>
          </w:tcPr>
          <w:p w14:paraId="7CB23EAA" w14:textId="77777777" w:rsidR="007677BB" w:rsidRPr="00106CBC" w:rsidRDefault="007677BB" w:rsidP="00942EFF">
            <w:pPr>
              <w:rPr>
                <w:lang w:val="es-MX"/>
              </w:rPr>
            </w:pPr>
            <w:r w:rsidRPr="00106CBC">
              <w:rPr>
                <w:lang w:val="es-MX"/>
              </w:rPr>
              <w:t> </w:t>
            </w:r>
          </w:p>
        </w:tc>
      </w:tr>
      <w:tr w:rsidR="007677BB" w:rsidRPr="00106CBC" w14:paraId="70856ADD" w14:textId="77777777" w:rsidTr="00BB004E">
        <w:trPr>
          <w:trHeight w:val="255"/>
        </w:trPr>
        <w:tc>
          <w:tcPr>
            <w:tcW w:w="1162" w:type="dxa"/>
            <w:tcBorders>
              <w:top w:val="single" w:sz="4" w:space="0" w:color="auto"/>
              <w:left w:val="single" w:sz="4" w:space="0" w:color="auto"/>
              <w:bottom w:val="single" w:sz="4" w:space="0" w:color="auto"/>
              <w:right w:val="single" w:sz="4" w:space="0" w:color="auto"/>
            </w:tcBorders>
            <w:shd w:val="clear" w:color="auto" w:fill="E0E0E0"/>
            <w:noWrap/>
            <w:vAlign w:val="bottom"/>
          </w:tcPr>
          <w:p w14:paraId="71869EC4" w14:textId="77777777" w:rsidR="007677BB" w:rsidRPr="00106CBC" w:rsidRDefault="007677BB" w:rsidP="00942EFF">
            <w:pPr>
              <w:rPr>
                <w:lang w:val="es-MX"/>
              </w:rPr>
            </w:pPr>
            <w:r w:rsidRPr="00106CBC">
              <w:rPr>
                <w:lang w:val="es-MX"/>
              </w:rPr>
              <w:t>5</w:t>
            </w:r>
          </w:p>
        </w:tc>
        <w:tc>
          <w:tcPr>
            <w:tcW w:w="1180" w:type="dxa"/>
            <w:tcBorders>
              <w:top w:val="single" w:sz="4" w:space="0" w:color="auto"/>
              <w:left w:val="nil"/>
              <w:bottom w:val="single" w:sz="4" w:space="0" w:color="auto"/>
              <w:right w:val="single" w:sz="4" w:space="0" w:color="auto"/>
            </w:tcBorders>
            <w:shd w:val="clear" w:color="auto" w:fill="E0E0E0"/>
            <w:noWrap/>
            <w:vAlign w:val="bottom"/>
          </w:tcPr>
          <w:p w14:paraId="5485C4BB" w14:textId="77777777" w:rsidR="007677BB" w:rsidRPr="00106CBC" w:rsidRDefault="007677BB" w:rsidP="00942EFF">
            <w:pPr>
              <w:rPr>
                <w:lang w:val="es-MX"/>
              </w:rPr>
            </w:pPr>
            <w:r w:rsidRPr="00106CBC">
              <w:rPr>
                <w:lang w:val="es-MX"/>
              </w:rPr>
              <w:t>=</w:t>
            </w:r>
          </w:p>
        </w:tc>
        <w:tc>
          <w:tcPr>
            <w:tcW w:w="1057" w:type="dxa"/>
            <w:tcBorders>
              <w:top w:val="single" w:sz="4" w:space="0" w:color="auto"/>
              <w:left w:val="nil"/>
              <w:bottom w:val="single" w:sz="4" w:space="0" w:color="auto"/>
              <w:right w:val="single" w:sz="4" w:space="0" w:color="auto"/>
            </w:tcBorders>
            <w:shd w:val="clear" w:color="auto" w:fill="E0E0E0"/>
            <w:noWrap/>
            <w:vAlign w:val="bottom"/>
          </w:tcPr>
          <w:p w14:paraId="2AD919C5" w14:textId="77777777" w:rsidR="007677BB" w:rsidRPr="00106CBC" w:rsidRDefault="007677BB" w:rsidP="00942EFF">
            <w:pPr>
              <w:rPr>
                <w:lang w:val="es-MX"/>
              </w:rPr>
            </w:pPr>
            <w:r w:rsidRPr="00106CBC">
              <w:rPr>
                <w:lang w:val="es-MX"/>
              </w:rPr>
              <w:t>cualquiera</w:t>
            </w:r>
          </w:p>
        </w:tc>
        <w:tc>
          <w:tcPr>
            <w:tcW w:w="1121" w:type="dxa"/>
            <w:tcBorders>
              <w:top w:val="single" w:sz="4" w:space="0" w:color="auto"/>
              <w:left w:val="nil"/>
              <w:bottom w:val="single" w:sz="4" w:space="0" w:color="auto"/>
              <w:right w:val="single" w:sz="4" w:space="0" w:color="auto"/>
            </w:tcBorders>
            <w:shd w:val="clear" w:color="auto" w:fill="E0E0E0"/>
            <w:noWrap/>
            <w:vAlign w:val="bottom"/>
          </w:tcPr>
          <w:p w14:paraId="65BE5A41" w14:textId="77777777" w:rsidR="007677BB" w:rsidRPr="00106CBC" w:rsidRDefault="007677BB" w:rsidP="00942EFF">
            <w:pPr>
              <w:rPr>
                <w:lang w:val="es-MX"/>
              </w:rPr>
            </w:pPr>
            <w:r w:rsidRPr="00106CBC">
              <w:rPr>
                <w:lang w:val="es-MX"/>
              </w:rPr>
              <w:t>cualquiera</w:t>
            </w:r>
          </w:p>
        </w:tc>
        <w:tc>
          <w:tcPr>
            <w:tcW w:w="1620" w:type="dxa"/>
            <w:tcBorders>
              <w:top w:val="single" w:sz="4" w:space="0" w:color="auto"/>
              <w:left w:val="nil"/>
              <w:bottom w:val="single" w:sz="4" w:space="0" w:color="auto"/>
              <w:right w:val="single" w:sz="4" w:space="0" w:color="auto"/>
            </w:tcBorders>
            <w:shd w:val="clear" w:color="auto" w:fill="E0E0E0"/>
            <w:noWrap/>
            <w:vAlign w:val="bottom"/>
          </w:tcPr>
          <w:p w14:paraId="52995896" w14:textId="77777777" w:rsidR="007677BB" w:rsidRPr="00106CBC" w:rsidRDefault="007677BB" w:rsidP="00942EFF">
            <w:pPr>
              <w:rPr>
                <w:lang w:val="es-MX"/>
              </w:rPr>
            </w:pPr>
            <w:r w:rsidRPr="00106CBC">
              <w:rPr>
                <w:lang w:val="es-MX"/>
              </w:rPr>
              <w:t>lógico</w:t>
            </w:r>
          </w:p>
        </w:tc>
        <w:tc>
          <w:tcPr>
            <w:tcW w:w="2880" w:type="dxa"/>
            <w:tcBorders>
              <w:top w:val="single" w:sz="4" w:space="0" w:color="auto"/>
              <w:left w:val="nil"/>
              <w:bottom w:val="single" w:sz="4" w:space="0" w:color="auto"/>
              <w:right w:val="single" w:sz="4" w:space="0" w:color="auto"/>
            </w:tcBorders>
            <w:shd w:val="clear" w:color="auto" w:fill="E0E0E0"/>
            <w:noWrap/>
            <w:vAlign w:val="bottom"/>
          </w:tcPr>
          <w:p w14:paraId="5FE85EB0" w14:textId="77777777" w:rsidR="007677BB" w:rsidRPr="00106CBC" w:rsidRDefault="007677BB" w:rsidP="00942EFF">
            <w:pPr>
              <w:rPr>
                <w:lang w:val="es-MX"/>
              </w:rPr>
            </w:pPr>
            <w:r w:rsidRPr="00106CBC">
              <w:rPr>
                <w:lang w:val="es-MX"/>
              </w:rPr>
              <w:t> </w:t>
            </w:r>
          </w:p>
        </w:tc>
      </w:tr>
      <w:tr w:rsidR="007677BB" w:rsidRPr="00106CBC" w14:paraId="75CBF03C" w14:textId="77777777" w:rsidTr="00BB004E">
        <w:trPr>
          <w:trHeight w:val="255"/>
        </w:trPr>
        <w:tc>
          <w:tcPr>
            <w:tcW w:w="1162" w:type="dxa"/>
            <w:tcBorders>
              <w:top w:val="single" w:sz="4" w:space="0" w:color="auto"/>
              <w:left w:val="single" w:sz="4" w:space="0" w:color="auto"/>
              <w:bottom w:val="single" w:sz="4" w:space="0" w:color="auto"/>
              <w:right w:val="single" w:sz="4" w:space="0" w:color="auto"/>
            </w:tcBorders>
            <w:shd w:val="clear" w:color="auto" w:fill="E0E0E0"/>
            <w:noWrap/>
            <w:vAlign w:val="bottom"/>
          </w:tcPr>
          <w:p w14:paraId="496193D3" w14:textId="77777777" w:rsidR="007677BB" w:rsidRPr="00106CBC" w:rsidRDefault="007677BB" w:rsidP="00942EFF">
            <w:pPr>
              <w:rPr>
                <w:lang w:val="es-MX"/>
              </w:rPr>
            </w:pPr>
            <w:r w:rsidRPr="00106CBC">
              <w:rPr>
                <w:lang w:val="es-MX"/>
              </w:rPr>
              <w:t>5</w:t>
            </w:r>
          </w:p>
        </w:tc>
        <w:tc>
          <w:tcPr>
            <w:tcW w:w="1180" w:type="dxa"/>
            <w:tcBorders>
              <w:top w:val="single" w:sz="4" w:space="0" w:color="auto"/>
              <w:left w:val="nil"/>
              <w:bottom w:val="single" w:sz="4" w:space="0" w:color="auto"/>
              <w:right w:val="single" w:sz="4" w:space="0" w:color="auto"/>
            </w:tcBorders>
            <w:shd w:val="clear" w:color="auto" w:fill="E0E0E0"/>
            <w:noWrap/>
            <w:vAlign w:val="bottom"/>
          </w:tcPr>
          <w:p w14:paraId="3F70E317" w14:textId="77777777" w:rsidR="007677BB" w:rsidRPr="00106CBC" w:rsidRDefault="007677BB" w:rsidP="00942EFF">
            <w:pPr>
              <w:rPr>
                <w:lang w:val="es-MX"/>
              </w:rPr>
            </w:pPr>
            <w:r w:rsidRPr="00106CBC">
              <w:rPr>
                <w:lang w:val="es-MX"/>
              </w:rPr>
              <w:t>&lt;&gt;</w:t>
            </w:r>
          </w:p>
        </w:tc>
        <w:tc>
          <w:tcPr>
            <w:tcW w:w="1057" w:type="dxa"/>
            <w:tcBorders>
              <w:top w:val="single" w:sz="4" w:space="0" w:color="auto"/>
              <w:left w:val="nil"/>
              <w:bottom w:val="single" w:sz="4" w:space="0" w:color="auto"/>
              <w:right w:val="single" w:sz="4" w:space="0" w:color="auto"/>
            </w:tcBorders>
            <w:shd w:val="clear" w:color="auto" w:fill="E0E0E0"/>
            <w:noWrap/>
            <w:vAlign w:val="bottom"/>
          </w:tcPr>
          <w:p w14:paraId="68C4B03C" w14:textId="77777777" w:rsidR="007677BB" w:rsidRPr="00106CBC" w:rsidRDefault="007677BB" w:rsidP="00942EFF">
            <w:pPr>
              <w:rPr>
                <w:lang w:val="es-MX"/>
              </w:rPr>
            </w:pPr>
            <w:r w:rsidRPr="00106CBC">
              <w:rPr>
                <w:lang w:val="es-MX"/>
              </w:rPr>
              <w:t>cualquiera</w:t>
            </w:r>
          </w:p>
        </w:tc>
        <w:tc>
          <w:tcPr>
            <w:tcW w:w="1121" w:type="dxa"/>
            <w:tcBorders>
              <w:top w:val="single" w:sz="4" w:space="0" w:color="auto"/>
              <w:left w:val="nil"/>
              <w:bottom w:val="single" w:sz="4" w:space="0" w:color="auto"/>
              <w:right w:val="single" w:sz="4" w:space="0" w:color="auto"/>
            </w:tcBorders>
            <w:shd w:val="clear" w:color="auto" w:fill="E0E0E0"/>
            <w:noWrap/>
            <w:vAlign w:val="bottom"/>
          </w:tcPr>
          <w:p w14:paraId="5CA9E78E" w14:textId="77777777" w:rsidR="007677BB" w:rsidRPr="00106CBC" w:rsidRDefault="007677BB" w:rsidP="00942EFF">
            <w:pPr>
              <w:rPr>
                <w:lang w:val="es-MX"/>
              </w:rPr>
            </w:pPr>
            <w:r w:rsidRPr="00106CBC">
              <w:rPr>
                <w:lang w:val="es-MX"/>
              </w:rPr>
              <w:t>cualquiera</w:t>
            </w:r>
          </w:p>
        </w:tc>
        <w:tc>
          <w:tcPr>
            <w:tcW w:w="1620" w:type="dxa"/>
            <w:tcBorders>
              <w:top w:val="single" w:sz="4" w:space="0" w:color="auto"/>
              <w:left w:val="nil"/>
              <w:bottom w:val="single" w:sz="4" w:space="0" w:color="auto"/>
              <w:right w:val="single" w:sz="4" w:space="0" w:color="auto"/>
            </w:tcBorders>
            <w:shd w:val="clear" w:color="auto" w:fill="E0E0E0"/>
            <w:noWrap/>
            <w:vAlign w:val="bottom"/>
          </w:tcPr>
          <w:p w14:paraId="7D2512CA" w14:textId="77777777" w:rsidR="007677BB" w:rsidRPr="00106CBC" w:rsidRDefault="007677BB" w:rsidP="00942EFF">
            <w:pPr>
              <w:rPr>
                <w:lang w:val="es-MX"/>
              </w:rPr>
            </w:pPr>
            <w:r w:rsidRPr="00106CBC">
              <w:rPr>
                <w:lang w:val="es-MX"/>
              </w:rPr>
              <w:t>lógico</w:t>
            </w:r>
          </w:p>
        </w:tc>
        <w:tc>
          <w:tcPr>
            <w:tcW w:w="2880" w:type="dxa"/>
            <w:tcBorders>
              <w:top w:val="single" w:sz="4" w:space="0" w:color="auto"/>
              <w:left w:val="nil"/>
              <w:bottom w:val="single" w:sz="4" w:space="0" w:color="auto"/>
              <w:right w:val="single" w:sz="4" w:space="0" w:color="auto"/>
            </w:tcBorders>
            <w:shd w:val="clear" w:color="auto" w:fill="E0E0E0"/>
            <w:noWrap/>
            <w:vAlign w:val="bottom"/>
          </w:tcPr>
          <w:p w14:paraId="124ED848" w14:textId="77777777" w:rsidR="007677BB" w:rsidRPr="00106CBC" w:rsidRDefault="007677BB" w:rsidP="00942EFF">
            <w:pPr>
              <w:rPr>
                <w:lang w:val="es-MX"/>
              </w:rPr>
            </w:pPr>
            <w:r w:rsidRPr="00106CBC">
              <w:rPr>
                <w:lang w:val="es-MX"/>
              </w:rPr>
              <w:t> </w:t>
            </w:r>
          </w:p>
        </w:tc>
      </w:tr>
      <w:tr w:rsidR="007677BB" w:rsidRPr="00106CBC" w14:paraId="2BDC351F" w14:textId="77777777" w:rsidTr="00BB004E">
        <w:trPr>
          <w:trHeight w:val="255"/>
        </w:trPr>
        <w:tc>
          <w:tcPr>
            <w:tcW w:w="1162" w:type="dxa"/>
            <w:tcBorders>
              <w:top w:val="nil"/>
              <w:left w:val="single" w:sz="4" w:space="0" w:color="auto"/>
              <w:bottom w:val="single" w:sz="4" w:space="0" w:color="auto"/>
              <w:right w:val="single" w:sz="4" w:space="0" w:color="auto"/>
            </w:tcBorders>
            <w:noWrap/>
            <w:vAlign w:val="bottom"/>
          </w:tcPr>
          <w:p w14:paraId="2BCC22D6" w14:textId="77777777" w:rsidR="007677BB" w:rsidRPr="00106CBC" w:rsidRDefault="007677BB" w:rsidP="00942EFF">
            <w:pPr>
              <w:rPr>
                <w:lang w:val="es-MX"/>
              </w:rPr>
            </w:pPr>
            <w:r w:rsidRPr="00106CBC">
              <w:rPr>
                <w:lang w:val="es-MX"/>
              </w:rPr>
              <w:t>6</w:t>
            </w:r>
          </w:p>
        </w:tc>
        <w:tc>
          <w:tcPr>
            <w:tcW w:w="1180" w:type="dxa"/>
            <w:tcBorders>
              <w:top w:val="nil"/>
              <w:left w:val="nil"/>
              <w:bottom w:val="single" w:sz="4" w:space="0" w:color="auto"/>
              <w:right w:val="single" w:sz="4" w:space="0" w:color="auto"/>
            </w:tcBorders>
            <w:noWrap/>
            <w:vAlign w:val="bottom"/>
          </w:tcPr>
          <w:p w14:paraId="51613B17" w14:textId="77777777" w:rsidR="007677BB" w:rsidRPr="00106CBC" w:rsidRDefault="007677BB" w:rsidP="00942EFF">
            <w:pPr>
              <w:rPr>
                <w:lang w:val="es-MX"/>
              </w:rPr>
            </w:pPr>
            <w:r w:rsidRPr="00106CBC">
              <w:rPr>
                <w:lang w:val="es-MX"/>
              </w:rPr>
              <w:t>NOT</w:t>
            </w:r>
          </w:p>
        </w:tc>
        <w:tc>
          <w:tcPr>
            <w:tcW w:w="1057" w:type="dxa"/>
            <w:tcBorders>
              <w:top w:val="nil"/>
              <w:left w:val="nil"/>
              <w:bottom w:val="single" w:sz="4" w:space="0" w:color="auto"/>
              <w:right w:val="single" w:sz="4" w:space="0" w:color="auto"/>
            </w:tcBorders>
            <w:noWrap/>
            <w:vAlign w:val="bottom"/>
          </w:tcPr>
          <w:p w14:paraId="1A24C8E9" w14:textId="77777777" w:rsidR="007677BB" w:rsidRPr="00106CBC" w:rsidRDefault="007677BB" w:rsidP="00942EFF">
            <w:pPr>
              <w:rPr>
                <w:lang w:val="es-MX"/>
              </w:rPr>
            </w:pPr>
            <w:r w:rsidRPr="00106CBC">
              <w:rPr>
                <w:lang w:val="es-MX"/>
              </w:rPr>
              <w:t>lógico</w:t>
            </w:r>
          </w:p>
        </w:tc>
        <w:tc>
          <w:tcPr>
            <w:tcW w:w="1121" w:type="dxa"/>
            <w:tcBorders>
              <w:top w:val="nil"/>
              <w:left w:val="nil"/>
              <w:bottom w:val="single" w:sz="4" w:space="0" w:color="auto"/>
              <w:right w:val="single" w:sz="4" w:space="0" w:color="auto"/>
            </w:tcBorders>
            <w:noWrap/>
            <w:vAlign w:val="bottom"/>
          </w:tcPr>
          <w:p w14:paraId="103C472C" w14:textId="77777777" w:rsidR="007677BB" w:rsidRPr="00106CBC" w:rsidRDefault="007677BB" w:rsidP="00942EFF">
            <w:pPr>
              <w:rPr>
                <w:lang w:val="es-MX"/>
              </w:rPr>
            </w:pPr>
            <w:r w:rsidRPr="00106CBC">
              <w:rPr>
                <w:lang w:val="es-MX"/>
              </w:rPr>
              <w:t> </w:t>
            </w:r>
          </w:p>
        </w:tc>
        <w:tc>
          <w:tcPr>
            <w:tcW w:w="1620" w:type="dxa"/>
            <w:tcBorders>
              <w:top w:val="nil"/>
              <w:left w:val="nil"/>
              <w:bottom w:val="single" w:sz="4" w:space="0" w:color="auto"/>
              <w:right w:val="single" w:sz="4" w:space="0" w:color="auto"/>
            </w:tcBorders>
            <w:noWrap/>
            <w:vAlign w:val="bottom"/>
          </w:tcPr>
          <w:p w14:paraId="7383231F" w14:textId="77777777" w:rsidR="007677BB" w:rsidRPr="00106CBC" w:rsidRDefault="007677BB" w:rsidP="00942EFF">
            <w:pPr>
              <w:rPr>
                <w:lang w:val="es-MX"/>
              </w:rPr>
            </w:pPr>
            <w:r w:rsidRPr="00106CBC">
              <w:rPr>
                <w:lang w:val="es-MX"/>
              </w:rPr>
              <w:t>lógico</w:t>
            </w:r>
          </w:p>
        </w:tc>
        <w:tc>
          <w:tcPr>
            <w:tcW w:w="2880" w:type="dxa"/>
            <w:tcBorders>
              <w:top w:val="nil"/>
              <w:left w:val="nil"/>
              <w:bottom w:val="single" w:sz="4" w:space="0" w:color="auto"/>
              <w:right w:val="single" w:sz="4" w:space="0" w:color="auto"/>
            </w:tcBorders>
            <w:noWrap/>
            <w:vAlign w:val="bottom"/>
          </w:tcPr>
          <w:p w14:paraId="08E748B0" w14:textId="77777777" w:rsidR="007677BB" w:rsidRPr="00106CBC" w:rsidRDefault="007677BB" w:rsidP="00942EFF">
            <w:pPr>
              <w:rPr>
                <w:lang w:val="es-MX"/>
              </w:rPr>
            </w:pPr>
            <w:r w:rsidRPr="00106CBC">
              <w:rPr>
                <w:lang w:val="es-MX"/>
              </w:rPr>
              <w:t>sólo tiene un operando</w:t>
            </w:r>
          </w:p>
        </w:tc>
      </w:tr>
      <w:tr w:rsidR="007677BB" w:rsidRPr="00106CBC" w14:paraId="7737C54C" w14:textId="77777777" w:rsidTr="00BB004E">
        <w:trPr>
          <w:trHeight w:val="255"/>
        </w:trPr>
        <w:tc>
          <w:tcPr>
            <w:tcW w:w="1162" w:type="dxa"/>
            <w:tcBorders>
              <w:top w:val="single" w:sz="4" w:space="0" w:color="auto"/>
              <w:left w:val="single" w:sz="4" w:space="0" w:color="auto"/>
              <w:bottom w:val="single" w:sz="4" w:space="0" w:color="auto"/>
              <w:right w:val="single" w:sz="4" w:space="0" w:color="auto"/>
            </w:tcBorders>
            <w:shd w:val="clear" w:color="auto" w:fill="E0E0E0"/>
            <w:noWrap/>
            <w:vAlign w:val="bottom"/>
          </w:tcPr>
          <w:p w14:paraId="39EEAE0B" w14:textId="77777777" w:rsidR="007677BB" w:rsidRPr="00106CBC" w:rsidRDefault="007677BB" w:rsidP="00942EFF">
            <w:pPr>
              <w:rPr>
                <w:lang w:val="es-MX"/>
              </w:rPr>
            </w:pPr>
            <w:r w:rsidRPr="00106CBC">
              <w:rPr>
                <w:lang w:val="es-MX"/>
              </w:rPr>
              <w:t>7</w:t>
            </w:r>
          </w:p>
        </w:tc>
        <w:tc>
          <w:tcPr>
            <w:tcW w:w="1180" w:type="dxa"/>
            <w:tcBorders>
              <w:top w:val="single" w:sz="4" w:space="0" w:color="auto"/>
              <w:left w:val="nil"/>
              <w:bottom w:val="single" w:sz="4" w:space="0" w:color="auto"/>
              <w:right w:val="single" w:sz="4" w:space="0" w:color="auto"/>
            </w:tcBorders>
            <w:shd w:val="clear" w:color="auto" w:fill="E0E0E0"/>
            <w:noWrap/>
            <w:vAlign w:val="bottom"/>
          </w:tcPr>
          <w:p w14:paraId="1497B64A" w14:textId="77777777" w:rsidR="007677BB" w:rsidRPr="00106CBC" w:rsidRDefault="007677BB" w:rsidP="00942EFF">
            <w:pPr>
              <w:rPr>
                <w:lang w:val="es-MX"/>
              </w:rPr>
            </w:pPr>
            <w:r w:rsidRPr="00106CBC">
              <w:rPr>
                <w:lang w:val="es-MX"/>
              </w:rPr>
              <w:t>AND</w:t>
            </w:r>
          </w:p>
        </w:tc>
        <w:tc>
          <w:tcPr>
            <w:tcW w:w="1057" w:type="dxa"/>
            <w:tcBorders>
              <w:top w:val="single" w:sz="4" w:space="0" w:color="auto"/>
              <w:left w:val="nil"/>
              <w:bottom w:val="single" w:sz="4" w:space="0" w:color="auto"/>
              <w:right w:val="single" w:sz="4" w:space="0" w:color="auto"/>
            </w:tcBorders>
            <w:shd w:val="clear" w:color="auto" w:fill="E0E0E0"/>
            <w:noWrap/>
            <w:vAlign w:val="bottom"/>
          </w:tcPr>
          <w:p w14:paraId="1B38E3A4" w14:textId="77777777" w:rsidR="007677BB" w:rsidRPr="00106CBC" w:rsidRDefault="007677BB" w:rsidP="00942EFF">
            <w:pPr>
              <w:rPr>
                <w:lang w:val="es-MX"/>
              </w:rPr>
            </w:pPr>
            <w:r w:rsidRPr="00106CBC">
              <w:rPr>
                <w:lang w:val="es-MX"/>
              </w:rPr>
              <w:t>lógico</w:t>
            </w:r>
          </w:p>
        </w:tc>
        <w:tc>
          <w:tcPr>
            <w:tcW w:w="1121" w:type="dxa"/>
            <w:tcBorders>
              <w:top w:val="single" w:sz="4" w:space="0" w:color="auto"/>
              <w:left w:val="nil"/>
              <w:bottom w:val="single" w:sz="4" w:space="0" w:color="auto"/>
              <w:right w:val="single" w:sz="4" w:space="0" w:color="auto"/>
            </w:tcBorders>
            <w:shd w:val="clear" w:color="auto" w:fill="E0E0E0"/>
            <w:noWrap/>
            <w:vAlign w:val="bottom"/>
          </w:tcPr>
          <w:p w14:paraId="7081CB3D" w14:textId="77777777" w:rsidR="007677BB" w:rsidRPr="00106CBC" w:rsidRDefault="007677BB" w:rsidP="00942EFF">
            <w:pPr>
              <w:rPr>
                <w:lang w:val="es-MX"/>
              </w:rPr>
            </w:pPr>
            <w:r w:rsidRPr="00106CBC">
              <w:rPr>
                <w:lang w:val="es-MX"/>
              </w:rPr>
              <w:t>lógico</w:t>
            </w:r>
          </w:p>
        </w:tc>
        <w:tc>
          <w:tcPr>
            <w:tcW w:w="1620" w:type="dxa"/>
            <w:tcBorders>
              <w:top w:val="single" w:sz="4" w:space="0" w:color="auto"/>
              <w:left w:val="nil"/>
              <w:bottom w:val="single" w:sz="4" w:space="0" w:color="auto"/>
              <w:right w:val="single" w:sz="4" w:space="0" w:color="auto"/>
            </w:tcBorders>
            <w:shd w:val="clear" w:color="auto" w:fill="E0E0E0"/>
            <w:noWrap/>
            <w:vAlign w:val="bottom"/>
          </w:tcPr>
          <w:p w14:paraId="3E5ED9FF" w14:textId="77777777" w:rsidR="007677BB" w:rsidRPr="00106CBC" w:rsidRDefault="007677BB" w:rsidP="00942EFF">
            <w:pPr>
              <w:rPr>
                <w:lang w:val="es-MX"/>
              </w:rPr>
            </w:pPr>
            <w:r w:rsidRPr="00106CBC">
              <w:rPr>
                <w:lang w:val="es-MX"/>
              </w:rPr>
              <w:t>lógico</w:t>
            </w:r>
          </w:p>
        </w:tc>
        <w:tc>
          <w:tcPr>
            <w:tcW w:w="2880" w:type="dxa"/>
            <w:tcBorders>
              <w:top w:val="single" w:sz="4" w:space="0" w:color="auto"/>
              <w:left w:val="nil"/>
              <w:bottom w:val="single" w:sz="4" w:space="0" w:color="auto"/>
              <w:right w:val="single" w:sz="4" w:space="0" w:color="auto"/>
            </w:tcBorders>
            <w:shd w:val="clear" w:color="auto" w:fill="E0E0E0"/>
            <w:noWrap/>
            <w:vAlign w:val="bottom"/>
          </w:tcPr>
          <w:p w14:paraId="57DDE8C5" w14:textId="77777777" w:rsidR="007677BB" w:rsidRPr="00106CBC" w:rsidRDefault="007677BB" w:rsidP="00942EFF">
            <w:pPr>
              <w:rPr>
                <w:lang w:val="es-MX"/>
              </w:rPr>
            </w:pPr>
            <w:r w:rsidRPr="00106CBC">
              <w:rPr>
                <w:lang w:val="es-MX"/>
              </w:rPr>
              <w:t> </w:t>
            </w:r>
          </w:p>
        </w:tc>
      </w:tr>
      <w:tr w:rsidR="007677BB" w:rsidRPr="00106CBC" w14:paraId="700487E7" w14:textId="77777777" w:rsidTr="00BB004E">
        <w:trPr>
          <w:trHeight w:val="255"/>
        </w:trPr>
        <w:tc>
          <w:tcPr>
            <w:tcW w:w="1162" w:type="dxa"/>
            <w:tcBorders>
              <w:top w:val="nil"/>
              <w:left w:val="single" w:sz="4" w:space="0" w:color="auto"/>
              <w:bottom w:val="single" w:sz="4" w:space="0" w:color="auto"/>
              <w:right w:val="single" w:sz="4" w:space="0" w:color="auto"/>
            </w:tcBorders>
            <w:noWrap/>
            <w:vAlign w:val="bottom"/>
          </w:tcPr>
          <w:p w14:paraId="3198FEDA" w14:textId="77777777" w:rsidR="007677BB" w:rsidRPr="00106CBC" w:rsidRDefault="007677BB" w:rsidP="00942EFF">
            <w:pPr>
              <w:rPr>
                <w:lang w:val="es-MX"/>
              </w:rPr>
            </w:pPr>
            <w:r w:rsidRPr="00106CBC">
              <w:rPr>
                <w:lang w:val="es-MX"/>
              </w:rPr>
              <w:t>8</w:t>
            </w:r>
          </w:p>
        </w:tc>
        <w:tc>
          <w:tcPr>
            <w:tcW w:w="1180" w:type="dxa"/>
            <w:tcBorders>
              <w:top w:val="nil"/>
              <w:left w:val="nil"/>
              <w:bottom w:val="single" w:sz="4" w:space="0" w:color="auto"/>
              <w:right w:val="single" w:sz="4" w:space="0" w:color="auto"/>
            </w:tcBorders>
            <w:noWrap/>
            <w:vAlign w:val="bottom"/>
          </w:tcPr>
          <w:p w14:paraId="5575CFFB" w14:textId="77777777" w:rsidR="007677BB" w:rsidRPr="00106CBC" w:rsidRDefault="007677BB" w:rsidP="00942EFF">
            <w:pPr>
              <w:rPr>
                <w:lang w:val="es-MX"/>
              </w:rPr>
            </w:pPr>
            <w:r w:rsidRPr="00106CBC">
              <w:rPr>
                <w:lang w:val="es-MX"/>
              </w:rPr>
              <w:t>OR</w:t>
            </w:r>
          </w:p>
        </w:tc>
        <w:tc>
          <w:tcPr>
            <w:tcW w:w="1057" w:type="dxa"/>
            <w:tcBorders>
              <w:top w:val="nil"/>
              <w:left w:val="nil"/>
              <w:bottom w:val="single" w:sz="4" w:space="0" w:color="auto"/>
              <w:right w:val="single" w:sz="4" w:space="0" w:color="auto"/>
            </w:tcBorders>
            <w:noWrap/>
            <w:vAlign w:val="bottom"/>
          </w:tcPr>
          <w:p w14:paraId="23B8A168" w14:textId="77777777" w:rsidR="007677BB" w:rsidRPr="00106CBC" w:rsidRDefault="007677BB" w:rsidP="00942EFF">
            <w:pPr>
              <w:rPr>
                <w:lang w:val="es-MX"/>
              </w:rPr>
            </w:pPr>
            <w:r w:rsidRPr="00106CBC">
              <w:rPr>
                <w:lang w:val="es-MX"/>
              </w:rPr>
              <w:t>lógico</w:t>
            </w:r>
          </w:p>
        </w:tc>
        <w:tc>
          <w:tcPr>
            <w:tcW w:w="1121" w:type="dxa"/>
            <w:tcBorders>
              <w:top w:val="nil"/>
              <w:left w:val="nil"/>
              <w:bottom w:val="single" w:sz="4" w:space="0" w:color="auto"/>
              <w:right w:val="single" w:sz="4" w:space="0" w:color="auto"/>
            </w:tcBorders>
            <w:noWrap/>
            <w:vAlign w:val="bottom"/>
          </w:tcPr>
          <w:p w14:paraId="7D14E8B8" w14:textId="77777777" w:rsidR="007677BB" w:rsidRPr="00106CBC" w:rsidRDefault="007677BB" w:rsidP="00942EFF">
            <w:pPr>
              <w:rPr>
                <w:lang w:val="es-MX"/>
              </w:rPr>
            </w:pPr>
            <w:r w:rsidRPr="00106CBC">
              <w:rPr>
                <w:lang w:val="es-MX"/>
              </w:rPr>
              <w:t>lógico</w:t>
            </w:r>
          </w:p>
        </w:tc>
        <w:tc>
          <w:tcPr>
            <w:tcW w:w="1620" w:type="dxa"/>
            <w:tcBorders>
              <w:top w:val="nil"/>
              <w:left w:val="nil"/>
              <w:bottom w:val="single" w:sz="4" w:space="0" w:color="auto"/>
              <w:right w:val="single" w:sz="4" w:space="0" w:color="auto"/>
            </w:tcBorders>
            <w:noWrap/>
            <w:vAlign w:val="bottom"/>
          </w:tcPr>
          <w:p w14:paraId="2630E829" w14:textId="77777777" w:rsidR="007677BB" w:rsidRPr="00106CBC" w:rsidRDefault="007677BB" w:rsidP="00942EFF">
            <w:pPr>
              <w:rPr>
                <w:lang w:val="es-MX"/>
              </w:rPr>
            </w:pPr>
            <w:r w:rsidRPr="00106CBC">
              <w:rPr>
                <w:lang w:val="es-MX"/>
              </w:rPr>
              <w:t>lógico</w:t>
            </w:r>
          </w:p>
        </w:tc>
        <w:tc>
          <w:tcPr>
            <w:tcW w:w="2880" w:type="dxa"/>
            <w:tcBorders>
              <w:top w:val="nil"/>
              <w:left w:val="nil"/>
              <w:bottom w:val="single" w:sz="4" w:space="0" w:color="auto"/>
              <w:right w:val="single" w:sz="4" w:space="0" w:color="auto"/>
            </w:tcBorders>
            <w:noWrap/>
            <w:vAlign w:val="bottom"/>
          </w:tcPr>
          <w:p w14:paraId="3D47368D" w14:textId="77777777" w:rsidR="007677BB" w:rsidRPr="00106CBC" w:rsidRDefault="007677BB" w:rsidP="00942EFF">
            <w:pPr>
              <w:rPr>
                <w:lang w:val="es-MX"/>
              </w:rPr>
            </w:pPr>
            <w:r w:rsidRPr="00106CBC">
              <w:rPr>
                <w:lang w:val="es-MX"/>
              </w:rPr>
              <w:t> </w:t>
            </w:r>
          </w:p>
        </w:tc>
      </w:tr>
    </w:tbl>
    <w:p w14:paraId="78DE8A19" w14:textId="77777777" w:rsidR="007677BB" w:rsidRPr="00106CBC" w:rsidRDefault="007677BB" w:rsidP="00942EFF">
      <w:pPr>
        <w:pStyle w:val="Textoindependiente"/>
        <w:rPr>
          <w:sz w:val="24"/>
          <w:szCs w:val="24"/>
          <w:lang w:val="es-MX"/>
        </w:rPr>
      </w:pPr>
    </w:p>
    <w:p w14:paraId="0C64D18E" w14:textId="77777777" w:rsidR="007677BB" w:rsidRPr="00106CBC" w:rsidRDefault="007677BB" w:rsidP="00942EFF">
      <w:pPr>
        <w:pStyle w:val="Textoindependiente"/>
        <w:rPr>
          <w:sz w:val="24"/>
          <w:szCs w:val="24"/>
          <w:lang w:val="es-MX"/>
        </w:rPr>
      </w:pPr>
      <w:r w:rsidRPr="00106CBC">
        <w:rPr>
          <w:sz w:val="24"/>
          <w:szCs w:val="24"/>
          <w:lang w:val="es-MX"/>
        </w:rPr>
        <w:t>Notas:</w:t>
      </w:r>
    </w:p>
    <w:p w14:paraId="12C7DA6E" w14:textId="77777777" w:rsidR="007677BB" w:rsidRPr="00106CBC" w:rsidRDefault="007677BB" w:rsidP="00942EFF">
      <w:pPr>
        <w:pStyle w:val="Textoindependiente"/>
        <w:rPr>
          <w:sz w:val="24"/>
          <w:szCs w:val="24"/>
          <w:lang w:val="es-MX"/>
        </w:rPr>
      </w:pPr>
      <w:r w:rsidRPr="00106CBC">
        <w:rPr>
          <w:sz w:val="24"/>
          <w:szCs w:val="24"/>
          <w:lang w:val="es-MX"/>
        </w:rPr>
        <w:t>En el caso de los operadores de potencia ^, *, + y – los operandos son numéricos, o sea, enteros o reales, y el resultado estará en función de si ambos operandos son del mismo tipo o no. Si son del mismo tipo entonces el resultado sigue siendo de ese mismo tipo. Si uno de los operandos es real y el otro entero, entonces el entero se convierte a real y resultado es real.</w:t>
      </w:r>
    </w:p>
    <w:p w14:paraId="18135706" w14:textId="77777777" w:rsidR="007677BB" w:rsidRPr="00106CBC" w:rsidRDefault="007677BB" w:rsidP="00942EFF">
      <w:pPr>
        <w:pStyle w:val="Textoindependiente"/>
        <w:rPr>
          <w:sz w:val="24"/>
          <w:szCs w:val="24"/>
          <w:lang w:val="es-MX"/>
        </w:rPr>
      </w:pPr>
      <w:r w:rsidRPr="00106CBC">
        <w:rPr>
          <w:sz w:val="24"/>
          <w:szCs w:val="24"/>
          <w:lang w:val="es-MX"/>
        </w:rPr>
        <w:t>El operador de división / siempre realiza una división real, independientemente de si sus operandos lo son o no.</w:t>
      </w:r>
    </w:p>
    <w:p w14:paraId="38FE4956" w14:textId="77777777" w:rsidR="007677BB" w:rsidRPr="00106CBC" w:rsidRDefault="007677BB" w:rsidP="00942EFF">
      <w:pPr>
        <w:pStyle w:val="Textoindependiente"/>
        <w:rPr>
          <w:sz w:val="24"/>
          <w:szCs w:val="24"/>
          <w:lang w:val="es-MX"/>
        </w:rPr>
      </w:pPr>
      <w:r w:rsidRPr="00106CBC">
        <w:rPr>
          <w:sz w:val="24"/>
          <w:szCs w:val="24"/>
          <w:lang w:val="es-MX"/>
        </w:rPr>
        <w:t>En el caso de los operadores relacionales = y &lt;&gt; sus operandos pueden ser ambos: numéricos, cadenas ó lógicos.</w:t>
      </w:r>
    </w:p>
    <w:p w14:paraId="0E503F03" w14:textId="77777777" w:rsidR="00BB004E" w:rsidRPr="00106CBC" w:rsidRDefault="00BB004E" w:rsidP="00942EFF">
      <w:pPr>
        <w:pStyle w:val="Textoindependiente"/>
        <w:rPr>
          <w:sz w:val="24"/>
          <w:szCs w:val="24"/>
          <w:lang w:val="es-MX"/>
        </w:rPr>
      </w:pPr>
    </w:p>
    <w:p w14:paraId="378E169B" w14:textId="77777777" w:rsidR="00BB004E" w:rsidRPr="00106CBC" w:rsidRDefault="00BB004E" w:rsidP="00942EFF">
      <w:pPr>
        <w:pStyle w:val="Textoindependiente"/>
        <w:rPr>
          <w:sz w:val="24"/>
          <w:szCs w:val="24"/>
          <w:lang w:val="es-MX"/>
        </w:rPr>
      </w:pPr>
    </w:p>
    <w:p w14:paraId="6105FAD8" w14:textId="77777777" w:rsidR="007677BB" w:rsidRPr="00106CBC" w:rsidRDefault="007677BB" w:rsidP="00942EFF">
      <w:pPr>
        <w:pStyle w:val="Textoindependiente"/>
        <w:rPr>
          <w:sz w:val="24"/>
          <w:szCs w:val="24"/>
          <w:lang w:val="es-MX"/>
        </w:rPr>
      </w:pPr>
      <w:r w:rsidRPr="00106CBC">
        <w:rPr>
          <w:sz w:val="24"/>
          <w:szCs w:val="24"/>
          <w:lang w:val="es-MX"/>
        </w:rPr>
        <w:t>Asociatividad de los operadores:</w:t>
      </w:r>
    </w:p>
    <w:p w14:paraId="3D7515B3" w14:textId="77777777" w:rsidR="007677BB" w:rsidRPr="00106CBC" w:rsidRDefault="007677BB" w:rsidP="00942EFF">
      <w:pPr>
        <w:pStyle w:val="Textoindependiente"/>
        <w:rPr>
          <w:sz w:val="24"/>
          <w:szCs w:val="24"/>
          <w:lang w:val="es-MX"/>
        </w:rPr>
      </w:pPr>
      <w:r w:rsidRPr="00106CBC">
        <w:rPr>
          <w:sz w:val="24"/>
          <w:szCs w:val="24"/>
          <w:lang w:val="es-MX"/>
        </w:rPr>
        <w:t>Los operadores – (negativo) y NOT, tienen un solo operando y se evalúan de derecha a izquierda.</w:t>
      </w:r>
    </w:p>
    <w:p w14:paraId="4FCE36B6" w14:textId="77777777" w:rsidR="007677BB" w:rsidRPr="00106CBC" w:rsidRDefault="007677BB" w:rsidP="00942EFF">
      <w:pPr>
        <w:pStyle w:val="Textoindependiente"/>
        <w:rPr>
          <w:sz w:val="24"/>
          <w:szCs w:val="24"/>
          <w:lang w:val="es-MX"/>
        </w:rPr>
      </w:pPr>
      <w:r w:rsidRPr="00106CBC">
        <w:rPr>
          <w:sz w:val="24"/>
          <w:szCs w:val="24"/>
          <w:lang w:val="es-MX"/>
        </w:rPr>
        <w:t>El resto de los operadores tienen dos operandos, y se evalúan de izquierda a derecha, para el caso de los que tienen igual precedencia.</w:t>
      </w:r>
    </w:p>
    <w:p w14:paraId="3515D748" w14:textId="77777777" w:rsidR="007677BB" w:rsidRPr="00106CBC" w:rsidRDefault="007677BB" w:rsidP="00942EFF">
      <w:pPr>
        <w:pStyle w:val="Textoindependiente"/>
        <w:rPr>
          <w:sz w:val="24"/>
          <w:szCs w:val="24"/>
          <w:lang w:val="es-MX"/>
        </w:rPr>
      </w:pPr>
      <w:r w:rsidRPr="00106CBC">
        <w:rPr>
          <w:sz w:val="24"/>
          <w:szCs w:val="24"/>
          <w:lang w:val="es-MX"/>
        </w:rPr>
        <w:lastRenderedPageBreak/>
        <w:t>Los paréntesis pueden ser utilizados para agrupar subexpresiones y alterar el orden de evaluación de una expresión.</w:t>
      </w:r>
    </w:p>
    <w:p w14:paraId="21F0C5F7" w14:textId="77777777" w:rsidR="007677BB" w:rsidRPr="00106CBC" w:rsidRDefault="007677BB" w:rsidP="00942EFF">
      <w:pPr>
        <w:pStyle w:val="Textoindependiente"/>
        <w:rPr>
          <w:sz w:val="24"/>
          <w:szCs w:val="24"/>
          <w:lang w:val="es-MX"/>
        </w:rPr>
      </w:pPr>
      <w:r w:rsidRPr="00106CBC">
        <w:rPr>
          <w:sz w:val="24"/>
          <w:szCs w:val="24"/>
          <w:lang w:val="es-MX"/>
        </w:rPr>
        <w:t>En las expresiones pueden utilizarse llamadas a funciones, escribiendo el nombre de la función y la lista de parámetros entre paréntesis. Los paréntesis son obligatorios aún cuando la función no tenga parámetros.</w:t>
      </w:r>
    </w:p>
    <w:p w14:paraId="2CE76248" w14:textId="77777777" w:rsidR="007677BB" w:rsidRPr="00106CBC" w:rsidRDefault="007677BB" w:rsidP="00942EFF">
      <w:pPr>
        <w:pStyle w:val="Textoindependiente"/>
        <w:rPr>
          <w:sz w:val="24"/>
          <w:szCs w:val="24"/>
          <w:lang w:val="es-MX"/>
        </w:rPr>
      </w:pPr>
      <w:r w:rsidRPr="00106CBC">
        <w:rPr>
          <w:sz w:val="24"/>
          <w:szCs w:val="24"/>
          <w:lang w:val="es-MX"/>
        </w:rPr>
        <w:t>Ejemplos:</w:t>
      </w:r>
    </w:p>
    <w:p w14:paraId="43B23DEC" w14:textId="77777777" w:rsidR="007677BB" w:rsidRPr="00106CBC" w:rsidRDefault="007677BB" w:rsidP="00BB004E">
      <w:pPr>
        <w:pStyle w:val="Textoindependiente"/>
        <w:spacing w:after="0"/>
        <w:rPr>
          <w:rFonts w:ascii="Bookman Old Style" w:hAnsi="Bookman Old Style"/>
          <w:sz w:val="20"/>
          <w:szCs w:val="20"/>
          <w:lang w:val="es-MX"/>
        </w:rPr>
      </w:pPr>
      <w:r w:rsidRPr="00106CBC">
        <w:rPr>
          <w:sz w:val="24"/>
          <w:szCs w:val="24"/>
          <w:lang w:val="es-MX"/>
        </w:rPr>
        <w:t xml:space="preserve">    </w:t>
      </w:r>
      <w:r w:rsidRPr="00106CBC">
        <w:rPr>
          <w:rFonts w:ascii="Bookman Old Style" w:hAnsi="Bookman Old Style"/>
          <w:sz w:val="20"/>
          <w:szCs w:val="20"/>
          <w:lang w:val="es-MX"/>
        </w:rPr>
        <w:t>termino &lt;- x / factorial(i)</w:t>
      </w:r>
    </w:p>
    <w:p w14:paraId="27FE5171" w14:textId="77777777" w:rsidR="007677BB" w:rsidRPr="00106CBC" w:rsidRDefault="007677BB" w:rsidP="00BB004E">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m3 &lt;- Mayor( a, Mayor(b, c ) )</w:t>
      </w:r>
    </w:p>
    <w:p w14:paraId="62871332" w14:textId="77777777" w:rsidR="007677BB" w:rsidRPr="00106CBC" w:rsidRDefault="007677BB" w:rsidP="00942EFF">
      <w:pPr>
        <w:pStyle w:val="Textoindependiente"/>
        <w:rPr>
          <w:sz w:val="24"/>
          <w:szCs w:val="24"/>
          <w:lang w:val="es-MX"/>
        </w:rPr>
      </w:pPr>
    </w:p>
    <w:p w14:paraId="72F85960" w14:textId="77777777" w:rsidR="00CF096D" w:rsidRPr="00106CBC" w:rsidRDefault="007677BB" w:rsidP="007677BB">
      <w:pPr>
        <w:pStyle w:val="Textoindependiente"/>
        <w:rPr>
          <w:sz w:val="24"/>
          <w:szCs w:val="24"/>
          <w:lang w:val="es-MX"/>
        </w:rPr>
      </w:pPr>
      <w:r w:rsidRPr="00106CBC">
        <w:rPr>
          <w:sz w:val="24"/>
          <w:szCs w:val="24"/>
          <w:lang w:val="es-MX"/>
        </w:rPr>
        <w:t>Los elementos de arreglo se escriben especificando el nombre del arreglo y luego entre corchetes las expresiones correspondientes a cada índice del arreglo. Las expresiones que sirven como índice deben ser de tipo entero y el valor de las mismas debe estar en el rango de 1 hasta el total de elementos de la dimensión correspondiente. Se produce un error de ejecución en caso de que el valor del índice esté fuera de rango.</w:t>
      </w:r>
    </w:p>
    <w:p w14:paraId="3C89AD83" w14:textId="77777777" w:rsidR="004A1E7D" w:rsidRPr="00106CBC" w:rsidRDefault="00D028AA" w:rsidP="00BB004E">
      <w:pPr>
        <w:pStyle w:val="Textoindependiente"/>
        <w:outlineLvl w:val="1"/>
        <w:rPr>
          <w:b/>
          <w:sz w:val="28"/>
          <w:szCs w:val="24"/>
          <w:lang w:val="es-MX"/>
        </w:rPr>
      </w:pPr>
      <w:bookmarkStart w:id="43" w:name="_Toc284416546"/>
      <w:r w:rsidRPr="00106CBC">
        <w:rPr>
          <w:b/>
          <w:sz w:val="28"/>
          <w:szCs w:val="24"/>
          <w:lang w:val="es-MX"/>
        </w:rPr>
        <w:t>Ejercicios</w:t>
      </w:r>
      <w:r w:rsidR="00B32022" w:rsidRPr="00106CBC">
        <w:rPr>
          <w:b/>
          <w:sz w:val="28"/>
          <w:szCs w:val="24"/>
          <w:lang w:val="es-MX"/>
        </w:rPr>
        <w:t>:</w:t>
      </w:r>
      <w:bookmarkEnd w:id="43"/>
    </w:p>
    <w:p w14:paraId="08D25B53" w14:textId="77777777" w:rsidR="00B32022" w:rsidRPr="00CF0901" w:rsidRDefault="00B32022" w:rsidP="00BB004E">
      <w:pPr>
        <w:pStyle w:val="Textosinformato"/>
        <w:numPr>
          <w:ilvl w:val="0"/>
          <w:numId w:val="16"/>
        </w:numPr>
        <w:jc w:val="both"/>
        <w:rPr>
          <w:rFonts w:ascii="Garamond" w:hAnsi="Garamond" w:cs="Garamond"/>
          <w:sz w:val="24"/>
          <w:szCs w:val="24"/>
          <w:highlight w:val="green"/>
          <w:lang w:val="es-MX" w:bidi="hi-IN"/>
        </w:rPr>
      </w:pPr>
      <w:r w:rsidRPr="00CF0901">
        <w:rPr>
          <w:rFonts w:ascii="Garamond" w:hAnsi="Garamond" w:cs="Garamond"/>
          <w:sz w:val="24"/>
          <w:szCs w:val="24"/>
          <w:highlight w:val="green"/>
          <w:lang w:val="es-MX" w:bidi="hi-IN"/>
        </w:rPr>
        <w:t>Escribe un programa que pida un número cualesquiera e imprima el doble de él.</w:t>
      </w:r>
    </w:p>
    <w:p w14:paraId="090645BD" w14:textId="77777777" w:rsidR="00B32022" w:rsidRPr="00016AC9" w:rsidRDefault="00B32022" w:rsidP="00BB004E">
      <w:pPr>
        <w:pStyle w:val="Textosinformato"/>
        <w:numPr>
          <w:ilvl w:val="0"/>
          <w:numId w:val="16"/>
        </w:numPr>
        <w:jc w:val="both"/>
        <w:rPr>
          <w:rFonts w:ascii="Garamond" w:hAnsi="Garamond" w:cs="Garamond"/>
          <w:sz w:val="24"/>
          <w:szCs w:val="24"/>
          <w:highlight w:val="green"/>
          <w:lang w:val="es-MX" w:bidi="hi-IN"/>
        </w:rPr>
      </w:pPr>
      <w:r w:rsidRPr="00016AC9">
        <w:rPr>
          <w:rFonts w:ascii="Garamond" w:hAnsi="Garamond" w:cs="Garamond"/>
          <w:sz w:val="24"/>
          <w:szCs w:val="24"/>
          <w:highlight w:val="green"/>
          <w:lang w:val="es-MX" w:bidi="hi-IN"/>
        </w:rPr>
        <w:t>Dados dos números cualesquiera, imprimir su producto.</w:t>
      </w:r>
    </w:p>
    <w:p w14:paraId="50AE1B2E" w14:textId="77777777" w:rsidR="00B32022" w:rsidRPr="001A0F6E" w:rsidRDefault="00B32022" w:rsidP="00BB004E">
      <w:pPr>
        <w:pStyle w:val="Textosinformato"/>
        <w:numPr>
          <w:ilvl w:val="0"/>
          <w:numId w:val="16"/>
        </w:numPr>
        <w:jc w:val="both"/>
        <w:rPr>
          <w:rFonts w:ascii="Garamond" w:hAnsi="Garamond" w:cs="Garamond"/>
          <w:sz w:val="24"/>
          <w:szCs w:val="24"/>
          <w:highlight w:val="green"/>
          <w:lang w:val="es-MX" w:bidi="hi-IN"/>
        </w:rPr>
      </w:pPr>
      <w:r w:rsidRPr="001A0F6E">
        <w:rPr>
          <w:rFonts w:ascii="Garamond" w:hAnsi="Garamond" w:cs="Garamond"/>
          <w:sz w:val="24"/>
          <w:szCs w:val="24"/>
          <w:highlight w:val="green"/>
          <w:lang w:val="es-MX" w:bidi="hi-IN"/>
        </w:rPr>
        <w:t xml:space="preserve">Hacer un algoritmo que permita calcular el área de un triángulo, conocido como su base y su altura, teniendo en cuenta que el Area = Base * Altura / 2.   </w:t>
      </w:r>
    </w:p>
    <w:p w14:paraId="4255A467" w14:textId="77777777" w:rsidR="00B32022" w:rsidRPr="00106CBC" w:rsidRDefault="00B32022" w:rsidP="00BB004E">
      <w:pPr>
        <w:pStyle w:val="Textosinformato"/>
        <w:numPr>
          <w:ilvl w:val="0"/>
          <w:numId w:val="16"/>
        </w:numPr>
        <w:jc w:val="both"/>
        <w:rPr>
          <w:rFonts w:ascii="Garamond" w:hAnsi="Garamond" w:cs="Garamond"/>
          <w:sz w:val="24"/>
          <w:szCs w:val="24"/>
          <w:lang w:val="es-MX" w:bidi="hi-IN"/>
        </w:rPr>
      </w:pPr>
      <w:r w:rsidRPr="00106CBC">
        <w:rPr>
          <w:rFonts w:ascii="Garamond" w:hAnsi="Garamond" w:cs="Garamond"/>
          <w:sz w:val="24"/>
          <w:szCs w:val="24"/>
          <w:lang w:val="es-MX" w:bidi="hi-IN"/>
        </w:rPr>
        <w:t>Escribir un algoritmo que calcule el doble, triple y cuádruplo de un número.</w:t>
      </w:r>
    </w:p>
    <w:p w14:paraId="6A90E473" w14:textId="77777777" w:rsidR="00B32022" w:rsidRPr="001A0F6E" w:rsidRDefault="00B32022" w:rsidP="00BB004E">
      <w:pPr>
        <w:pStyle w:val="Textosinformato"/>
        <w:numPr>
          <w:ilvl w:val="0"/>
          <w:numId w:val="16"/>
        </w:numPr>
        <w:jc w:val="both"/>
        <w:rPr>
          <w:rFonts w:ascii="Garamond" w:hAnsi="Garamond" w:cs="Garamond"/>
          <w:sz w:val="24"/>
          <w:szCs w:val="24"/>
          <w:highlight w:val="green"/>
          <w:lang w:val="es-MX" w:bidi="hi-IN"/>
        </w:rPr>
      </w:pPr>
      <w:r w:rsidRPr="001A0F6E">
        <w:rPr>
          <w:rFonts w:ascii="Garamond" w:hAnsi="Garamond" w:cs="Garamond"/>
          <w:sz w:val="24"/>
          <w:szCs w:val="24"/>
          <w:highlight w:val="green"/>
          <w:lang w:val="es-MX" w:bidi="hi-IN"/>
        </w:rPr>
        <w:t>Diseñe un algoritmo que permita encontrar la suma y el promedio de tres números.</w:t>
      </w:r>
    </w:p>
    <w:p w14:paraId="5398F23B" w14:textId="77777777" w:rsidR="00B32022" w:rsidRPr="00106CBC" w:rsidRDefault="00B32022" w:rsidP="00BB004E">
      <w:pPr>
        <w:pStyle w:val="Textosinformato"/>
        <w:numPr>
          <w:ilvl w:val="0"/>
          <w:numId w:val="16"/>
        </w:numPr>
        <w:jc w:val="both"/>
        <w:rPr>
          <w:rFonts w:ascii="Garamond" w:hAnsi="Garamond" w:cs="Garamond"/>
          <w:sz w:val="24"/>
          <w:szCs w:val="24"/>
          <w:lang w:val="es-MX" w:bidi="hi-IN"/>
        </w:rPr>
      </w:pPr>
      <w:r w:rsidRPr="00106CBC">
        <w:rPr>
          <w:rFonts w:ascii="Garamond" w:hAnsi="Garamond" w:cs="Garamond"/>
          <w:sz w:val="24"/>
          <w:szCs w:val="24"/>
          <w:lang w:val="es-MX" w:bidi="hi-IN"/>
        </w:rPr>
        <w:t>Diseñe un algoritmo que determine el cociente y el residuo de una división entera.</w:t>
      </w:r>
    </w:p>
    <w:p w14:paraId="2D91B533" w14:textId="77777777" w:rsidR="00B32022" w:rsidRPr="000567C7" w:rsidRDefault="00B32022" w:rsidP="00BB004E">
      <w:pPr>
        <w:pStyle w:val="Textosinformato"/>
        <w:numPr>
          <w:ilvl w:val="0"/>
          <w:numId w:val="16"/>
        </w:numPr>
        <w:jc w:val="both"/>
        <w:rPr>
          <w:rFonts w:ascii="Garamond" w:hAnsi="Garamond" w:cs="Garamond"/>
          <w:sz w:val="24"/>
          <w:szCs w:val="24"/>
          <w:highlight w:val="green"/>
          <w:lang w:val="es-MX" w:bidi="hi-IN"/>
        </w:rPr>
      </w:pPr>
      <w:r w:rsidRPr="000567C7">
        <w:rPr>
          <w:rFonts w:ascii="Garamond" w:hAnsi="Garamond" w:cs="Garamond"/>
          <w:sz w:val="24"/>
          <w:szCs w:val="24"/>
          <w:highlight w:val="green"/>
          <w:lang w:val="es-MX" w:bidi="hi-IN"/>
        </w:rPr>
        <w:t>Escriba un algoritmo que solicite al usuario que introduzca dos números, tome los dos números del usuario, e imprima la suma, el producto, la diferencia, el cociente y el módulo de los dos números.</w:t>
      </w:r>
    </w:p>
    <w:p w14:paraId="49E1315B" w14:textId="77777777" w:rsidR="00B32022" w:rsidRPr="000567C7" w:rsidRDefault="00B32022" w:rsidP="00BB004E">
      <w:pPr>
        <w:pStyle w:val="Textosinformato"/>
        <w:numPr>
          <w:ilvl w:val="0"/>
          <w:numId w:val="16"/>
        </w:numPr>
        <w:jc w:val="both"/>
        <w:rPr>
          <w:rFonts w:ascii="Garamond" w:hAnsi="Garamond" w:cs="Garamond"/>
          <w:sz w:val="24"/>
          <w:szCs w:val="24"/>
          <w:highlight w:val="green"/>
          <w:lang w:val="es-MX" w:bidi="hi-IN"/>
        </w:rPr>
      </w:pPr>
      <w:r w:rsidRPr="000567C7">
        <w:rPr>
          <w:rFonts w:ascii="Garamond" w:hAnsi="Garamond" w:cs="Garamond"/>
          <w:sz w:val="24"/>
          <w:szCs w:val="24"/>
          <w:highlight w:val="green"/>
          <w:lang w:val="es-MX" w:bidi="hi-IN"/>
        </w:rPr>
        <w:t>Escriba un algoritmo que convierta un número dado de segundos en el equivalente de minutos y horas.</w:t>
      </w:r>
    </w:p>
    <w:p w14:paraId="5F2F4301" w14:textId="77777777" w:rsidR="00B32022" w:rsidRPr="000567C7" w:rsidRDefault="00B32022" w:rsidP="00BB004E">
      <w:pPr>
        <w:pStyle w:val="Textosinformato"/>
        <w:numPr>
          <w:ilvl w:val="0"/>
          <w:numId w:val="16"/>
        </w:numPr>
        <w:jc w:val="both"/>
        <w:rPr>
          <w:rFonts w:ascii="Garamond" w:hAnsi="Garamond" w:cs="Garamond"/>
          <w:sz w:val="24"/>
          <w:szCs w:val="24"/>
          <w:highlight w:val="green"/>
          <w:lang w:val="es-MX" w:bidi="hi-IN"/>
        </w:rPr>
      </w:pPr>
      <w:r w:rsidRPr="000567C7">
        <w:rPr>
          <w:rFonts w:ascii="Garamond" w:hAnsi="Garamond" w:cs="Garamond"/>
          <w:sz w:val="24"/>
          <w:szCs w:val="24"/>
          <w:highlight w:val="green"/>
          <w:lang w:val="es-MX" w:bidi="hi-IN"/>
        </w:rPr>
        <w:t>Dada una cantidad en pesos, realizar un algoritmo para obtener la equivalencia en dólares, asumiendo que la unidad cambiaría es un dato desconocido.</w:t>
      </w:r>
    </w:p>
    <w:p w14:paraId="332A5A20" w14:textId="77777777" w:rsidR="00B32022" w:rsidRPr="00106CBC" w:rsidRDefault="00B32022" w:rsidP="00BB004E">
      <w:pPr>
        <w:pStyle w:val="Textosinformato"/>
        <w:numPr>
          <w:ilvl w:val="0"/>
          <w:numId w:val="16"/>
        </w:numPr>
        <w:jc w:val="both"/>
        <w:rPr>
          <w:rFonts w:ascii="Garamond" w:hAnsi="Garamond" w:cs="Garamond"/>
          <w:sz w:val="24"/>
          <w:szCs w:val="24"/>
          <w:lang w:val="es-MX" w:bidi="hi-IN"/>
        </w:rPr>
      </w:pPr>
      <w:r w:rsidRPr="00106CBC">
        <w:rPr>
          <w:rFonts w:ascii="Garamond" w:hAnsi="Garamond" w:cs="Garamond"/>
          <w:sz w:val="24"/>
          <w:szCs w:val="24"/>
          <w:lang w:val="es-MX" w:bidi="hi-IN"/>
        </w:rPr>
        <w:t xml:space="preserve">Escriba un algoritmo para calcular el número de pulsaciones que una persona debe tener por cada 10 segundos de ejercicio, si la formula es: </w:t>
      </w:r>
    </w:p>
    <w:p w14:paraId="7AD05284" w14:textId="77777777" w:rsidR="00B32022" w:rsidRPr="00106CBC" w:rsidRDefault="00B32022" w:rsidP="00B32022">
      <w:pPr>
        <w:pStyle w:val="Textosinformato"/>
        <w:jc w:val="center"/>
        <w:rPr>
          <w:rFonts w:ascii="Garamond" w:hAnsi="Garamond" w:cs="Garamond"/>
          <w:sz w:val="24"/>
          <w:szCs w:val="24"/>
          <w:lang w:val="es-MX" w:bidi="hi-IN"/>
        </w:rPr>
      </w:pPr>
      <w:r w:rsidRPr="00106CBC">
        <w:rPr>
          <w:rFonts w:ascii="Garamond" w:hAnsi="Garamond" w:cs="Garamond"/>
          <w:sz w:val="24"/>
          <w:szCs w:val="24"/>
          <w:lang w:val="es-MX" w:bidi="hi-IN"/>
        </w:rPr>
        <w:t>num. pulsaciones = (220 - edad)/10</w:t>
      </w:r>
    </w:p>
    <w:p w14:paraId="24FA8A71" w14:textId="77777777" w:rsidR="00BB004E" w:rsidRPr="00E30BCF" w:rsidRDefault="00BB004E" w:rsidP="00BB004E">
      <w:pPr>
        <w:pStyle w:val="Textosinformato"/>
        <w:numPr>
          <w:ilvl w:val="0"/>
          <w:numId w:val="16"/>
        </w:numPr>
        <w:jc w:val="both"/>
        <w:rPr>
          <w:rFonts w:ascii="Garamond" w:hAnsi="Garamond" w:cs="Garamond"/>
          <w:sz w:val="24"/>
          <w:szCs w:val="24"/>
          <w:highlight w:val="green"/>
          <w:lang w:val="es-MX" w:bidi="hi-IN"/>
        </w:rPr>
      </w:pPr>
      <w:r w:rsidRPr="00E30BCF">
        <w:rPr>
          <w:rFonts w:ascii="Garamond" w:hAnsi="Garamond" w:cs="Garamond"/>
          <w:sz w:val="24"/>
          <w:szCs w:val="24"/>
          <w:highlight w:val="green"/>
          <w:lang w:val="es-MX" w:bidi="hi-IN"/>
        </w:rPr>
        <w:t>Se desea obtener el salario neto de un trabajador conociendo el número de horas trabajadas, el salario por hora y el % de impuestos que se le debe descontar.</w:t>
      </w:r>
    </w:p>
    <w:p w14:paraId="3A9DC786" w14:textId="77777777" w:rsidR="00BB004E" w:rsidRPr="00106CBC" w:rsidRDefault="00BB004E" w:rsidP="00BB004E">
      <w:pPr>
        <w:pStyle w:val="Textosinformato"/>
        <w:numPr>
          <w:ilvl w:val="0"/>
          <w:numId w:val="16"/>
        </w:numPr>
        <w:jc w:val="both"/>
        <w:rPr>
          <w:rFonts w:ascii="Garamond" w:hAnsi="Garamond" w:cs="Garamond"/>
          <w:sz w:val="24"/>
          <w:szCs w:val="24"/>
          <w:lang w:val="es-MX" w:bidi="hi-IN"/>
        </w:rPr>
      </w:pPr>
      <w:r w:rsidRPr="00106CBC">
        <w:rPr>
          <w:rFonts w:ascii="Garamond" w:hAnsi="Garamond" w:cs="Garamond"/>
          <w:sz w:val="24"/>
          <w:szCs w:val="24"/>
          <w:lang w:val="es-MX" w:bidi="hi-IN"/>
        </w:rPr>
        <w:t xml:space="preserve">Diseñar un algoritmo que calcule la tasa de inflación (en %) actual para un artículo, dada una descripción del artículo, el precio anterior y el precio actual. Se deberá obtener como resultado la descripción, el precio anterior y actual, la diferencia de los precios y la tasa de inflación. </w:t>
      </w:r>
    </w:p>
    <w:p w14:paraId="51FC3B8A" w14:textId="77777777" w:rsidR="004C276D" w:rsidRPr="00106CBC" w:rsidRDefault="00BB004E" w:rsidP="00BB004E">
      <w:pPr>
        <w:pStyle w:val="Textosinformato"/>
        <w:numPr>
          <w:ilvl w:val="0"/>
          <w:numId w:val="16"/>
        </w:numPr>
        <w:jc w:val="both"/>
        <w:rPr>
          <w:rFonts w:ascii="Garamond" w:hAnsi="Garamond" w:cs="Garamond"/>
          <w:sz w:val="24"/>
          <w:szCs w:val="24"/>
          <w:lang w:val="es-MX" w:bidi="hi-IN"/>
        </w:rPr>
      </w:pPr>
      <w:r w:rsidRPr="00106CBC">
        <w:rPr>
          <w:rFonts w:ascii="Garamond" w:hAnsi="Garamond" w:cs="Garamond"/>
          <w:sz w:val="24"/>
          <w:szCs w:val="24"/>
          <w:lang w:val="es-MX" w:bidi="hi-IN"/>
        </w:rPr>
        <w:t>El costo del seguro contra heladas en una localidad agrícola es un cierto % del monto deseado por hectárea, multiplicado por el número de hectáreas sembradas. Suponiendo que las semillas por cosecha se limitan a trigo, maíz y arroz, diseñe un algoritmo que les de el monto por hectárea y el número de hectáreas sembradas en cada variedad, así como el % aplicable, calcule el costo total de la póliza.</w:t>
      </w:r>
    </w:p>
    <w:p w14:paraId="5485117F" w14:textId="77777777" w:rsidR="004C276D" w:rsidRPr="00106CBC" w:rsidRDefault="004C276D" w:rsidP="00B57A08">
      <w:pPr>
        <w:pStyle w:val="Textoindependiente"/>
        <w:rPr>
          <w:lang w:val="es-MX"/>
        </w:rPr>
      </w:pPr>
    </w:p>
    <w:p w14:paraId="0FFD125A" w14:textId="77777777" w:rsidR="00774CE2" w:rsidRPr="00106CBC" w:rsidRDefault="006C6EF4" w:rsidP="006C6EF4">
      <w:pPr>
        <w:pStyle w:val="Textoindependiente"/>
        <w:outlineLvl w:val="1"/>
        <w:rPr>
          <w:b/>
          <w:sz w:val="28"/>
          <w:szCs w:val="24"/>
          <w:lang w:val="es-MX"/>
        </w:rPr>
      </w:pPr>
      <w:bookmarkStart w:id="44" w:name="_Toc284416547"/>
      <w:r w:rsidRPr="00106CBC">
        <w:rPr>
          <w:b/>
          <w:sz w:val="28"/>
          <w:szCs w:val="24"/>
          <w:lang w:val="es-MX"/>
        </w:rPr>
        <w:t>Condiciones</w:t>
      </w:r>
      <w:bookmarkEnd w:id="44"/>
    </w:p>
    <w:p w14:paraId="7AB5B8AB" w14:textId="77777777" w:rsidR="00991CD7" w:rsidRPr="00106CBC" w:rsidRDefault="00991CD7" w:rsidP="00991CD7">
      <w:pPr>
        <w:pStyle w:val="Textoindependiente"/>
        <w:outlineLvl w:val="2"/>
        <w:rPr>
          <w:b/>
          <w:sz w:val="28"/>
          <w:szCs w:val="24"/>
          <w:lang w:val="es-MX"/>
        </w:rPr>
      </w:pPr>
      <w:bookmarkStart w:id="45" w:name="_Toc53983196"/>
      <w:bookmarkStart w:id="46" w:name="_Toc55382513"/>
      <w:bookmarkStart w:id="47" w:name="_Toc147384494"/>
      <w:bookmarkStart w:id="48" w:name="_Toc284416548"/>
      <w:r w:rsidRPr="00106CBC">
        <w:rPr>
          <w:b/>
          <w:sz w:val="28"/>
          <w:szCs w:val="24"/>
          <w:lang w:val="es-MX"/>
        </w:rPr>
        <w:t>Instrucción Condicional Simple</w:t>
      </w:r>
      <w:bookmarkEnd w:id="45"/>
      <w:bookmarkEnd w:id="46"/>
      <w:bookmarkEnd w:id="47"/>
      <w:bookmarkEnd w:id="48"/>
    </w:p>
    <w:p w14:paraId="287A7E3F" w14:textId="77777777" w:rsidR="00991CD7" w:rsidRPr="00106CBC" w:rsidRDefault="00991CD7" w:rsidP="00991CD7">
      <w:pPr>
        <w:pStyle w:val="Textoindependiente"/>
        <w:rPr>
          <w:sz w:val="24"/>
          <w:szCs w:val="24"/>
          <w:lang w:val="es-MX"/>
        </w:rPr>
      </w:pPr>
      <w:r w:rsidRPr="00106CBC">
        <w:rPr>
          <w:sz w:val="24"/>
          <w:szCs w:val="24"/>
          <w:lang w:val="es-MX"/>
        </w:rPr>
        <w:t>Permite ejecutar un conjunto de instrucciones si se cumple una condición. Su sintaxis es:</w:t>
      </w:r>
    </w:p>
    <w:p w14:paraId="7E49EFC1" w14:textId="77777777" w:rsidR="00991CD7" w:rsidRPr="00106CBC" w:rsidRDefault="00991CD7" w:rsidP="003E11E7">
      <w:pPr>
        <w:pStyle w:val="Textoindependiente"/>
        <w:spacing w:after="0"/>
        <w:rPr>
          <w:sz w:val="24"/>
          <w:szCs w:val="24"/>
          <w:lang w:val="es-MX"/>
        </w:rPr>
      </w:pPr>
      <w:r w:rsidRPr="00106CBC">
        <w:rPr>
          <w:b/>
          <w:sz w:val="24"/>
          <w:szCs w:val="24"/>
          <w:lang w:val="es-MX"/>
        </w:rPr>
        <w:t>si</w:t>
      </w:r>
      <w:r w:rsidRPr="00106CBC">
        <w:rPr>
          <w:sz w:val="24"/>
          <w:szCs w:val="24"/>
          <w:lang w:val="es-MX"/>
        </w:rPr>
        <w:t xml:space="preserve"> condicion entonces</w:t>
      </w:r>
    </w:p>
    <w:p w14:paraId="757FBA25" w14:textId="77777777" w:rsidR="00991CD7" w:rsidRPr="00106CBC" w:rsidRDefault="00991CD7" w:rsidP="003E11E7">
      <w:pPr>
        <w:pStyle w:val="Textoindependiente"/>
        <w:spacing w:after="0"/>
        <w:rPr>
          <w:sz w:val="24"/>
          <w:szCs w:val="24"/>
          <w:lang w:val="es-MX"/>
        </w:rPr>
      </w:pPr>
      <w:r w:rsidRPr="00106CBC">
        <w:rPr>
          <w:sz w:val="24"/>
          <w:szCs w:val="24"/>
          <w:lang w:val="es-MX"/>
        </w:rPr>
        <w:t xml:space="preserve">    instrucciones a ejecutar si se cumple la condición</w:t>
      </w:r>
    </w:p>
    <w:p w14:paraId="4015012C" w14:textId="77777777" w:rsidR="00991CD7" w:rsidRPr="00106CBC" w:rsidRDefault="00991CD7" w:rsidP="003E11E7">
      <w:pPr>
        <w:pStyle w:val="Textoindependiente"/>
        <w:spacing w:after="0"/>
        <w:rPr>
          <w:b/>
          <w:sz w:val="24"/>
          <w:szCs w:val="24"/>
          <w:lang w:val="es-MX"/>
        </w:rPr>
      </w:pPr>
      <w:r w:rsidRPr="00106CBC">
        <w:rPr>
          <w:b/>
          <w:sz w:val="24"/>
          <w:szCs w:val="24"/>
          <w:lang w:val="es-MX"/>
        </w:rPr>
        <w:t>finsi</w:t>
      </w:r>
    </w:p>
    <w:p w14:paraId="00DAC5D6" w14:textId="77777777" w:rsidR="00991CD7" w:rsidRPr="00106CBC" w:rsidRDefault="00991CD7" w:rsidP="00991CD7">
      <w:pPr>
        <w:pStyle w:val="Textoindependiente"/>
        <w:rPr>
          <w:sz w:val="24"/>
          <w:szCs w:val="24"/>
          <w:lang w:val="es-MX"/>
        </w:rPr>
      </w:pPr>
      <w:r w:rsidRPr="00106CBC">
        <w:rPr>
          <w:sz w:val="24"/>
          <w:szCs w:val="24"/>
          <w:lang w:val="es-MX"/>
        </w:rPr>
        <w:t>La condición debe ser de tipo lógica.</w:t>
      </w:r>
    </w:p>
    <w:p w14:paraId="63E455D7" w14:textId="77777777" w:rsidR="00991CD7" w:rsidRPr="00106CBC" w:rsidRDefault="00991CD7" w:rsidP="00991CD7">
      <w:pPr>
        <w:jc w:val="both"/>
        <w:rPr>
          <w:lang w:val="es-MX"/>
        </w:rPr>
      </w:pPr>
    </w:p>
    <w:p w14:paraId="49BE14AA" w14:textId="77777777" w:rsidR="00991CD7" w:rsidRPr="00106CBC" w:rsidRDefault="00991CD7" w:rsidP="00991CD7">
      <w:pPr>
        <w:pStyle w:val="Textoindependiente"/>
        <w:outlineLvl w:val="2"/>
        <w:rPr>
          <w:b/>
          <w:sz w:val="28"/>
          <w:szCs w:val="24"/>
          <w:lang w:val="es-MX"/>
        </w:rPr>
      </w:pPr>
      <w:bookmarkStart w:id="49" w:name="_Toc53983197"/>
      <w:bookmarkStart w:id="50" w:name="_Toc55382514"/>
      <w:bookmarkStart w:id="51" w:name="_Toc147384495"/>
      <w:bookmarkStart w:id="52" w:name="_Toc284416549"/>
      <w:r w:rsidRPr="00106CBC">
        <w:rPr>
          <w:b/>
          <w:sz w:val="28"/>
          <w:szCs w:val="24"/>
          <w:lang w:val="es-MX"/>
        </w:rPr>
        <w:t>Instrucción Condicional Completa</w:t>
      </w:r>
      <w:bookmarkEnd w:id="49"/>
      <w:bookmarkEnd w:id="50"/>
      <w:bookmarkEnd w:id="51"/>
      <w:bookmarkEnd w:id="52"/>
    </w:p>
    <w:p w14:paraId="1C2B90DB" w14:textId="77777777" w:rsidR="00991CD7" w:rsidRPr="00106CBC" w:rsidRDefault="00991CD7" w:rsidP="00991CD7">
      <w:pPr>
        <w:pStyle w:val="Textoindependiente"/>
        <w:rPr>
          <w:sz w:val="24"/>
          <w:szCs w:val="24"/>
          <w:lang w:val="es-MX"/>
        </w:rPr>
      </w:pPr>
      <w:r w:rsidRPr="00106CBC">
        <w:rPr>
          <w:sz w:val="24"/>
          <w:szCs w:val="24"/>
          <w:lang w:val="es-MX"/>
        </w:rPr>
        <w:t>Permite ejecutar un conjunto de instrucciones si se cumple una condición, u otro conjunto de instrucciones sino se cumple. Su sintaxis es:</w:t>
      </w:r>
    </w:p>
    <w:p w14:paraId="4E60E5E5" w14:textId="77777777" w:rsidR="00991CD7" w:rsidRPr="00106CBC" w:rsidRDefault="00991CD7" w:rsidP="00991CD7">
      <w:pPr>
        <w:pStyle w:val="Textoindependiente"/>
        <w:rPr>
          <w:sz w:val="24"/>
          <w:szCs w:val="24"/>
          <w:lang w:val="es-MX"/>
        </w:rPr>
      </w:pPr>
    </w:p>
    <w:p w14:paraId="76604ED7" w14:textId="77777777" w:rsidR="00991CD7" w:rsidRPr="00106CBC" w:rsidRDefault="00991CD7" w:rsidP="003E11E7">
      <w:pPr>
        <w:pStyle w:val="Textoindependiente"/>
        <w:spacing w:after="0"/>
        <w:rPr>
          <w:sz w:val="24"/>
          <w:szCs w:val="24"/>
          <w:lang w:val="es-MX"/>
        </w:rPr>
      </w:pPr>
      <w:r w:rsidRPr="00106CBC">
        <w:rPr>
          <w:b/>
          <w:sz w:val="24"/>
          <w:szCs w:val="24"/>
          <w:lang w:val="es-MX"/>
        </w:rPr>
        <w:t>si</w:t>
      </w:r>
      <w:r w:rsidRPr="00106CBC">
        <w:rPr>
          <w:sz w:val="24"/>
          <w:szCs w:val="24"/>
          <w:lang w:val="es-MX"/>
        </w:rPr>
        <w:t xml:space="preserve"> condicion entonces</w:t>
      </w:r>
    </w:p>
    <w:p w14:paraId="67BD8756" w14:textId="77777777" w:rsidR="00991CD7" w:rsidRPr="00106CBC" w:rsidRDefault="00991CD7" w:rsidP="003E11E7">
      <w:pPr>
        <w:pStyle w:val="Textoindependiente"/>
        <w:spacing w:after="0"/>
        <w:rPr>
          <w:sz w:val="24"/>
          <w:szCs w:val="24"/>
          <w:lang w:val="es-MX"/>
        </w:rPr>
      </w:pPr>
      <w:r w:rsidRPr="00106CBC">
        <w:rPr>
          <w:sz w:val="24"/>
          <w:szCs w:val="24"/>
          <w:lang w:val="es-MX"/>
        </w:rPr>
        <w:t xml:space="preserve">    instrucciones a ejecutar si se cumple la condición</w:t>
      </w:r>
    </w:p>
    <w:p w14:paraId="6CFDEA8C" w14:textId="77777777" w:rsidR="00991CD7" w:rsidRPr="00106CBC" w:rsidRDefault="00991CD7" w:rsidP="003E11E7">
      <w:pPr>
        <w:pStyle w:val="Textoindependiente"/>
        <w:spacing w:after="0"/>
        <w:rPr>
          <w:b/>
          <w:sz w:val="24"/>
          <w:szCs w:val="24"/>
          <w:lang w:val="es-MX"/>
        </w:rPr>
      </w:pPr>
      <w:r w:rsidRPr="00106CBC">
        <w:rPr>
          <w:b/>
          <w:sz w:val="24"/>
          <w:szCs w:val="24"/>
          <w:lang w:val="es-MX"/>
        </w:rPr>
        <w:t>sino</w:t>
      </w:r>
    </w:p>
    <w:p w14:paraId="641BE3CF" w14:textId="77777777" w:rsidR="00991CD7" w:rsidRPr="00106CBC" w:rsidRDefault="00991CD7" w:rsidP="003E11E7">
      <w:pPr>
        <w:pStyle w:val="Textoindependiente"/>
        <w:spacing w:after="0"/>
        <w:rPr>
          <w:sz w:val="24"/>
          <w:szCs w:val="24"/>
          <w:lang w:val="es-MX"/>
        </w:rPr>
      </w:pPr>
      <w:r w:rsidRPr="00106CBC">
        <w:rPr>
          <w:sz w:val="24"/>
          <w:szCs w:val="24"/>
          <w:lang w:val="es-MX"/>
        </w:rPr>
        <w:t xml:space="preserve">    instrucciones a ejecutar si NO se cumple la condición</w:t>
      </w:r>
    </w:p>
    <w:p w14:paraId="1CFF6C38" w14:textId="77777777" w:rsidR="00991CD7" w:rsidRPr="00106CBC" w:rsidRDefault="00991CD7" w:rsidP="003E11E7">
      <w:pPr>
        <w:pStyle w:val="Textoindependiente"/>
        <w:spacing w:after="0"/>
        <w:rPr>
          <w:b/>
          <w:sz w:val="24"/>
          <w:szCs w:val="24"/>
          <w:lang w:val="es-MX"/>
        </w:rPr>
      </w:pPr>
      <w:r w:rsidRPr="00106CBC">
        <w:rPr>
          <w:b/>
          <w:sz w:val="24"/>
          <w:szCs w:val="24"/>
          <w:lang w:val="es-MX"/>
        </w:rPr>
        <w:t>finsi</w:t>
      </w:r>
    </w:p>
    <w:p w14:paraId="0DE76907" w14:textId="77777777" w:rsidR="003E11E7" w:rsidRPr="00106CBC" w:rsidRDefault="003E11E7" w:rsidP="00991CD7">
      <w:pPr>
        <w:pStyle w:val="Textoindependiente"/>
        <w:rPr>
          <w:sz w:val="24"/>
          <w:szCs w:val="24"/>
          <w:lang w:val="es-MX"/>
        </w:rPr>
      </w:pPr>
    </w:p>
    <w:p w14:paraId="01B4EC5E" w14:textId="77777777" w:rsidR="006C6EF4" w:rsidRPr="00106CBC" w:rsidRDefault="00991CD7" w:rsidP="00991CD7">
      <w:pPr>
        <w:pStyle w:val="Textoindependiente"/>
        <w:rPr>
          <w:sz w:val="24"/>
          <w:szCs w:val="24"/>
          <w:lang w:val="es-MX"/>
        </w:rPr>
      </w:pPr>
      <w:r w:rsidRPr="00106CBC">
        <w:rPr>
          <w:sz w:val="24"/>
          <w:szCs w:val="24"/>
          <w:lang w:val="es-MX"/>
        </w:rPr>
        <w:t>La condición debe ser de tipo lógica.</w:t>
      </w:r>
    </w:p>
    <w:p w14:paraId="14DC75D1" w14:textId="77777777" w:rsidR="006C6EF4" w:rsidRPr="00106CBC" w:rsidRDefault="006C6EF4" w:rsidP="00B57A08">
      <w:pPr>
        <w:pStyle w:val="Textoindependiente"/>
        <w:rPr>
          <w:sz w:val="24"/>
          <w:szCs w:val="24"/>
          <w:lang w:val="es-MX"/>
        </w:rPr>
      </w:pPr>
    </w:p>
    <w:p w14:paraId="68A09816" w14:textId="77777777" w:rsidR="006C6EF4" w:rsidRPr="00106CBC" w:rsidRDefault="001448E1" w:rsidP="003E11E7">
      <w:pPr>
        <w:pStyle w:val="Textoindependiente"/>
        <w:outlineLvl w:val="2"/>
        <w:rPr>
          <w:sz w:val="24"/>
          <w:szCs w:val="24"/>
          <w:lang w:val="es-MX"/>
        </w:rPr>
      </w:pPr>
      <w:bookmarkStart w:id="53" w:name="_Toc284416550"/>
      <w:r w:rsidRPr="00106CBC">
        <w:rPr>
          <w:b/>
          <w:sz w:val="28"/>
          <w:szCs w:val="24"/>
          <w:lang w:val="es-MX"/>
        </w:rPr>
        <w:t>Ejercicios</w:t>
      </w:r>
      <w:bookmarkEnd w:id="53"/>
    </w:p>
    <w:p w14:paraId="73F76792" w14:textId="77777777" w:rsidR="001448E1" w:rsidRPr="00B545C3" w:rsidRDefault="001448E1" w:rsidP="001448E1">
      <w:pPr>
        <w:pStyle w:val="Textosinformato"/>
        <w:numPr>
          <w:ilvl w:val="0"/>
          <w:numId w:val="22"/>
        </w:numPr>
        <w:jc w:val="both"/>
        <w:rPr>
          <w:rFonts w:ascii="Garamond" w:hAnsi="Garamond" w:cs="Garamond"/>
          <w:sz w:val="24"/>
          <w:szCs w:val="24"/>
          <w:highlight w:val="green"/>
          <w:lang w:val="es-MX" w:bidi="hi-IN"/>
        </w:rPr>
      </w:pPr>
      <w:r w:rsidRPr="00B545C3">
        <w:rPr>
          <w:rFonts w:ascii="Garamond" w:hAnsi="Garamond" w:cs="Garamond"/>
          <w:sz w:val="24"/>
          <w:szCs w:val="24"/>
          <w:highlight w:val="green"/>
          <w:lang w:val="es-MX" w:bidi="hi-IN"/>
        </w:rPr>
        <w:t>Codifica un programa tal, que dado como dato la calificación de un alumno en un examen, escriba, “aprobado” en caso de que esa calificación fuese mayor que 8.</w:t>
      </w:r>
    </w:p>
    <w:p w14:paraId="754D353C"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Escriba un programa para que lea el sueldo de un trabajador y le de aumento del 15% si su sueldo es inferior a $1000.00.  Imprima en este caso, el nuevo sueldo del trabajador.</w:t>
      </w:r>
    </w:p>
    <w:p w14:paraId="2E003FE6"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 xml:space="preserve">El número de sonidos emitidos por un grillo en un minuto, es una función de la temperatura.  Como resultado de esto, es posible determinar el nivel de la temperatura haciendo uso de un grillito como termómetro.  La fórmula para la función es: </w:t>
      </w:r>
    </w:p>
    <w:p w14:paraId="5AA03332" w14:textId="77777777" w:rsidR="001448E1" w:rsidRPr="00106CBC" w:rsidRDefault="001448E1" w:rsidP="001448E1">
      <w:pPr>
        <w:pStyle w:val="Textosinformato"/>
        <w:ind w:left="720" w:firstLine="360"/>
        <w:jc w:val="both"/>
        <w:rPr>
          <w:rFonts w:ascii="Garamond" w:hAnsi="Garamond" w:cs="Garamond"/>
          <w:sz w:val="24"/>
          <w:szCs w:val="24"/>
          <w:lang w:val="es-MX" w:bidi="hi-IN"/>
        </w:rPr>
      </w:pPr>
    </w:p>
    <w:p w14:paraId="4ED8DA6F" w14:textId="77777777" w:rsidR="001448E1" w:rsidRPr="00106CBC" w:rsidRDefault="001448E1" w:rsidP="001448E1">
      <w:pPr>
        <w:pStyle w:val="Textosinformato"/>
        <w:ind w:left="720" w:firstLine="360"/>
        <w:jc w:val="both"/>
        <w:rPr>
          <w:rFonts w:ascii="Garamond" w:hAnsi="Garamond" w:cs="Garamond"/>
          <w:sz w:val="24"/>
          <w:szCs w:val="24"/>
          <w:lang w:val="es-MX" w:bidi="hi-IN"/>
        </w:rPr>
      </w:pPr>
      <w:r w:rsidRPr="00106CBC">
        <w:rPr>
          <w:rFonts w:ascii="Garamond" w:hAnsi="Garamond" w:cs="Garamond"/>
          <w:sz w:val="24"/>
          <w:szCs w:val="24"/>
          <w:lang w:val="es-MX" w:bidi="hi-IN"/>
        </w:rPr>
        <w:t>t = n / 4 + 40</w:t>
      </w:r>
    </w:p>
    <w:p w14:paraId="7040A2EC" w14:textId="77777777" w:rsidR="001448E1" w:rsidRPr="00106CBC" w:rsidRDefault="001448E1" w:rsidP="001448E1">
      <w:pPr>
        <w:pStyle w:val="Textosinformato"/>
        <w:ind w:left="360"/>
        <w:jc w:val="both"/>
        <w:rPr>
          <w:rFonts w:ascii="Garamond" w:hAnsi="Garamond" w:cs="Garamond"/>
          <w:sz w:val="24"/>
          <w:szCs w:val="24"/>
          <w:lang w:val="es-MX" w:bidi="hi-IN"/>
        </w:rPr>
      </w:pPr>
    </w:p>
    <w:p w14:paraId="7AB72653" w14:textId="77777777" w:rsidR="001448E1" w:rsidRPr="00106CBC" w:rsidRDefault="001448E1" w:rsidP="001448E1">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Donde t representa la temperatura en grados Fahrenheit y n, el número de sonidos emitidos por minuto.</w:t>
      </w:r>
    </w:p>
    <w:p w14:paraId="5F464240"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Realiza un programa que lea dos valores enteros p, q y determine si los mismos satisfacen la siguiente expresión:</w:t>
      </w:r>
    </w:p>
    <w:p w14:paraId="25687415" w14:textId="77777777" w:rsidR="001448E1" w:rsidRPr="00106CBC" w:rsidRDefault="001448E1" w:rsidP="001448E1">
      <w:pPr>
        <w:pStyle w:val="Textosinformato"/>
        <w:ind w:left="360"/>
        <w:jc w:val="both"/>
        <w:rPr>
          <w:rFonts w:ascii="Garamond" w:hAnsi="Garamond" w:cs="Garamond"/>
          <w:sz w:val="24"/>
          <w:szCs w:val="24"/>
          <w:lang w:val="es-MX" w:bidi="hi-IN"/>
        </w:rPr>
      </w:pPr>
    </w:p>
    <w:p w14:paraId="333A1382" w14:textId="77777777" w:rsidR="001448E1" w:rsidRPr="00106CBC" w:rsidRDefault="001448E1" w:rsidP="001448E1">
      <w:pPr>
        <w:pStyle w:val="Textosinformato"/>
        <w:ind w:left="1080" w:firstLine="360"/>
        <w:jc w:val="both"/>
        <w:rPr>
          <w:rFonts w:ascii="Garamond" w:hAnsi="Garamond" w:cs="Garamond"/>
          <w:sz w:val="24"/>
          <w:szCs w:val="24"/>
          <w:lang w:val="es-MX" w:bidi="hi-IN"/>
        </w:rPr>
      </w:pPr>
      <w:r w:rsidRPr="00106CBC">
        <w:rPr>
          <w:rFonts w:ascii="Garamond" w:hAnsi="Garamond" w:cs="Garamond"/>
          <w:sz w:val="24"/>
          <w:szCs w:val="24"/>
          <w:lang w:val="es-MX" w:bidi="hi-IN"/>
        </w:rPr>
        <w:lastRenderedPageBreak/>
        <w:t>p3 + q4 – 2 * p2 &lt;680</w:t>
      </w:r>
    </w:p>
    <w:p w14:paraId="560B3FD0" w14:textId="77777777" w:rsidR="001448E1" w:rsidRPr="00106CBC" w:rsidRDefault="001448E1" w:rsidP="001448E1">
      <w:pPr>
        <w:pStyle w:val="Textosinformato"/>
        <w:ind w:left="360"/>
        <w:jc w:val="both"/>
        <w:rPr>
          <w:rFonts w:ascii="Garamond" w:hAnsi="Garamond" w:cs="Garamond"/>
          <w:sz w:val="24"/>
          <w:szCs w:val="24"/>
          <w:lang w:val="es-MX" w:bidi="hi-IN"/>
        </w:rPr>
      </w:pPr>
    </w:p>
    <w:p w14:paraId="089BE363" w14:textId="77777777" w:rsidR="001448E1" w:rsidRPr="00106CBC" w:rsidRDefault="001448E1" w:rsidP="001448E1">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En caso afirmativo debe imprimir los valores p y q.</w:t>
      </w:r>
    </w:p>
    <w:p w14:paraId="5F6EF1C1" w14:textId="77777777" w:rsidR="001448E1" w:rsidRPr="00106CBC" w:rsidRDefault="001448E1" w:rsidP="001448E1">
      <w:pPr>
        <w:pStyle w:val="Textosinformato"/>
        <w:ind w:left="360"/>
        <w:jc w:val="both"/>
        <w:rPr>
          <w:rFonts w:ascii="Garamond" w:hAnsi="Garamond" w:cs="Garamond"/>
          <w:sz w:val="24"/>
          <w:szCs w:val="24"/>
          <w:lang w:val="es-MX" w:bidi="hi-IN"/>
        </w:rPr>
      </w:pPr>
    </w:p>
    <w:p w14:paraId="3E3D5A12" w14:textId="03FCA05B" w:rsidR="001448E1" w:rsidRPr="0052122E" w:rsidRDefault="001448E1" w:rsidP="001448E1">
      <w:pPr>
        <w:pStyle w:val="Textosinformato"/>
        <w:numPr>
          <w:ilvl w:val="0"/>
          <w:numId w:val="22"/>
        </w:numPr>
        <w:jc w:val="both"/>
        <w:rPr>
          <w:rFonts w:ascii="Garamond" w:hAnsi="Garamond" w:cs="Garamond"/>
          <w:sz w:val="24"/>
          <w:szCs w:val="24"/>
          <w:highlight w:val="green"/>
          <w:lang w:val="es-MX" w:bidi="hi-IN"/>
        </w:rPr>
      </w:pPr>
      <w:r w:rsidRPr="0052122E">
        <w:rPr>
          <w:rFonts w:ascii="Garamond" w:hAnsi="Garamond" w:cs="Garamond"/>
          <w:sz w:val="24"/>
          <w:szCs w:val="24"/>
          <w:highlight w:val="green"/>
          <w:lang w:val="es-MX" w:bidi="hi-IN"/>
        </w:rPr>
        <w:t xml:space="preserve">Diseña un programa que reciba como dato de entrada la calificación de un alumno en un examen, escriba “aprobado” si su calificación es mayor </w:t>
      </w:r>
      <w:r w:rsidR="00D659BA" w:rsidRPr="0052122E">
        <w:rPr>
          <w:rFonts w:ascii="Garamond" w:hAnsi="Garamond" w:cs="Garamond"/>
          <w:sz w:val="24"/>
          <w:szCs w:val="24"/>
          <w:highlight w:val="green"/>
          <w:lang w:val="es-MX" w:bidi="hi-IN"/>
        </w:rPr>
        <w:t xml:space="preserve">o igual a </w:t>
      </w:r>
      <w:r w:rsidRPr="0052122E">
        <w:rPr>
          <w:rFonts w:ascii="Garamond" w:hAnsi="Garamond" w:cs="Garamond"/>
          <w:sz w:val="24"/>
          <w:szCs w:val="24"/>
          <w:highlight w:val="green"/>
          <w:lang w:val="es-MX" w:bidi="hi-IN"/>
        </w:rPr>
        <w:t xml:space="preserve"> 7 y “reprobado” en caso contrario.</w:t>
      </w:r>
    </w:p>
    <w:p w14:paraId="52B54007"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3B1D49">
        <w:rPr>
          <w:rFonts w:ascii="Garamond" w:hAnsi="Garamond" w:cs="Garamond"/>
          <w:sz w:val="24"/>
          <w:szCs w:val="24"/>
          <w:highlight w:val="yellow"/>
          <w:lang w:val="es-MX" w:bidi="hi-IN"/>
        </w:rPr>
        <w:t>Construye un programa que reciba como dato de entrada el sueldo de un trabajador, le aplique un aumento del 15% si su sueldo es inferior a $1000 y 12% en caso contrario.  Imprima el nuevo sueldo del trabajador.</w:t>
      </w:r>
    </w:p>
    <w:p w14:paraId="0E661E11"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Escriba un programa para leer un número entero cualquiera y decidir si es par o impar; bastará dividirlo entre dos y ver si el resultado es, o no, otro número entero.  Si fuera par, imprímase ES PAR; lo mismo en el caso de un impar.  Use el programa para los números 5,24,17 y 8.  ¿Cuál sería el resultado si introdujéramos el cero?</w:t>
      </w:r>
    </w:p>
    <w:p w14:paraId="7E9C3DA0" w14:textId="77777777" w:rsidR="001448E1" w:rsidRPr="00106CBC" w:rsidRDefault="001448E1" w:rsidP="001448E1">
      <w:pPr>
        <w:pStyle w:val="Textosinformato"/>
        <w:ind w:left="360"/>
        <w:jc w:val="both"/>
        <w:rPr>
          <w:rFonts w:ascii="Garamond" w:hAnsi="Garamond" w:cs="Garamond"/>
          <w:sz w:val="24"/>
          <w:szCs w:val="24"/>
          <w:lang w:val="es-MX" w:bidi="hi-IN"/>
        </w:rPr>
      </w:pPr>
    </w:p>
    <w:p w14:paraId="4AF51FF5"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Cada unidad de disco de un cargamento está marcada con un código del 1 al 4, el cual indica un fabricante, como sigue:</w:t>
      </w:r>
    </w:p>
    <w:p w14:paraId="38D7C528" w14:textId="77777777" w:rsidR="001448E1" w:rsidRPr="00106CBC" w:rsidRDefault="001448E1" w:rsidP="001448E1">
      <w:pPr>
        <w:pStyle w:val="Textosinformato"/>
        <w:ind w:left="360"/>
        <w:jc w:val="both"/>
        <w:rPr>
          <w:rFonts w:ascii="Garamond" w:hAnsi="Garamond" w:cs="Garamond"/>
          <w:sz w:val="24"/>
          <w:szCs w:val="24"/>
          <w:lang w:val="es-MX" w:bidi="hi-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0"/>
        <w:gridCol w:w="2650"/>
      </w:tblGrid>
      <w:tr w:rsidR="001448E1" w:rsidRPr="00106CBC" w14:paraId="447FB714" w14:textId="77777777" w:rsidTr="00167E23">
        <w:trPr>
          <w:jc w:val="center"/>
        </w:trPr>
        <w:tc>
          <w:tcPr>
            <w:tcW w:w="660" w:type="dxa"/>
          </w:tcPr>
          <w:p w14:paraId="48B3707D" w14:textId="77777777" w:rsidR="001448E1" w:rsidRPr="00106CBC" w:rsidRDefault="001448E1" w:rsidP="001448E1">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Código</w:t>
            </w:r>
          </w:p>
        </w:tc>
        <w:tc>
          <w:tcPr>
            <w:tcW w:w="2650" w:type="dxa"/>
          </w:tcPr>
          <w:p w14:paraId="26EF46E6" w14:textId="77777777" w:rsidR="001448E1" w:rsidRPr="00106CBC" w:rsidRDefault="001448E1" w:rsidP="001448E1">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Fabricante de la unidad de disco</w:t>
            </w:r>
          </w:p>
        </w:tc>
      </w:tr>
      <w:tr w:rsidR="001448E1" w:rsidRPr="00106CBC" w14:paraId="085B1A38" w14:textId="77777777" w:rsidTr="00167E23">
        <w:trPr>
          <w:jc w:val="center"/>
        </w:trPr>
        <w:tc>
          <w:tcPr>
            <w:tcW w:w="660" w:type="dxa"/>
          </w:tcPr>
          <w:p w14:paraId="729F45B7" w14:textId="77777777" w:rsidR="001448E1" w:rsidRPr="00106CBC" w:rsidRDefault="001448E1" w:rsidP="001448E1">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1</w:t>
            </w:r>
          </w:p>
        </w:tc>
        <w:tc>
          <w:tcPr>
            <w:tcW w:w="2650" w:type="dxa"/>
          </w:tcPr>
          <w:p w14:paraId="63427A4F" w14:textId="77777777" w:rsidR="001448E1" w:rsidRPr="00106CBC" w:rsidRDefault="001448E1" w:rsidP="001448E1">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 xml:space="preserve"> 3M Corporation</w:t>
            </w:r>
          </w:p>
        </w:tc>
      </w:tr>
      <w:tr w:rsidR="001448E1" w:rsidRPr="00106CBC" w14:paraId="3BE1185F" w14:textId="77777777" w:rsidTr="00167E23">
        <w:trPr>
          <w:jc w:val="center"/>
        </w:trPr>
        <w:tc>
          <w:tcPr>
            <w:tcW w:w="660" w:type="dxa"/>
          </w:tcPr>
          <w:p w14:paraId="2A0990F0" w14:textId="105F2299" w:rsidR="001448E1" w:rsidRPr="00106CBC" w:rsidRDefault="00167E23" w:rsidP="00167E23">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2</w:t>
            </w:r>
          </w:p>
        </w:tc>
        <w:tc>
          <w:tcPr>
            <w:tcW w:w="2650" w:type="dxa"/>
          </w:tcPr>
          <w:p w14:paraId="4C0A22AD" w14:textId="77777777" w:rsidR="001448E1" w:rsidRPr="00106CBC" w:rsidRDefault="001448E1" w:rsidP="00167E23">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Maxwell Corporation</w:t>
            </w:r>
          </w:p>
        </w:tc>
      </w:tr>
      <w:tr w:rsidR="001448E1" w:rsidRPr="00106CBC" w14:paraId="26159888" w14:textId="77777777" w:rsidTr="00167E23">
        <w:trPr>
          <w:jc w:val="center"/>
        </w:trPr>
        <w:tc>
          <w:tcPr>
            <w:tcW w:w="660" w:type="dxa"/>
          </w:tcPr>
          <w:p w14:paraId="4570BFF7" w14:textId="77777777" w:rsidR="001448E1" w:rsidRPr="00106CBC" w:rsidRDefault="001448E1" w:rsidP="001448E1">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 xml:space="preserve">3 </w:t>
            </w:r>
          </w:p>
        </w:tc>
        <w:tc>
          <w:tcPr>
            <w:tcW w:w="2650" w:type="dxa"/>
          </w:tcPr>
          <w:p w14:paraId="11813D33" w14:textId="77777777" w:rsidR="001448E1" w:rsidRPr="00106CBC" w:rsidRDefault="001448E1" w:rsidP="001448E1">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Sony Corporation</w:t>
            </w:r>
          </w:p>
        </w:tc>
      </w:tr>
      <w:tr w:rsidR="001448E1" w:rsidRPr="00106CBC" w14:paraId="4CCEE84A" w14:textId="77777777" w:rsidTr="00167E23">
        <w:trPr>
          <w:jc w:val="center"/>
        </w:trPr>
        <w:tc>
          <w:tcPr>
            <w:tcW w:w="660" w:type="dxa"/>
          </w:tcPr>
          <w:p w14:paraId="25896C6E" w14:textId="77777777" w:rsidR="001448E1" w:rsidRPr="00106CBC" w:rsidRDefault="001448E1" w:rsidP="001448E1">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4</w:t>
            </w:r>
          </w:p>
        </w:tc>
        <w:tc>
          <w:tcPr>
            <w:tcW w:w="2650" w:type="dxa"/>
          </w:tcPr>
          <w:p w14:paraId="24117554" w14:textId="77777777" w:rsidR="001448E1" w:rsidRPr="00106CBC" w:rsidRDefault="001448E1" w:rsidP="001448E1">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 xml:space="preserve">Verbatim Corporation </w:t>
            </w:r>
          </w:p>
        </w:tc>
      </w:tr>
    </w:tbl>
    <w:p w14:paraId="38B23161" w14:textId="77777777" w:rsidR="001448E1" w:rsidRPr="00106CBC" w:rsidRDefault="001448E1" w:rsidP="001448E1">
      <w:pPr>
        <w:pStyle w:val="Textosinformato"/>
        <w:ind w:left="360"/>
        <w:jc w:val="both"/>
        <w:rPr>
          <w:rFonts w:ascii="Garamond" w:hAnsi="Garamond" w:cs="Garamond"/>
          <w:sz w:val="24"/>
          <w:szCs w:val="24"/>
          <w:lang w:val="es-MX" w:bidi="hi-IN"/>
        </w:rPr>
      </w:pPr>
    </w:p>
    <w:p w14:paraId="271D2F8E" w14:textId="77777777" w:rsidR="001448E1" w:rsidRPr="00106CBC" w:rsidRDefault="001448E1" w:rsidP="00167E23">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Escriba un programa que acepte el número de código dado como dato de entrada y despliegue el nombre correcto con base en el valor introducido.</w:t>
      </w:r>
    </w:p>
    <w:p w14:paraId="25B621D8" w14:textId="77777777" w:rsidR="001448E1" w:rsidRPr="003B1D49" w:rsidRDefault="001448E1" w:rsidP="001448E1">
      <w:pPr>
        <w:pStyle w:val="Textosinformato"/>
        <w:numPr>
          <w:ilvl w:val="0"/>
          <w:numId w:val="22"/>
        </w:numPr>
        <w:jc w:val="both"/>
        <w:rPr>
          <w:rFonts w:ascii="Garamond" w:hAnsi="Garamond" w:cs="Garamond"/>
          <w:sz w:val="24"/>
          <w:szCs w:val="24"/>
          <w:highlight w:val="yellow"/>
          <w:lang w:val="es-MX" w:bidi="hi-IN"/>
        </w:rPr>
      </w:pPr>
      <w:r w:rsidRPr="003B1D49">
        <w:rPr>
          <w:rFonts w:ascii="Garamond" w:hAnsi="Garamond" w:cs="Garamond"/>
          <w:sz w:val="24"/>
          <w:szCs w:val="24"/>
          <w:highlight w:val="yellow"/>
          <w:lang w:val="es-MX" w:bidi="hi-IN"/>
        </w:rPr>
        <w:t>Realiza un programa que lea el sueldo de un trabajador y calcule su aumento según el siguiente criterio:</w:t>
      </w:r>
    </w:p>
    <w:p w14:paraId="573D2B57" w14:textId="77777777" w:rsidR="001448E1" w:rsidRPr="003B1D49" w:rsidRDefault="001448E1" w:rsidP="001448E1">
      <w:pPr>
        <w:pStyle w:val="Textosinformato"/>
        <w:ind w:left="360" w:firstLine="360"/>
        <w:jc w:val="both"/>
        <w:rPr>
          <w:rFonts w:ascii="Garamond" w:hAnsi="Garamond" w:cs="Garamond"/>
          <w:sz w:val="24"/>
          <w:szCs w:val="24"/>
          <w:highlight w:val="yellow"/>
          <w:lang w:val="es-MX" w:bidi="hi-IN"/>
        </w:rPr>
      </w:pPr>
      <w:r w:rsidRPr="003B1D49">
        <w:rPr>
          <w:rFonts w:ascii="Garamond" w:hAnsi="Garamond" w:cs="Garamond"/>
          <w:sz w:val="24"/>
          <w:szCs w:val="24"/>
          <w:highlight w:val="yellow"/>
          <w:lang w:val="es-MX" w:bidi="hi-IN"/>
        </w:rPr>
        <w:t xml:space="preserve">SUELDO &lt; $1000 </w:t>
      </w:r>
      <w:r w:rsidRPr="003B1D49">
        <w:rPr>
          <w:rFonts w:ascii="Garamond" w:hAnsi="Garamond" w:cs="Garamond"/>
          <w:sz w:val="24"/>
          <w:szCs w:val="24"/>
          <w:highlight w:val="yellow"/>
          <w:lang w:val="es-MX" w:bidi="hi-IN"/>
        </w:rPr>
        <w:sym w:font="Symbol" w:char="F0DE"/>
      </w:r>
      <w:r w:rsidRPr="003B1D49">
        <w:rPr>
          <w:rFonts w:ascii="Garamond" w:hAnsi="Garamond" w:cs="Garamond"/>
          <w:sz w:val="24"/>
          <w:szCs w:val="24"/>
          <w:highlight w:val="yellow"/>
          <w:lang w:val="es-MX" w:bidi="hi-IN"/>
        </w:rPr>
        <w:t xml:space="preserve"> AUMENTO 25%</w:t>
      </w:r>
    </w:p>
    <w:p w14:paraId="60B49A92" w14:textId="77777777" w:rsidR="001448E1" w:rsidRPr="003B1D49" w:rsidRDefault="001448E1" w:rsidP="001448E1">
      <w:pPr>
        <w:pStyle w:val="Textosinformato"/>
        <w:ind w:left="360" w:firstLine="360"/>
        <w:jc w:val="both"/>
        <w:rPr>
          <w:rFonts w:ascii="Garamond" w:hAnsi="Garamond" w:cs="Garamond"/>
          <w:sz w:val="24"/>
          <w:szCs w:val="24"/>
          <w:highlight w:val="yellow"/>
          <w:lang w:val="es-MX" w:bidi="hi-IN"/>
        </w:rPr>
      </w:pPr>
      <w:r w:rsidRPr="003B1D49">
        <w:rPr>
          <w:rFonts w:ascii="Garamond" w:hAnsi="Garamond" w:cs="Garamond"/>
          <w:sz w:val="24"/>
          <w:szCs w:val="24"/>
          <w:highlight w:val="yellow"/>
          <w:lang w:val="es-MX" w:bidi="hi-IN"/>
        </w:rPr>
        <w:t xml:space="preserve">$1000 </w:t>
      </w:r>
      <w:r w:rsidRPr="003B1D49">
        <w:rPr>
          <w:rFonts w:ascii="Garamond" w:hAnsi="Garamond" w:cs="Garamond"/>
          <w:sz w:val="24"/>
          <w:szCs w:val="24"/>
          <w:highlight w:val="yellow"/>
          <w:lang w:val="es-MX" w:bidi="hi-IN"/>
        </w:rPr>
        <w:sym w:font="Symbol" w:char="F0A3"/>
      </w:r>
      <w:r w:rsidRPr="003B1D49">
        <w:rPr>
          <w:rFonts w:ascii="Garamond" w:hAnsi="Garamond" w:cs="Garamond"/>
          <w:sz w:val="24"/>
          <w:szCs w:val="24"/>
          <w:highlight w:val="yellow"/>
          <w:lang w:val="es-MX" w:bidi="hi-IN"/>
        </w:rPr>
        <w:t xml:space="preserve">  SUELDO </w:t>
      </w:r>
      <w:r w:rsidRPr="003B1D49">
        <w:rPr>
          <w:rFonts w:ascii="Garamond" w:hAnsi="Garamond" w:cs="Garamond"/>
          <w:sz w:val="24"/>
          <w:szCs w:val="24"/>
          <w:highlight w:val="yellow"/>
          <w:lang w:val="es-MX" w:bidi="hi-IN"/>
        </w:rPr>
        <w:sym w:font="Symbol" w:char="F0A3"/>
      </w:r>
      <w:r w:rsidRPr="003B1D49">
        <w:rPr>
          <w:rFonts w:ascii="Garamond" w:hAnsi="Garamond" w:cs="Garamond"/>
          <w:sz w:val="24"/>
          <w:szCs w:val="24"/>
          <w:highlight w:val="yellow"/>
          <w:lang w:val="es-MX" w:bidi="hi-IN"/>
        </w:rPr>
        <w:t xml:space="preserve"> 1500 </w:t>
      </w:r>
      <w:r w:rsidRPr="003B1D49">
        <w:rPr>
          <w:rFonts w:ascii="Garamond" w:hAnsi="Garamond" w:cs="Garamond"/>
          <w:sz w:val="24"/>
          <w:szCs w:val="24"/>
          <w:highlight w:val="yellow"/>
          <w:lang w:val="es-MX" w:bidi="hi-IN"/>
        </w:rPr>
        <w:sym w:font="Symbol" w:char="F0DE"/>
      </w:r>
      <w:r w:rsidRPr="003B1D49">
        <w:rPr>
          <w:rFonts w:ascii="Garamond" w:hAnsi="Garamond" w:cs="Garamond"/>
          <w:sz w:val="24"/>
          <w:szCs w:val="24"/>
          <w:highlight w:val="yellow"/>
          <w:lang w:val="es-MX" w:bidi="hi-IN"/>
        </w:rPr>
        <w:t xml:space="preserve"> AUMENTO 21%</w:t>
      </w:r>
    </w:p>
    <w:p w14:paraId="0B9AB772" w14:textId="77777777" w:rsidR="001448E1" w:rsidRPr="00106CBC" w:rsidRDefault="001448E1" w:rsidP="001448E1">
      <w:pPr>
        <w:pStyle w:val="Textosinformato"/>
        <w:ind w:left="360" w:firstLine="360"/>
        <w:jc w:val="both"/>
        <w:rPr>
          <w:rFonts w:ascii="Garamond" w:hAnsi="Garamond" w:cs="Garamond"/>
          <w:sz w:val="24"/>
          <w:szCs w:val="24"/>
          <w:lang w:val="es-MX" w:bidi="hi-IN"/>
        </w:rPr>
      </w:pPr>
      <w:r w:rsidRPr="003B1D49">
        <w:rPr>
          <w:rFonts w:ascii="Garamond" w:hAnsi="Garamond" w:cs="Garamond"/>
          <w:sz w:val="24"/>
          <w:szCs w:val="24"/>
          <w:highlight w:val="yellow"/>
          <w:lang w:val="es-MX" w:bidi="hi-IN"/>
        </w:rPr>
        <w:t xml:space="preserve">SUELDO &gt; $1500 </w:t>
      </w:r>
      <w:r w:rsidRPr="003B1D49">
        <w:rPr>
          <w:rFonts w:ascii="Garamond" w:hAnsi="Garamond" w:cs="Garamond"/>
          <w:sz w:val="24"/>
          <w:szCs w:val="24"/>
          <w:highlight w:val="yellow"/>
          <w:lang w:val="es-MX" w:bidi="hi-IN"/>
        </w:rPr>
        <w:sym w:font="Symbol" w:char="F0DE"/>
      </w:r>
      <w:r w:rsidRPr="003B1D49">
        <w:rPr>
          <w:rFonts w:ascii="Garamond" w:hAnsi="Garamond" w:cs="Garamond"/>
          <w:sz w:val="24"/>
          <w:szCs w:val="24"/>
          <w:highlight w:val="yellow"/>
          <w:lang w:val="es-MX" w:bidi="hi-IN"/>
        </w:rPr>
        <w:t xml:space="preserve"> AUMENTO 18%</w:t>
      </w:r>
    </w:p>
    <w:p w14:paraId="497C532D"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Diseña un programa, que lea como datos de entrada la categoría y el sueldo del trabajador.  El programa debe calcular el aumento correspondiente teniendo en cuenta la siguiente tabla e imprimir como datos de salida la categoría del trabajador y su nuevo sueldo.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50"/>
        <w:gridCol w:w="1020"/>
      </w:tblGrid>
      <w:tr w:rsidR="001448E1" w:rsidRPr="00106CBC" w14:paraId="41BD9096" w14:textId="77777777" w:rsidTr="00AD14FD">
        <w:trPr>
          <w:cantSplit/>
          <w:jc w:val="center"/>
        </w:trPr>
        <w:tc>
          <w:tcPr>
            <w:tcW w:w="2170" w:type="dxa"/>
            <w:gridSpan w:val="2"/>
          </w:tcPr>
          <w:p w14:paraId="418FB91E"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Tabla de aumentos</w:t>
            </w:r>
          </w:p>
        </w:tc>
      </w:tr>
      <w:tr w:rsidR="001448E1" w:rsidRPr="00106CBC" w14:paraId="61B78FFF" w14:textId="77777777" w:rsidTr="00AD14FD">
        <w:trPr>
          <w:jc w:val="center"/>
        </w:trPr>
        <w:tc>
          <w:tcPr>
            <w:tcW w:w="1150" w:type="dxa"/>
          </w:tcPr>
          <w:p w14:paraId="2060986B"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Categoría</w:t>
            </w:r>
          </w:p>
        </w:tc>
        <w:tc>
          <w:tcPr>
            <w:tcW w:w="1020" w:type="dxa"/>
          </w:tcPr>
          <w:p w14:paraId="34C4171D"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Aumento</w:t>
            </w:r>
          </w:p>
        </w:tc>
      </w:tr>
      <w:tr w:rsidR="001448E1" w:rsidRPr="00106CBC" w14:paraId="1EC4F593" w14:textId="77777777" w:rsidTr="00AD14FD">
        <w:trPr>
          <w:jc w:val="center"/>
        </w:trPr>
        <w:tc>
          <w:tcPr>
            <w:tcW w:w="1150" w:type="dxa"/>
          </w:tcPr>
          <w:p w14:paraId="5A1C0905"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w:t>
            </w:r>
          </w:p>
        </w:tc>
        <w:tc>
          <w:tcPr>
            <w:tcW w:w="1020" w:type="dxa"/>
          </w:tcPr>
          <w:p w14:paraId="0092E76D"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15%</w:t>
            </w:r>
          </w:p>
        </w:tc>
      </w:tr>
      <w:tr w:rsidR="001448E1" w:rsidRPr="00106CBC" w14:paraId="220D582D" w14:textId="77777777" w:rsidTr="00AD14FD">
        <w:trPr>
          <w:jc w:val="center"/>
        </w:trPr>
        <w:tc>
          <w:tcPr>
            <w:tcW w:w="1150" w:type="dxa"/>
          </w:tcPr>
          <w:p w14:paraId="050DCBFE"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w:t>
            </w:r>
          </w:p>
        </w:tc>
        <w:tc>
          <w:tcPr>
            <w:tcW w:w="1020" w:type="dxa"/>
          </w:tcPr>
          <w:p w14:paraId="7D57881A"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10%</w:t>
            </w:r>
          </w:p>
        </w:tc>
      </w:tr>
      <w:tr w:rsidR="001448E1" w:rsidRPr="00106CBC" w14:paraId="7370A946" w14:textId="77777777" w:rsidTr="00AD14FD">
        <w:trPr>
          <w:jc w:val="center"/>
        </w:trPr>
        <w:tc>
          <w:tcPr>
            <w:tcW w:w="1150" w:type="dxa"/>
          </w:tcPr>
          <w:p w14:paraId="74FC88D7"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w:t>
            </w:r>
          </w:p>
        </w:tc>
        <w:tc>
          <w:tcPr>
            <w:tcW w:w="1020" w:type="dxa"/>
          </w:tcPr>
          <w:p w14:paraId="171A9FC9"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8%</w:t>
            </w:r>
          </w:p>
        </w:tc>
      </w:tr>
      <w:tr w:rsidR="001448E1" w:rsidRPr="00106CBC" w14:paraId="1E90D45B" w14:textId="77777777" w:rsidTr="00AD14FD">
        <w:trPr>
          <w:jc w:val="center"/>
        </w:trPr>
        <w:tc>
          <w:tcPr>
            <w:tcW w:w="1150" w:type="dxa"/>
          </w:tcPr>
          <w:p w14:paraId="441AD8AB"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w:t>
            </w:r>
          </w:p>
        </w:tc>
        <w:tc>
          <w:tcPr>
            <w:tcW w:w="1020" w:type="dxa"/>
          </w:tcPr>
          <w:p w14:paraId="54F6E3DF"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7%</w:t>
            </w:r>
          </w:p>
        </w:tc>
      </w:tr>
    </w:tbl>
    <w:p w14:paraId="352F6194" w14:textId="77777777" w:rsidR="001448E1" w:rsidRPr="00106CBC" w:rsidRDefault="001448E1" w:rsidP="001448E1">
      <w:pPr>
        <w:pStyle w:val="Textosinformato"/>
        <w:ind w:left="360"/>
        <w:jc w:val="both"/>
        <w:rPr>
          <w:rFonts w:ascii="Garamond" w:hAnsi="Garamond" w:cs="Garamond"/>
          <w:sz w:val="24"/>
          <w:szCs w:val="24"/>
          <w:lang w:val="es-MX" w:bidi="hi-IN"/>
        </w:rPr>
      </w:pPr>
    </w:p>
    <w:p w14:paraId="75BF3F48"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Realizar un programa que dado un número del 1 al 7,  pueda establecer el día de la semana.  Por ejemplo si el número proporcionado por el usuario es 1 el programa deberá imprimir Lunes.  Si el valor proporcionado es 7, el programa deberá imprimir Domingo.  Utilice la estructura de selección múltiple para resolver este problema.</w:t>
      </w:r>
    </w:p>
    <w:p w14:paraId="44EBA92A"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lastRenderedPageBreak/>
        <w:t>Realizar un programa para deducir si un número entero leído desde el teclado es positivo, negativo o 0.</w:t>
      </w:r>
    </w:p>
    <w:p w14:paraId="1FC57B6A"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Realizar un programa para leer un número entero y que este determine si el mismo es par, impar o 0.</w:t>
      </w:r>
    </w:p>
    <w:p w14:paraId="761C4C19"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Escribe un programa que pueda determinar, dados dos números enteros, si un número es divisor de otro.</w:t>
      </w:r>
    </w:p>
    <w:p w14:paraId="36A05CEF"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Escribe un programa tal, que dados como datos dos números enteros, determine cual es el mayor.</w:t>
      </w:r>
    </w:p>
    <w:p w14:paraId="411A0E6C"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Escriba un programa que pida tres enteros diferentes del teclado, y a continuación imprima la suma, el promedio, el producto, el más pequeño y el más grande de estos números.</w:t>
      </w:r>
    </w:p>
    <w:p w14:paraId="1FA817A8"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Diseñe un programa que determine si un número es negativo, positivo o cero.</w:t>
      </w:r>
    </w:p>
    <w:p w14:paraId="0EA05A61"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El promedio de prácticas de un curso se calcula en base a cuatro prácticas calificadas de las cuales se elimina la nota menor y se promedian las tres notas más altas. Diseñe un programa que determine la nota eliminada y el promedio de prácticas de un estudiante.</w:t>
      </w:r>
    </w:p>
    <w:p w14:paraId="38B8069E"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Realizar un programa para calcular el precio del billete ida y vuelta en ferrocarril, conociendo la distancia del viaje de ida y el tiempo de estancia.  Se sabe además que si el número de días de estancia es superior a 7 y la distancia total (ida y vuelta) a recorrer es superior a los 800 km, el billete tiene una reducción del 30%.  El precio por km es de $0.17.</w:t>
      </w:r>
    </w:p>
    <w:p w14:paraId="06E2AAE7"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Se introducen en la computadora los datos de tres temperaturas, T1, T2, T3.  Dichas temperaturas no están ordenadas, y se quiere que el programa les asigne un orden ascendente para imprimirlas: primero la menor, y al final la mayor.  Utilice los valores de prueba 190,160 y 147 asignados a T1,T2 y T3 respectivamente para validar su programa.</w:t>
      </w:r>
    </w:p>
    <w:p w14:paraId="40C308AE"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Realice un programa, que lea el monto de la compra de un cliente y determine lo que el mismo debe pagar dependiendo del monto de la compra.  El descuento se efectúa con base en el siguiente criterio:</w:t>
      </w:r>
    </w:p>
    <w:p w14:paraId="1530CDDC" w14:textId="77777777" w:rsidR="001448E1" w:rsidRPr="00106CBC" w:rsidRDefault="001448E1" w:rsidP="001448E1">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Si el monto es menor que $500 </w:t>
      </w:r>
      <w:r w:rsidRPr="00106CBC">
        <w:rPr>
          <w:rFonts w:ascii="Garamond" w:hAnsi="Garamond" w:cs="Garamond"/>
          <w:sz w:val="24"/>
          <w:szCs w:val="24"/>
          <w:lang w:val="es-MX" w:bidi="hi-IN"/>
        </w:rPr>
        <w:sym w:font="Symbol" w:char="F0DE"/>
      </w:r>
      <w:r w:rsidRPr="00106CBC">
        <w:rPr>
          <w:rFonts w:ascii="Garamond" w:hAnsi="Garamond" w:cs="Garamond"/>
          <w:sz w:val="24"/>
          <w:szCs w:val="24"/>
          <w:lang w:val="es-MX" w:bidi="hi-IN"/>
        </w:rPr>
        <w:t xml:space="preserve"> no hay descuento.</w:t>
      </w:r>
    </w:p>
    <w:p w14:paraId="0C5631D0" w14:textId="77777777" w:rsidR="001448E1" w:rsidRPr="00106CBC" w:rsidRDefault="001448E1" w:rsidP="001448E1">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Si el monto está comprendido entre $500 y $1000 inclusive </w:t>
      </w:r>
      <w:r w:rsidRPr="00106CBC">
        <w:rPr>
          <w:rFonts w:ascii="Garamond" w:hAnsi="Garamond" w:cs="Garamond"/>
          <w:sz w:val="24"/>
          <w:szCs w:val="24"/>
          <w:lang w:val="es-MX" w:bidi="hi-IN"/>
        </w:rPr>
        <w:sym w:font="Symbol" w:char="F0DE"/>
      </w:r>
      <w:r w:rsidRPr="00106CBC">
        <w:rPr>
          <w:rFonts w:ascii="Garamond" w:hAnsi="Garamond" w:cs="Garamond"/>
          <w:sz w:val="24"/>
          <w:szCs w:val="24"/>
          <w:lang w:val="es-MX" w:bidi="hi-IN"/>
        </w:rPr>
        <w:t xml:space="preserve"> 5% de descuento.</w:t>
      </w:r>
    </w:p>
    <w:p w14:paraId="61C1B793" w14:textId="77777777" w:rsidR="001448E1" w:rsidRPr="00106CBC" w:rsidRDefault="001448E1" w:rsidP="001448E1">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Si el monto está comprendido entre $1000 y $7000 inclusive </w:t>
      </w:r>
      <w:r w:rsidRPr="00106CBC">
        <w:rPr>
          <w:rFonts w:ascii="Garamond" w:hAnsi="Garamond" w:cs="Garamond"/>
          <w:sz w:val="24"/>
          <w:szCs w:val="24"/>
          <w:lang w:val="es-MX" w:bidi="hi-IN"/>
        </w:rPr>
        <w:sym w:font="Symbol" w:char="F0DE"/>
      </w:r>
      <w:r w:rsidRPr="00106CBC">
        <w:rPr>
          <w:rFonts w:ascii="Garamond" w:hAnsi="Garamond" w:cs="Garamond"/>
          <w:sz w:val="24"/>
          <w:szCs w:val="24"/>
          <w:lang w:val="es-MX" w:bidi="hi-IN"/>
        </w:rPr>
        <w:t xml:space="preserve"> 11% de descuento.</w:t>
      </w:r>
    </w:p>
    <w:p w14:paraId="5FAC7963" w14:textId="77777777" w:rsidR="001448E1" w:rsidRPr="00106CBC" w:rsidRDefault="001448E1" w:rsidP="001448E1">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Si el monto está comprendido entre $7000 y $15000 inclusive </w:t>
      </w:r>
      <w:r w:rsidRPr="00106CBC">
        <w:rPr>
          <w:rFonts w:ascii="Garamond" w:hAnsi="Garamond" w:cs="Garamond"/>
          <w:sz w:val="24"/>
          <w:szCs w:val="24"/>
          <w:lang w:val="es-MX" w:bidi="hi-IN"/>
        </w:rPr>
        <w:sym w:font="Symbol" w:char="F0DE"/>
      </w:r>
      <w:r w:rsidRPr="00106CBC">
        <w:rPr>
          <w:rFonts w:ascii="Garamond" w:hAnsi="Garamond" w:cs="Garamond"/>
          <w:sz w:val="24"/>
          <w:szCs w:val="24"/>
          <w:lang w:val="es-MX" w:bidi="hi-IN"/>
        </w:rPr>
        <w:t xml:space="preserve"> 15% de descuento.</w:t>
      </w:r>
    </w:p>
    <w:p w14:paraId="76B9B5E2" w14:textId="77777777" w:rsidR="001448E1" w:rsidRPr="00106CBC" w:rsidRDefault="001448E1" w:rsidP="001448E1">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Si el monto es mayor a $15000 </w:t>
      </w:r>
      <w:r w:rsidRPr="00106CBC">
        <w:rPr>
          <w:rFonts w:ascii="Garamond" w:hAnsi="Garamond" w:cs="Garamond"/>
          <w:sz w:val="24"/>
          <w:szCs w:val="24"/>
          <w:lang w:val="es-MX" w:bidi="hi-IN"/>
        </w:rPr>
        <w:sym w:font="Symbol" w:char="F0DE"/>
      </w:r>
      <w:r w:rsidRPr="00106CBC">
        <w:rPr>
          <w:rFonts w:ascii="Garamond" w:hAnsi="Garamond" w:cs="Garamond"/>
          <w:sz w:val="24"/>
          <w:szCs w:val="24"/>
          <w:lang w:val="es-MX" w:bidi="hi-IN"/>
        </w:rPr>
        <w:t xml:space="preserve"> 25% de descuento.</w:t>
      </w:r>
    </w:p>
    <w:p w14:paraId="4D83A705"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Una compañía de alquiler de automóviles sin conductor desea un programa para emitir las facturas de sus clientes, teniendo presente los siguientes puntos:</w:t>
      </w:r>
    </w:p>
    <w:p w14:paraId="4EAB57D6" w14:textId="77777777" w:rsidR="001448E1" w:rsidRPr="00106CBC" w:rsidRDefault="001448E1" w:rsidP="001448E1">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Cantidad fija de 5,000 pesos si no rebasan los 300 km.</w:t>
      </w:r>
    </w:p>
    <w:p w14:paraId="1E559199" w14:textId="77777777" w:rsidR="001448E1" w:rsidRPr="00106CBC" w:rsidRDefault="001448E1" w:rsidP="001448E1">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Distancia recorrida mayor de 300 km.</w:t>
      </w:r>
    </w:p>
    <w:p w14:paraId="53BF60CA" w14:textId="77777777" w:rsidR="001448E1" w:rsidRPr="00106CBC" w:rsidRDefault="001448E1" w:rsidP="001448E1">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-Si Distancia &gt; 300 km y  1000 km.</w:t>
      </w:r>
      <w:r w:rsidRPr="00106CBC">
        <w:rPr>
          <w:rFonts w:ascii="Garamond" w:hAnsi="Garamond" w:cs="Garamond"/>
          <w:sz w:val="24"/>
          <w:szCs w:val="24"/>
          <w:lang w:val="es-MX" w:bidi="hi-IN"/>
        </w:rPr>
        <w:tab/>
        <w:t xml:space="preserve">5000 pesos + kilometraje. a razón de 30 </w:t>
      </w:r>
    </w:p>
    <w:p w14:paraId="6FF106C9" w14:textId="77777777" w:rsidR="001448E1" w:rsidRPr="00106CBC" w:rsidRDefault="001448E1" w:rsidP="001448E1">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  pesos/km.</w:t>
      </w:r>
    </w:p>
    <w:p w14:paraId="0C9E5252" w14:textId="77777777" w:rsidR="001448E1" w:rsidRPr="00106CBC" w:rsidRDefault="001448E1" w:rsidP="001448E1">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-Si Distancia &gt; 1000 km. 5000 pesos + kilometraje. a razón de 30 pesos/km para las </w:t>
      </w:r>
    </w:p>
    <w:p w14:paraId="30C8CCA9" w14:textId="77777777" w:rsidR="001448E1" w:rsidRPr="00106CBC" w:rsidRDefault="001448E1" w:rsidP="001448E1">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  distancias comprendidas entre 300 y </w:t>
      </w:r>
    </w:p>
    <w:p w14:paraId="22604411" w14:textId="77777777" w:rsidR="001448E1" w:rsidRPr="00106CBC" w:rsidRDefault="001448E1" w:rsidP="001448E1">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  1000 km    y 20 pesos para las distancias mayores de 1000 km.</w:t>
      </w:r>
    </w:p>
    <w:p w14:paraId="621FFD64" w14:textId="77777777" w:rsidR="001448E1" w:rsidRPr="00106CBC" w:rsidRDefault="001448E1" w:rsidP="001448E1">
      <w:pPr>
        <w:pStyle w:val="Textosinformato"/>
        <w:ind w:left="360"/>
        <w:jc w:val="both"/>
        <w:rPr>
          <w:rFonts w:ascii="Garamond" w:hAnsi="Garamond" w:cs="Garamond"/>
          <w:sz w:val="24"/>
          <w:szCs w:val="24"/>
          <w:lang w:val="es-MX" w:bidi="hi-IN"/>
        </w:rPr>
      </w:pPr>
    </w:p>
    <w:p w14:paraId="0048CE88"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 xml:space="preserve">Una persona compra x unidades de un producto que, habitualmente, le cuenta $1.75 por unidad.  Si compra más de 100 unidades, las primeras 100 le cuestan el precio establecido; sobre las que pasen de 100, tiene un 10% de descuento.  Más aún, si compra más de 300, obtiene un 30% de descuento tomando como base el precio 1.75 por unidad, exclusivamente sobre las unidades que pasen de 300.  Desarrolle un programa </w:t>
      </w:r>
      <w:r w:rsidRPr="00106CBC">
        <w:rPr>
          <w:rFonts w:ascii="Garamond" w:hAnsi="Garamond" w:cs="Garamond"/>
          <w:sz w:val="24"/>
          <w:szCs w:val="24"/>
          <w:lang w:val="es-MX" w:bidi="hi-IN"/>
        </w:rPr>
        <w:lastRenderedPageBreak/>
        <w:t>para leer el número de unidades que compra el cliente y haga los cálculos correspondientes para obtener el total a pagar por la compra.  Utilice los siguientes datos para las unidades que compra: 75,398,147,181</w:t>
      </w:r>
    </w:p>
    <w:p w14:paraId="0427EBC9"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Una cierta compañía fabricante de repuestos de automóviles ha descubierto defectos en algunos de sus productos, específicamente aquellos cuyos números de serie se encuentran dentro de los rangos: 14681 a 15681, 70001 a 79999 y 88888 a 111111.  La compañía se ha comunicado a la división de relaciones con los consumidores y desea un programa que permita leer el número de serie y deducir si es o no defectuoso.</w:t>
      </w:r>
    </w:p>
    <w:p w14:paraId="0A8D303A"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Elabore un programa para calcular el tiempo de vuelo de una sucesión de vuelos.  El dato de cada vuelo esta constituido por: el número de vuelo, la hora de salida y la hora de llegada.  Para introducir datos de llegadas y salidas, utilizaremos el sistema de las 24 horas, es decir, 8:10 p.m., se indica con 2010.  Nótese que los últimos dígitos en este sistema nunca excederán el número 60.  Sabemos, además, que no hay vuelo que dure más de 24 horas;  de tal manera que si un avión sale a las 2300 y llega a las 0115, el tiempo de vuelo fue de dos horas y 15 minutos.  Utilícense los datos de prueba que se indican a continuación para validar su programa.</w:t>
      </w:r>
    </w:p>
    <w:p w14:paraId="657FD761" w14:textId="77777777" w:rsidR="001448E1" w:rsidRPr="00106CBC" w:rsidRDefault="001448E1" w:rsidP="001448E1">
      <w:pPr>
        <w:pStyle w:val="Textosinformato"/>
        <w:ind w:left="360"/>
        <w:jc w:val="both"/>
        <w:rPr>
          <w:rFonts w:ascii="Garamond" w:hAnsi="Garamond" w:cs="Garamond"/>
          <w:sz w:val="24"/>
          <w:szCs w:val="24"/>
          <w:lang w:val="es-MX" w:bidi="hi-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2"/>
        <w:gridCol w:w="1800"/>
        <w:gridCol w:w="2160"/>
      </w:tblGrid>
      <w:tr w:rsidR="001448E1" w:rsidRPr="00106CBC" w14:paraId="1D456892" w14:textId="77777777" w:rsidTr="00DC4D44">
        <w:trPr>
          <w:jc w:val="center"/>
        </w:trPr>
        <w:tc>
          <w:tcPr>
            <w:tcW w:w="1282" w:type="dxa"/>
            <w:shd w:val="clear" w:color="auto" w:fill="F3F3F3"/>
          </w:tcPr>
          <w:p w14:paraId="747681A2"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Vuelo No.</w:t>
            </w:r>
          </w:p>
        </w:tc>
        <w:tc>
          <w:tcPr>
            <w:tcW w:w="1800" w:type="dxa"/>
            <w:shd w:val="clear" w:color="auto" w:fill="F3F3F3"/>
          </w:tcPr>
          <w:p w14:paraId="015820D6"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Tiempo de salida</w:t>
            </w:r>
          </w:p>
        </w:tc>
        <w:tc>
          <w:tcPr>
            <w:tcW w:w="2160" w:type="dxa"/>
            <w:shd w:val="clear" w:color="auto" w:fill="F3F3F3"/>
          </w:tcPr>
          <w:p w14:paraId="2CF06452"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Tiempo de llegada</w:t>
            </w:r>
          </w:p>
        </w:tc>
      </w:tr>
      <w:tr w:rsidR="001448E1" w:rsidRPr="00106CBC" w14:paraId="5BC5BE35" w14:textId="77777777" w:rsidTr="00DC4D44">
        <w:trPr>
          <w:jc w:val="center"/>
        </w:trPr>
        <w:tc>
          <w:tcPr>
            <w:tcW w:w="1282" w:type="dxa"/>
          </w:tcPr>
          <w:p w14:paraId="0AC972A9"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817</w:t>
            </w:r>
          </w:p>
        </w:tc>
        <w:tc>
          <w:tcPr>
            <w:tcW w:w="1800" w:type="dxa"/>
          </w:tcPr>
          <w:p w14:paraId="6D406F68"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0915</w:t>
            </w:r>
          </w:p>
        </w:tc>
        <w:tc>
          <w:tcPr>
            <w:tcW w:w="2160" w:type="dxa"/>
          </w:tcPr>
          <w:p w14:paraId="5BFEDF34"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1245</w:t>
            </w:r>
          </w:p>
        </w:tc>
      </w:tr>
      <w:tr w:rsidR="001448E1" w:rsidRPr="00106CBC" w14:paraId="348ADE11" w14:textId="77777777" w:rsidTr="00DC4D44">
        <w:trPr>
          <w:jc w:val="center"/>
        </w:trPr>
        <w:tc>
          <w:tcPr>
            <w:tcW w:w="1282" w:type="dxa"/>
          </w:tcPr>
          <w:p w14:paraId="4C1EDBCF"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122</w:t>
            </w:r>
          </w:p>
        </w:tc>
        <w:tc>
          <w:tcPr>
            <w:tcW w:w="1800" w:type="dxa"/>
          </w:tcPr>
          <w:p w14:paraId="56E364E5"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0945</w:t>
            </w:r>
          </w:p>
        </w:tc>
        <w:tc>
          <w:tcPr>
            <w:tcW w:w="2160" w:type="dxa"/>
          </w:tcPr>
          <w:p w14:paraId="6CA29714"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1215</w:t>
            </w:r>
          </w:p>
        </w:tc>
      </w:tr>
      <w:tr w:rsidR="001448E1" w:rsidRPr="00106CBC" w14:paraId="700BA494" w14:textId="77777777" w:rsidTr="00DC4D44">
        <w:trPr>
          <w:jc w:val="center"/>
        </w:trPr>
        <w:tc>
          <w:tcPr>
            <w:tcW w:w="1282" w:type="dxa"/>
          </w:tcPr>
          <w:p w14:paraId="4E75F922"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415</w:t>
            </w:r>
          </w:p>
        </w:tc>
        <w:tc>
          <w:tcPr>
            <w:tcW w:w="1800" w:type="dxa"/>
          </w:tcPr>
          <w:p w14:paraId="1EE367B8"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2140</w:t>
            </w:r>
          </w:p>
        </w:tc>
        <w:tc>
          <w:tcPr>
            <w:tcW w:w="2160" w:type="dxa"/>
          </w:tcPr>
          <w:p w14:paraId="150EB392"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0020</w:t>
            </w:r>
          </w:p>
        </w:tc>
      </w:tr>
      <w:tr w:rsidR="001448E1" w:rsidRPr="00106CBC" w14:paraId="682C9700" w14:textId="77777777" w:rsidTr="00DC4D44">
        <w:trPr>
          <w:jc w:val="center"/>
        </w:trPr>
        <w:tc>
          <w:tcPr>
            <w:tcW w:w="1282" w:type="dxa"/>
          </w:tcPr>
          <w:p w14:paraId="09B5B8FB"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101</w:t>
            </w:r>
          </w:p>
        </w:tc>
        <w:tc>
          <w:tcPr>
            <w:tcW w:w="1800" w:type="dxa"/>
          </w:tcPr>
          <w:p w14:paraId="1B86285D"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1710</w:t>
            </w:r>
          </w:p>
        </w:tc>
        <w:tc>
          <w:tcPr>
            <w:tcW w:w="2160" w:type="dxa"/>
          </w:tcPr>
          <w:p w14:paraId="04C72D96" w14:textId="77777777" w:rsidR="001448E1" w:rsidRPr="00106CBC" w:rsidRDefault="001448E1"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1850</w:t>
            </w:r>
          </w:p>
        </w:tc>
      </w:tr>
    </w:tbl>
    <w:p w14:paraId="11A9CE18" w14:textId="77777777" w:rsidR="001448E1" w:rsidRPr="00106CBC" w:rsidRDefault="001448E1" w:rsidP="001448E1">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ab/>
      </w:r>
    </w:p>
    <w:p w14:paraId="3A542232"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 xml:space="preserve">Desarrolle un programa para leer datos, cada uno de los cuales representa una fecha y esta expresado como tres parejas de dígitos (es decir, 02,19,67), e imprimir, posteriormente la fecha: FEBRERO, 19, 1967.  Si la pareja correspondiente al mes es mayor que 12, o la del día es mayor que 31, imprima un mensaje: DATO EQUIVOCADO.  Considere datos de entrada en un rango de años del 1950 al 1999. </w:t>
      </w:r>
    </w:p>
    <w:p w14:paraId="48B0A9D6"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Diseñe un programa que lea un número entero positivo de 3 cifras, y forme el mayor número posible con las cifras del número ingresado.</w:t>
      </w:r>
    </w:p>
    <w:p w14:paraId="3C705022" w14:textId="77777777" w:rsidR="001448E1" w:rsidRPr="00106CBC" w:rsidRDefault="001448E1"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Un archivo de datos contiene los cuatro dígitos, A</w:t>
      </w:r>
      <w:r w:rsidR="00C910FF" w:rsidRPr="00106CBC">
        <w:rPr>
          <w:rFonts w:ascii="Garamond" w:hAnsi="Garamond" w:cs="Garamond"/>
          <w:sz w:val="24"/>
          <w:szCs w:val="24"/>
          <w:lang w:val="es-MX" w:bidi="hi-IN"/>
        </w:rPr>
        <w:t>, B, C, D</w:t>
      </w:r>
      <w:r w:rsidRPr="00106CBC">
        <w:rPr>
          <w:rFonts w:ascii="Garamond" w:hAnsi="Garamond" w:cs="Garamond"/>
          <w:sz w:val="24"/>
          <w:szCs w:val="24"/>
          <w:lang w:val="es-MX" w:bidi="hi-IN"/>
        </w:rPr>
        <w:t xml:space="preserve"> de un entero positivo N.  Se desea redondear a N la centena más próxima y visualizar la salida.  Por ejemplo, si A es 2, B es 3, C es 6 y D es 2, entonces N será 2362 y el resultado redondeado será 2400.  Si N es 2342, el resultado será 2300, y si N=2962, entonces el número será 3000.  Diseñar el programa correspondiente.</w:t>
      </w:r>
    </w:p>
    <w:p w14:paraId="3BBEF694" w14:textId="77777777" w:rsidR="003E11E7" w:rsidRPr="00106CBC" w:rsidRDefault="003E11E7"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Una compañía ha decidido dar a sus mejores empleados una gratificación de fin de año. Esta gratificación se basa en dos criterios, el número de horas extras trabajadas y el número de horas que el trabajador ha estado ausente en el trabajo. Los datos de entrada para un empleado son contienen el nombre, # de horas extras y las horas de ausencia. La compañía ha decidido que se use la siguiente fórmula para determinar la gratificación: se restan 2/3 de las horas de ausencia a las horas extras trabajadas y se distribuye el bono de acuerdo a la siguiente tabla: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85"/>
        <w:gridCol w:w="4395"/>
      </w:tblGrid>
      <w:tr w:rsidR="003E11E7" w:rsidRPr="00106CBC" w14:paraId="55CCFF21" w14:textId="77777777" w:rsidTr="00EF11F3">
        <w:tc>
          <w:tcPr>
            <w:tcW w:w="4385" w:type="dxa"/>
          </w:tcPr>
          <w:p w14:paraId="28065785" w14:textId="77777777" w:rsidR="003E11E7" w:rsidRPr="00106CBC" w:rsidRDefault="003E11E7"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Horas extras – 2/3 horas de ausencia</w:t>
            </w:r>
          </w:p>
        </w:tc>
        <w:tc>
          <w:tcPr>
            <w:tcW w:w="4395" w:type="dxa"/>
          </w:tcPr>
          <w:p w14:paraId="1658554C" w14:textId="77777777" w:rsidR="003E11E7" w:rsidRPr="00106CBC" w:rsidRDefault="003E11E7"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gratificación</w:t>
            </w:r>
          </w:p>
        </w:tc>
      </w:tr>
      <w:tr w:rsidR="003E11E7" w:rsidRPr="00106CBC" w14:paraId="5D26B717" w14:textId="77777777" w:rsidTr="00EF11F3">
        <w:tc>
          <w:tcPr>
            <w:tcW w:w="4385" w:type="dxa"/>
          </w:tcPr>
          <w:p w14:paraId="34646982" w14:textId="77777777" w:rsidR="003E11E7" w:rsidRPr="00106CBC" w:rsidRDefault="003E11E7"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&gt;40 hrs.</w:t>
            </w:r>
          </w:p>
        </w:tc>
        <w:tc>
          <w:tcPr>
            <w:tcW w:w="4395" w:type="dxa"/>
          </w:tcPr>
          <w:p w14:paraId="0B3075E0" w14:textId="77777777" w:rsidR="003E11E7" w:rsidRPr="00106CBC" w:rsidRDefault="003E11E7"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$1000</w:t>
            </w:r>
          </w:p>
        </w:tc>
      </w:tr>
      <w:tr w:rsidR="003E11E7" w:rsidRPr="00106CBC" w14:paraId="3375B0EA" w14:textId="77777777" w:rsidTr="00EF11F3">
        <w:tc>
          <w:tcPr>
            <w:tcW w:w="4385" w:type="dxa"/>
          </w:tcPr>
          <w:p w14:paraId="314AC758" w14:textId="77777777" w:rsidR="003E11E7" w:rsidRPr="00106CBC" w:rsidRDefault="003E11E7"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&gt;30 hrs. Pero &lt;=40 hrs.</w:t>
            </w:r>
          </w:p>
        </w:tc>
        <w:tc>
          <w:tcPr>
            <w:tcW w:w="4395" w:type="dxa"/>
          </w:tcPr>
          <w:p w14:paraId="1CCE5A94" w14:textId="77777777" w:rsidR="003E11E7" w:rsidRPr="00106CBC" w:rsidRDefault="003E11E7"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$ 800</w:t>
            </w:r>
          </w:p>
        </w:tc>
      </w:tr>
      <w:tr w:rsidR="003E11E7" w:rsidRPr="00106CBC" w14:paraId="10A79C1C" w14:textId="77777777" w:rsidTr="00EF11F3">
        <w:tc>
          <w:tcPr>
            <w:tcW w:w="4385" w:type="dxa"/>
          </w:tcPr>
          <w:p w14:paraId="4510CFFB" w14:textId="77777777" w:rsidR="003E11E7" w:rsidRPr="00106CBC" w:rsidRDefault="003E11E7"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&gt;20 hrs. Pero &lt;=30 hrs.</w:t>
            </w:r>
          </w:p>
        </w:tc>
        <w:tc>
          <w:tcPr>
            <w:tcW w:w="4395" w:type="dxa"/>
          </w:tcPr>
          <w:p w14:paraId="3107BB42" w14:textId="77777777" w:rsidR="003E11E7" w:rsidRPr="00106CBC" w:rsidRDefault="003E11E7"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$ 700</w:t>
            </w:r>
          </w:p>
        </w:tc>
      </w:tr>
      <w:tr w:rsidR="003E11E7" w:rsidRPr="00106CBC" w14:paraId="05400678" w14:textId="77777777" w:rsidTr="00EF11F3">
        <w:tc>
          <w:tcPr>
            <w:tcW w:w="4385" w:type="dxa"/>
          </w:tcPr>
          <w:p w14:paraId="091C9C71" w14:textId="77777777" w:rsidR="003E11E7" w:rsidRPr="00106CBC" w:rsidRDefault="003E11E7"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&gt;10 hrs. Pero &lt;=20 hrs.</w:t>
            </w:r>
          </w:p>
        </w:tc>
        <w:tc>
          <w:tcPr>
            <w:tcW w:w="4395" w:type="dxa"/>
          </w:tcPr>
          <w:p w14:paraId="29AA4C5B" w14:textId="77777777" w:rsidR="003E11E7" w:rsidRPr="00106CBC" w:rsidRDefault="003E11E7"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$ 300</w:t>
            </w:r>
          </w:p>
        </w:tc>
      </w:tr>
      <w:tr w:rsidR="003E11E7" w:rsidRPr="00106CBC" w14:paraId="261E5637" w14:textId="77777777" w:rsidTr="00EF11F3">
        <w:tc>
          <w:tcPr>
            <w:tcW w:w="4385" w:type="dxa"/>
          </w:tcPr>
          <w:p w14:paraId="0444E10B" w14:textId="77777777" w:rsidR="003E11E7" w:rsidRPr="00106CBC" w:rsidRDefault="003E11E7"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&lt;=10 hrs.</w:t>
            </w:r>
          </w:p>
        </w:tc>
        <w:tc>
          <w:tcPr>
            <w:tcW w:w="4395" w:type="dxa"/>
          </w:tcPr>
          <w:p w14:paraId="617A265B" w14:textId="77777777" w:rsidR="003E11E7" w:rsidRPr="00106CBC" w:rsidRDefault="003E11E7" w:rsidP="001448E1">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$ 100</w:t>
            </w:r>
          </w:p>
        </w:tc>
      </w:tr>
    </w:tbl>
    <w:p w14:paraId="74DE37B2" w14:textId="77777777" w:rsidR="003E11E7" w:rsidRPr="00106CBC" w:rsidRDefault="003E11E7" w:rsidP="001448E1">
      <w:pPr>
        <w:pStyle w:val="Textosinformato"/>
        <w:ind w:left="360"/>
        <w:jc w:val="both"/>
        <w:rPr>
          <w:rFonts w:ascii="Garamond" w:hAnsi="Garamond" w:cs="Garamond"/>
          <w:sz w:val="24"/>
          <w:szCs w:val="24"/>
          <w:lang w:val="es-MX" w:bidi="hi-IN"/>
        </w:rPr>
      </w:pPr>
    </w:p>
    <w:p w14:paraId="0C0B9EF4" w14:textId="77777777" w:rsidR="003E11E7" w:rsidRPr="00106CBC" w:rsidRDefault="003E11E7"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Elabore un algoritmo que calcule el sueldo semanal de un trabajador, dados el # de días trabajados, el salario diario, el % de impuestos por aplicar, y el # de hrs. Extras trabajadas durante la semana. Las horas extras se pagarán dobles las primeras 9, y triples los que excedan de 9. Los impuestos se calculan sobre el salario de la semana, más el 50% del importe por horas extras, más el importe total de las horas triples.</w:t>
      </w:r>
    </w:p>
    <w:p w14:paraId="34DDB0B6" w14:textId="77777777" w:rsidR="003E11E7" w:rsidRPr="00106CBC" w:rsidRDefault="003E11E7"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La salida deberá indicar los importes percibidos por salario, horas extras dobles, horas extras triples (si las hay), el impuesto a descontar y el sueldo neto a pagar. La jornada diaria de trabajo es de 8 horas.</w:t>
      </w:r>
    </w:p>
    <w:p w14:paraId="37D10731" w14:textId="77777777" w:rsidR="003E11E7" w:rsidRPr="00106CBC" w:rsidRDefault="003E11E7"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El costo de una llamada telefónica de larga distancia se calcula en base al tiempo de duración de la llamada (en minutos) mas un % de impuesto, ambos se dan como datos de entrada, así como el costo de los 3 primeros minutos y el costo de cada minuto adicional. El tiempo mínimo de una llamada es de 3 minutos, y los minutos adicionales se cobran como minutos completos. Elabore un algoritmo que calcule el importe total de la llamada.</w:t>
      </w:r>
    </w:p>
    <w:p w14:paraId="690DAACE" w14:textId="77777777" w:rsidR="003E11E7" w:rsidRPr="00106CBC" w:rsidRDefault="003E11E7"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 xml:space="preserve">Dados tres números enteros determinar el mayor de los tres números, suponga que los 3 números son diferentes </w:t>
      </w:r>
    </w:p>
    <w:p w14:paraId="4C5E9007" w14:textId="77777777" w:rsidR="003E11E7" w:rsidRPr="00106CBC" w:rsidRDefault="003E11E7"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Un trabajador gana un determinado sueldo mensual, tiene 3 hijos, uno en primaria, uno en secundaria y otro en preparatoria, de los cuales debe pagar una colegiatura mensual. La colegiatura para primaria esta dada como un dato de entrada, la de la secundaría es el doble de la primaria y el de la preparatoria es de 20% más cara que la de secundaría. Elabore un algoritmo que determine cuanto deberá pagar por cada colegiatura y que % deberá incrementarse a su sueldo en caso de que no le alcancé para pagarlo, si consideramos que el 60% de su salario lo utiliza en otros gastos.</w:t>
      </w:r>
    </w:p>
    <w:p w14:paraId="62C84BA9" w14:textId="77777777" w:rsidR="003E11E7" w:rsidRPr="00106CBC" w:rsidRDefault="003E11E7"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Elabore un algoritmo que le lea dos números enteros de 6 dígitos, los cuales almacenan el primero de ellos la fecha actual y el otro la fecha de nacimiento de una persona, los datos viene dado en el formato día, mes y año. El algoritmo deberá chequear si el dato de la fecha de nacimiento es un dato valido (es decir, que deberá ser menor que la fecha actual). La salida deberá imprimir cuantos años cumplidos tiene una persona.</w:t>
      </w:r>
    </w:p>
    <w:p w14:paraId="390B7A8C" w14:textId="77777777" w:rsidR="003E11E7" w:rsidRPr="00106CBC" w:rsidRDefault="003E11E7"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 xml:space="preserve">La liga mexicana cuenta con N equipo de Béisbol los cuales se enfrentan en dos series de tres juegos cada una. Según los estadísticos en un juego se utiliza un determinado número de pelotas de los cuales un porcentaje se va al público. Cada pelota tiene un precio en pesos. Elabore un algoritmo que arroje los siguientes resultados: Numero de equipos participantes, el total de juegos, el total de pelotas, total de pelotas al </w:t>
      </w:r>
      <w:r w:rsidR="00C910FF" w:rsidRPr="00106CBC">
        <w:rPr>
          <w:rFonts w:ascii="Garamond" w:hAnsi="Garamond" w:cs="Garamond"/>
          <w:sz w:val="24"/>
          <w:szCs w:val="24"/>
          <w:lang w:val="es-MX" w:bidi="hi-IN"/>
        </w:rPr>
        <w:t>público</w:t>
      </w:r>
      <w:r w:rsidRPr="00106CBC">
        <w:rPr>
          <w:rFonts w:ascii="Garamond" w:hAnsi="Garamond" w:cs="Garamond"/>
          <w:sz w:val="24"/>
          <w:szCs w:val="24"/>
          <w:lang w:val="es-MX" w:bidi="hi-IN"/>
        </w:rPr>
        <w:t xml:space="preserve">, importe total de las pelotas que deben comprarse y el importe de las pelotas que van al </w:t>
      </w:r>
      <w:r w:rsidR="00C910FF" w:rsidRPr="00106CBC">
        <w:rPr>
          <w:rFonts w:ascii="Garamond" w:hAnsi="Garamond" w:cs="Garamond"/>
          <w:sz w:val="24"/>
          <w:szCs w:val="24"/>
          <w:lang w:val="es-MX" w:bidi="hi-IN"/>
        </w:rPr>
        <w:t>público</w:t>
      </w:r>
      <w:r w:rsidRPr="00106CBC">
        <w:rPr>
          <w:rFonts w:ascii="Garamond" w:hAnsi="Garamond" w:cs="Garamond"/>
          <w:sz w:val="24"/>
          <w:szCs w:val="24"/>
          <w:lang w:val="es-MX" w:bidi="hi-IN"/>
        </w:rPr>
        <w:t>.</w:t>
      </w:r>
    </w:p>
    <w:p w14:paraId="086912C5" w14:textId="77777777" w:rsidR="003E11E7" w:rsidRPr="00106CBC" w:rsidRDefault="003E11E7"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Una compañía cuenta con trabajadores, los cuales están divididos en dos categorías (A, B). En base a los ingresos obtenidos menos los gastos realizados durante el año, la empresa determina si obtuvo utilidad o perdida en las operaciones que realizo en este periodo. Si hubo utilidad, la mitad deberá ser repartida entre los trabajadores de la siguiente forma. A los trabajadores de la categoría A el 40% y el resto de los trabajadores de la categoría B. Dado el número de trabajadores  de cada categoría, elabore un algoritmo que determine el importe obtenido a los trabajadores de cada categoría en cual de estas se obtuvieron importes más altos por trabajador y en que porcentajes difieren  entre un trabajador de la categoría A y uno de la categoría B.</w:t>
      </w:r>
    </w:p>
    <w:p w14:paraId="4201D51A" w14:textId="77777777" w:rsidR="003E11E7" w:rsidRPr="00106CBC" w:rsidRDefault="003E11E7"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 xml:space="preserve">Grasas S.A. es una empresa que se dedica a procesar el hueso de res para producir harina de hueso y manteca de res de 1ra. Y 2da.  Su proceso de producción de desarrolla en tres etapas: La primera de ellas consiste en exprimir el hueso para contraer la manteca </w:t>
      </w:r>
      <w:r w:rsidRPr="00106CBC">
        <w:rPr>
          <w:rFonts w:ascii="Garamond" w:hAnsi="Garamond" w:cs="Garamond"/>
          <w:sz w:val="24"/>
          <w:szCs w:val="24"/>
          <w:lang w:val="es-MX" w:bidi="hi-IN"/>
        </w:rPr>
        <w:lastRenderedPageBreak/>
        <w:t>llamada de 1ra. , de la cual se obtiene un porcentaje del total de kilos de huesos utilizados. En la segunda etapa el hueso ya exprimido se somete a un cocimiento, para después volver a exprimir, de aquí se obtiene un porcentaje de la llamada manteca de 2da. Y el resto se muele para obtener harina de hueso, para lo cual se debe considerar una merma del 5% ya que la harina paso por una última etapa de secado en donde se le extrae lo húmedo. Determine los datos que deberá servir de entrada un algoritmo que determine cuantas toneladas de hueso se necesitan ser procesadas para obtener una cantidad determinada de hueso, así como también determinar cuantos kilos de manteca de 1ra., Cuantos kilos de manteca de 2da. Y cuantos kilos hubo de merma durante las etapas de producción.</w:t>
      </w:r>
    </w:p>
    <w:p w14:paraId="5B590F80" w14:textId="77777777" w:rsidR="006C6EF4" w:rsidRPr="00106CBC" w:rsidRDefault="003E11E7" w:rsidP="001448E1">
      <w:pPr>
        <w:pStyle w:val="Textosinformato"/>
        <w:numPr>
          <w:ilvl w:val="0"/>
          <w:numId w:val="22"/>
        </w:numPr>
        <w:jc w:val="both"/>
        <w:rPr>
          <w:rFonts w:ascii="Garamond" w:hAnsi="Garamond" w:cs="Garamond"/>
          <w:sz w:val="24"/>
          <w:szCs w:val="24"/>
          <w:lang w:val="es-MX" w:bidi="hi-IN"/>
        </w:rPr>
      </w:pPr>
      <w:r w:rsidRPr="00106CBC">
        <w:rPr>
          <w:rFonts w:ascii="Garamond" w:hAnsi="Garamond" w:cs="Garamond"/>
          <w:sz w:val="24"/>
          <w:szCs w:val="24"/>
          <w:lang w:val="es-MX" w:bidi="hi-IN"/>
        </w:rPr>
        <w:t>Mónica compra una televisión a crédito en una determinada fecha y a un precio ya fijado (IVA ya incluido). Las condiciones de crédito son los siguientes: La factura se vence después de 45 días de la fecha de compra, si paga antes de que se cumpla el periodo de crédito se le descontara un porcentaje por pronto pago sobre el precio de IVA. Si pago durante los primeros 10 días después de vencida la factura de le cobra un porcentaje de interés sobre el importe de la factura y si paga después de 10 días, el porcentaje será incrementado un 60%. Determine los datos necesarios que sirvan como entrada a  un  algoritmo que determine el importe que se pago por el televisor, el importe de descuento obtenido, el importe de intereses causado por el vencimiento de la factura y cuantos días tenia de vencida la factura a la fecha que se liquido el adeudo. Considere que todos los meses del año son 30 días y  Fechas  como días transcurridos.</w:t>
      </w:r>
    </w:p>
    <w:p w14:paraId="02B47F2A" w14:textId="77777777" w:rsidR="006C6EF4" w:rsidRPr="00106CBC" w:rsidRDefault="006C6EF4" w:rsidP="00B57A08">
      <w:pPr>
        <w:pStyle w:val="Textoindependiente"/>
        <w:rPr>
          <w:sz w:val="24"/>
          <w:szCs w:val="24"/>
          <w:lang w:val="es-MX"/>
        </w:rPr>
      </w:pPr>
    </w:p>
    <w:p w14:paraId="617F23AE" w14:textId="77777777" w:rsidR="00DC4D44" w:rsidRPr="00106CBC" w:rsidRDefault="00DC4D44" w:rsidP="006C6EF4">
      <w:pPr>
        <w:pStyle w:val="Textoindependiente"/>
        <w:outlineLvl w:val="1"/>
        <w:rPr>
          <w:b/>
          <w:sz w:val="28"/>
          <w:szCs w:val="24"/>
          <w:lang w:val="es-MX"/>
        </w:rPr>
      </w:pPr>
    </w:p>
    <w:p w14:paraId="6588B79B" w14:textId="77777777" w:rsidR="00DC4D44" w:rsidRPr="00106CBC" w:rsidRDefault="00DC4D44" w:rsidP="006C6EF4">
      <w:pPr>
        <w:pStyle w:val="Textoindependiente"/>
        <w:outlineLvl w:val="1"/>
        <w:rPr>
          <w:b/>
          <w:sz w:val="28"/>
          <w:szCs w:val="24"/>
          <w:lang w:val="es-MX"/>
        </w:rPr>
      </w:pPr>
    </w:p>
    <w:p w14:paraId="48F8ADA5" w14:textId="77777777" w:rsidR="00DC4D44" w:rsidRPr="00106CBC" w:rsidRDefault="00DC4D44" w:rsidP="006C6EF4">
      <w:pPr>
        <w:pStyle w:val="Textoindependiente"/>
        <w:outlineLvl w:val="1"/>
        <w:rPr>
          <w:b/>
          <w:sz w:val="28"/>
          <w:szCs w:val="24"/>
          <w:lang w:val="es-MX"/>
        </w:rPr>
      </w:pPr>
    </w:p>
    <w:p w14:paraId="072A61D8" w14:textId="77777777" w:rsidR="00DC4D44" w:rsidRPr="00106CBC" w:rsidRDefault="00DC4D44" w:rsidP="006C6EF4">
      <w:pPr>
        <w:pStyle w:val="Textoindependiente"/>
        <w:outlineLvl w:val="1"/>
        <w:rPr>
          <w:b/>
          <w:sz w:val="28"/>
          <w:szCs w:val="24"/>
          <w:lang w:val="es-MX"/>
        </w:rPr>
      </w:pPr>
    </w:p>
    <w:p w14:paraId="7FF85935" w14:textId="77777777" w:rsidR="00EF11F3" w:rsidRPr="00106CBC" w:rsidRDefault="00EF11F3" w:rsidP="006C6EF4">
      <w:pPr>
        <w:pStyle w:val="Textoindependiente"/>
        <w:outlineLvl w:val="1"/>
        <w:rPr>
          <w:b/>
          <w:sz w:val="28"/>
          <w:szCs w:val="24"/>
          <w:lang w:val="es-MX"/>
        </w:rPr>
      </w:pPr>
    </w:p>
    <w:p w14:paraId="758339DE" w14:textId="77777777" w:rsidR="00EF11F3" w:rsidRPr="00106CBC" w:rsidRDefault="00EF11F3" w:rsidP="006C6EF4">
      <w:pPr>
        <w:pStyle w:val="Textoindependiente"/>
        <w:outlineLvl w:val="1"/>
        <w:rPr>
          <w:b/>
          <w:sz w:val="28"/>
          <w:szCs w:val="24"/>
          <w:lang w:val="es-MX"/>
        </w:rPr>
      </w:pPr>
    </w:p>
    <w:p w14:paraId="464FDDFA" w14:textId="77777777" w:rsidR="00EF11F3" w:rsidRPr="00106CBC" w:rsidRDefault="00EF11F3" w:rsidP="006C6EF4">
      <w:pPr>
        <w:pStyle w:val="Textoindependiente"/>
        <w:outlineLvl w:val="1"/>
        <w:rPr>
          <w:b/>
          <w:sz w:val="28"/>
          <w:szCs w:val="24"/>
          <w:lang w:val="es-MX"/>
        </w:rPr>
      </w:pPr>
    </w:p>
    <w:p w14:paraId="0103A20E" w14:textId="77777777" w:rsidR="00EF11F3" w:rsidRPr="00106CBC" w:rsidRDefault="00EF11F3" w:rsidP="006C6EF4">
      <w:pPr>
        <w:pStyle w:val="Textoindependiente"/>
        <w:outlineLvl w:val="1"/>
        <w:rPr>
          <w:b/>
          <w:sz w:val="28"/>
          <w:szCs w:val="24"/>
          <w:lang w:val="es-MX"/>
        </w:rPr>
      </w:pPr>
    </w:p>
    <w:p w14:paraId="036CAB96" w14:textId="77777777" w:rsidR="00EF11F3" w:rsidRPr="00106CBC" w:rsidRDefault="00EF11F3" w:rsidP="006C6EF4">
      <w:pPr>
        <w:pStyle w:val="Textoindependiente"/>
        <w:outlineLvl w:val="1"/>
        <w:rPr>
          <w:b/>
          <w:sz w:val="28"/>
          <w:szCs w:val="24"/>
          <w:lang w:val="es-MX"/>
        </w:rPr>
      </w:pPr>
    </w:p>
    <w:p w14:paraId="57855F8D" w14:textId="77777777" w:rsidR="006B513D" w:rsidRPr="00106CBC" w:rsidRDefault="006B513D" w:rsidP="006C6EF4">
      <w:pPr>
        <w:pStyle w:val="Textoindependiente"/>
        <w:outlineLvl w:val="1"/>
        <w:rPr>
          <w:b/>
          <w:sz w:val="28"/>
          <w:szCs w:val="24"/>
          <w:lang w:val="es-MX"/>
        </w:rPr>
      </w:pPr>
      <w:bookmarkStart w:id="54" w:name="_Toc284416551"/>
    </w:p>
    <w:p w14:paraId="32AF9B82" w14:textId="77777777" w:rsidR="006B513D" w:rsidRPr="00106CBC" w:rsidRDefault="006B513D" w:rsidP="006C6EF4">
      <w:pPr>
        <w:pStyle w:val="Textoindependiente"/>
        <w:outlineLvl w:val="1"/>
        <w:rPr>
          <w:b/>
          <w:sz w:val="28"/>
          <w:szCs w:val="24"/>
          <w:lang w:val="es-MX"/>
        </w:rPr>
      </w:pPr>
    </w:p>
    <w:p w14:paraId="15EDAAAA" w14:textId="77777777" w:rsidR="006B513D" w:rsidRPr="00106CBC" w:rsidRDefault="006B513D" w:rsidP="006C6EF4">
      <w:pPr>
        <w:pStyle w:val="Textoindependiente"/>
        <w:outlineLvl w:val="1"/>
        <w:rPr>
          <w:b/>
          <w:sz w:val="28"/>
          <w:szCs w:val="24"/>
          <w:lang w:val="es-MX"/>
        </w:rPr>
      </w:pPr>
    </w:p>
    <w:p w14:paraId="7AFF4B51" w14:textId="77777777" w:rsidR="006C6EF4" w:rsidRPr="00106CBC" w:rsidRDefault="006C6EF4" w:rsidP="006C6EF4">
      <w:pPr>
        <w:pStyle w:val="Textoindependiente"/>
        <w:outlineLvl w:val="1"/>
        <w:rPr>
          <w:b/>
          <w:sz w:val="28"/>
          <w:szCs w:val="24"/>
          <w:lang w:val="es-MX"/>
        </w:rPr>
      </w:pPr>
      <w:r w:rsidRPr="00106CBC">
        <w:rPr>
          <w:b/>
          <w:sz w:val="28"/>
          <w:szCs w:val="24"/>
          <w:lang w:val="es-MX"/>
        </w:rPr>
        <w:lastRenderedPageBreak/>
        <w:t>Ciclos</w:t>
      </w:r>
      <w:bookmarkEnd w:id="54"/>
    </w:p>
    <w:p w14:paraId="2EF9661C" w14:textId="77777777" w:rsidR="00B933D1" w:rsidRPr="00106CBC" w:rsidRDefault="00B933D1" w:rsidP="00B933D1">
      <w:pPr>
        <w:pStyle w:val="Textoindependiente"/>
        <w:outlineLvl w:val="2"/>
        <w:rPr>
          <w:b/>
          <w:sz w:val="28"/>
          <w:szCs w:val="24"/>
          <w:lang w:val="es-MX"/>
        </w:rPr>
      </w:pPr>
      <w:bookmarkStart w:id="55" w:name="_Toc53983200"/>
      <w:bookmarkStart w:id="56" w:name="_Toc55382517"/>
      <w:bookmarkStart w:id="57" w:name="_Toc147384498"/>
      <w:bookmarkStart w:id="58" w:name="_Toc284416552"/>
      <w:r w:rsidRPr="00106CBC">
        <w:rPr>
          <w:b/>
          <w:sz w:val="28"/>
          <w:szCs w:val="24"/>
          <w:lang w:val="es-MX"/>
        </w:rPr>
        <w:t>Instrucción repetitiva tipo Para</w:t>
      </w:r>
      <w:bookmarkEnd w:id="55"/>
      <w:bookmarkEnd w:id="56"/>
      <w:bookmarkEnd w:id="57"/>
      <w:bookmarkEnd w:id="58"/>
    </w:p>
    <w:p w14:paraId="30CF082E" w14:textId="77777777" w:rsidR="00B933D1" w:rsidRPr="00106CBC" w:rsidRDefault="00B933D1" w:rsidP="00B933D1">
      <w:pPr>
        <w:pStyle w:val="Textoindependiente"/>
        <w:rPr>
          <w:sz w:val="24"/>
          <w:szCs w:val="24"/>
          <w:lang w:val="es-MX"/>
        </w:rPr>
      </w:pPr>
      <w:r w:rsidRPr="00106CBC">
        <w:rPr>
          <w:sz w:val="24"/>
          <w:szCs w:val="24"/>
          <w:lang w:val="es-MX"/>
        </w:rPr>
        <w:t>Permite ejecutar repetidamente un conjunto de instrucciones un número determinado de veces.</w:t>
      </w:r>
    </w:p>
    <w:p w14:paraId="1179958B" w14:textId="77777777" w:rsidR="00B933D1" w:rsidRPr="00106CBC" w:rsidRDefault="00B933D1" w:rsidP="00B933D1">
      <w:pPr>
        <w:pStyle w:val="Textoindependiente"/>
        <w:rPr>
          <w:sz w:val="24"/>
          <w:szCs w:val="24"/>
          <w:lang w:val="es-MX"/>
        </w:rPr>
      </w:pPr>
      <w:r w:rsidRPr="00106CBC">
        <w:rPr>
          <w:sz w:val="24"/>
          <w:szCs w:val="24"/>
          <w:lang w:val="es-MX"/>
        </w:rPr>
        <w:t xml:space="preserve"> Su sintaxis es:</w:t>
      </w:r>
    </w:p>
    <w:p w14:paraId="006ABE41" w14:textId="77777777" w:rsidR="00B933D1" w:rsidRPr="00106CBC" w:rsidRDefault="00B933D1" w:rsidP="00B933D1">
      <w:pPr>
        <w:pStyle w:val="Textoindependiente"/>
        <w:spacing w:after="0"/>
        <w:rPr>
          <w:b/>
          <w:sz w:val="24"/>
          <w:szCs w:val="24"/>
          <w:lang w:val="es-MX"/>
        </w:rPr>
      </w:pPr>
      <w:r w:rsidRPr="00106CBC">
        <w:rPr>
          <w:b/>
          <w:sz w:val="24"/>
          <w:szCs w:val="24"/>
          <w:lang w:val="es-MX"/>
        </w:rPr>
        <w:t xml:space="preserve">para </w:t>
      </w:r>
      <w:r w:rsidRPr="00106CBC">
        <w:rPr>
          <w:sz w:val="24"/>
          <w:szCs w:val="24"/>
          <w:lang w:val="es-MX"/>
        </w:rPr>
        <w:t xml:space="preserve">variable &lt;- valorinicial  </w:t>
      </w:r>
      <w:r w:rsidRPr="00106CBC">
        <w:rPr>
          <w:b/>
          <w:sz w:val="24"/>
          <w:szCs w:val="24"/>
          <w:lang w:val="es-MX"/>
        </w:rPr>
        <w:t>hasta</w:t>
      </w:r>
      <w:r w:rsidRPr="00106CBC">
        <w:rPr>
          <w:sz w:val="24"/>
          <w:szCs w:val="24"/>
          <w:lang w:val="es-MX"/>
        </w:rPr>
        <w:t xml:space="preserve">  valorfinal</w:t>
      </w:r>
      <w:r w:rsidRPr="00106CBC">
        <w:rPr>
          <w:b/>
          <w:sz w:val="24"/>
          <w:szCs w:val="24"/>
          <w:lang w:val="es-MX"/>
        </w:rPr>
        <w:t xml:space="preserve">  hacer</w:t>
      </w:r>
    </w:p>
    <w:p w14:paraId="1A118567" w14:textId="77777777" w:rsidR="00B933D1" w:rsidRPr="00106CBC" w:rsidRDefault="00B933D1" w:rsidP="00B933D1">
      <w:pPr>
        <w:pStyle w:val="Textoindependiente"/>
        <w:spacing w:after="0"/>
        <w:rPr>
          <w:sz w:val="24"/>
          <w:szCs w:val="24"/>
          <w:lang w:val="es-MX"/>
        </w:rPr>
      </w:pPr>
      <w:r w:rsidRPr="00106CBC">
        <w:rPr>
          <w:b/>
          <w:sz w:val="24"/>
          <w:szCs w:val="24"/>
          <w:lang w:val="es-MX"/>
        </w:rPr>
        <w:t xml:space="preserve">   </w:t>
      </w:r>
      <w:r w:rsidRPr="00106CBC">
        <w:rPr>
          <w:sz w:val="24"/>
          <w:szCs w:val="24"/>
          <w:lang w:val="es-MX"/>
        </w:rPr>
        <w:t>instrucciones a repetir</w:t>
      </w:r>
    </w:p>
    <w:p w14:paraId="2D378654" w14:textId="77777777" w:rsidR="00B933D1" w:rsidRPr="00106CBC" w:rsidRDefault="00B933D1" w:rsidP="00B933D1">
      <w:pPr>
        <w:pStyle w:val="Textoindependiente"/>
        <w:spacing w:after="0"/>
        <w:rPr>
          <w:b/>
          <w:sz w:val="24"/>
          <w:szCs w:val="24"/>
          <w:lang w:val="es-MX"/>
        </w:rPr>
      </w:pPr>
      <w:r w:rsidRPr="00106CBC">
        <w:rPr>
          <w:b/>
          <w:sz w:val="24"/>
          <w:szCs w:val="24"/>
          <w:lang w:val="es-MX"/>
        </w:rPr>
        <w:t>finpara</w:t>
      </w:r>
    </w:p>
    <w:p w14:paraId="4629158D" w14:textId="77777777" w:rsidR="00B933D1" w:rsidRPr="00106CBC" w:rsidRDefault="00B933D1" w:rsidP="00B933D1">
      <w:pPr>
        <w:pStyle w:val="Textoindependiente"/>
        <w:spacing w:after="0"/>
        <w:rPr>
          <w:b/>
          <w:sz w:val="24"/>
          <w:szCs w:val="24"/>
          <w:lang w:val="es-MX"/>
        </w:rPr>
      </w:pPr>
    </w:p>
    <w:p w14:paraId="312C99ED" w14:textId="77777777" w:rsidR="00B933D1" w:rsidRPr="00106CBC" w:rsidRDefault="00B933D1" w:rsidP="00B933D1">
      <w:pPr>
        <w:pStyle w:val="Textoindependiente"/>
        <w:rPr>
          <w:sz w:val="24"/>
          <w:szCs w:val="24"/>
          <w:lang w:val="es-MX"/>
        </w:rPr>
      </w:pPr>
      <w:r w:rsidRPr="00106CBC">
        <w:rPr>
          <w:sz w:val="24"/>
          <w:szCs w:val="24"/>
          <w:lang w:val="es-MX"/>
        </w:rPr>
        <w:t>La variable debe ser numérica (entera o real), al igual que las expresiones correspondientes a valorincial y valorfinal. La instrucción incrementa en 1 la variable al terminar de ejecutar las instrucciones y antes de comparar con el valor final.</w:t>
      </w:r>
    </w:p>
    <w:p w14:paraId="1719F736" w14:textId="77777777" w:rsidR="00B933D1" w:rsidRPr="00106CBC" w:rsidRDefault="00B933D1" w:rsidP="00B933D1">
      <w:pPr>
        <w:pStyle w:val="Textoindependiente"/>
        <w:rPr>
          <w:sz w:val="24"/>
          <w:szCs w:val="24"/>
          <w:lang w:val="es-MX"/>
        </w:rPr>
      </w:pPr>
      <w:r w:rsidRPr="00106CBC">
        <w:rPr>
          <w:sz w:val="24"/>
          <w:szCs w:val="24"/>
          <w:lang w:val="es-MX"/>
        </w:rPr>
        <w:t>La expresión correspondiente a valorfinal se evalúa en cada iteración.</w:t>
      </w:r>
    </w:p>
    <w:p w14:paraId="5A2D8B7D" w14:textId="77777777" w:rsidR="00B933D1" w:rsidRPr="00106CBC" w:rsidRDefault="00B933D1" w:rsidP="00B933D1">
      <w:pPr>
        <w:pStyle w:val="Textoindependiente"/>
        <w:outlineLvl w:val="2"/>
        <w:rPr>
          <w:b/>
          <w:sz w:val="28"/>
          <w:szCs w:val="24"/>
          <w:lang w:val="es-MX"/>
        </w:rPr>
      </w:pPr>
      <w:bookmarkStart w:id="59" w:name="_Toc55382518"/>
      <w:bookmarkStart w:id="60" w:name="_Toc147384499"/>
      <w:bookmarkStart w:id="61" w:name="_Toc284416553"/>
      <w:r w:rsidRPr="00106CBC">
        <w:rPr>
          <w:b/>
          <w:sz w:val="28"/>
          <w:szCs w:val="24"/>
          <w:lang w:val="es-MX"/>
        </w:rPr>
        <w:t>Instrucción repetitiva tipo Para con Paso</w:t>
      </w:r>
      <w:bookmarkEnd w:id="59"/>
      <w:bookmarkEnd w:id="60"/>
      <w:bookmarkEnd w:id="61"/>
    </w:p>
    <w:p w14:paraId="204D0F15" w14:textId="77777777" w:rsidR="00B933D1" w:rsidRPr="00106CBC" w:rsidRDefault="00B933D1" w:rsidP="00B933D1">
      <w:pPr>
        <w:pStyle w:val="Textoindependiente"/>
        <w:rPr>
          <w:sz w:val="24"/>
          <w:szCs w:val="24"/>
          <w:lang w:val="es-MX"/>
        </w:rPr>
      </w:pPr>
      <w:r w:rsidRPr="00106CBC">
        <w:rPr>
          <w:sz w:val="24"/>
          <w:szCs w:val="24"/>
          <w:lang w:val="es-MX"/>
        </w:rPr>
        <w:t>Permite ejecutar repetidamente un conjunto de instrucciones un número determinado de veces, con la particularidad de que la variable de control se incremente ó decrementa en cada iteración en función de una constante.</w:t>
      </w:r>
    </w:p>
    <w:p w14:paraId="474855D8" w14:textId="77777777" w:rsidR="00B933D1" w:rsidRPr="00106CBC" w:rsidRDefault="00B933D1" w:rsidP="00B933D1">
      <w:pPr>
        <w:pStyle w:val="Textoindependiente"/>
        <w:rPr>
          <w:sz w:val="24"/>
          <w:szCs w:val="24"/>
          <w:lang w:val="es-MX"/>
        </w:rPr>
      </w:pPr>
      <w:r w:rsidRPr="00106CBC">
        <w:rPr>
          <w:sz w:val="24"/>
          <w:szCs w:val="24"/>
          <w:lang w:val="es-MX"/>
        </w:rPr>
        <w:t>Su sintaxis es:</w:t>
      </w:r>
    </w:p>
    <w:p w14:paraId="3D1228AB" w14:textId="77777777" w:rsidR="00B933D1" w:rsidRPr="00106CBC" w:rsidRDefault="00B933D1" w:rsidP="00B933D1">
      <w:pPr>
        <w:pStyle w:val="Textoindependiente"/>
        <w:spacing w:after="0"/>
        <w:rPr>
          <w:sz w:val="24"/>
          <w:szCs w:val="24"/>
          <w:lang w:val="es-MX"/>
        </w:rPr>
      </w:pPr>
      <w:r w:rsidRPr="00106CBC">
        <w:rPr>
          <w:b/>
          <w:sz w:val="24"/>
          <w:szCs w:val="24"/>
          <w:lang w:val="es-MX"/>
        </w:rPr>
        <w:t>para</w:t>
      </w:r>
      <w:r w:rsidRPr="00106CBC">
        <w:rPr>
          <w:sz w:val="24"/>
          <w:szCs w:val="24"/>
          <w:lang w:val="es-MX"/>
        </w:rPr>
        <w:t xml:space="preserve"> variable &lt;- valorinicial  </w:t>
      </w:r>
      <w:r w:rsidRPr="00106CBC">
        <w:rPr>
          <w:b/>
          <w:sz w:val="24"/>
          <w:szCs w:val="24"/>
          <w:lang w:val="es-MX"/>
        </w:rPr>
        <w:t>hasta</w:t>
      </w:r>
      <w:r w:rsidRPr="00106CBC">
        <w:rPr>
          <w:sz w:val="24"/>
          <w:szCs w:val="24"/>
          <w:lang w:val="es-MX"/>
        </w:rPr>
        <w:t xml:space="preserve">  valorfinal  </w:t>
      </w:r>
      <w:r w:rsidRPr="00106CBC">
        <w:rPr>
          <w:b/>
          <w:sz w:val="24"/>
          <w:szCs w:val="24"/>
          <w:lang w:val="es-MX"/>
        </w:rPr>
        <w:t>paso</w:t>
      </w:r>
      <w:r w:rsidRPr="00106CBC">
        <w:rPr>
          <w:sz w:val="24"/>
          <w:szCs w:val="24"/>
          <w:lang w:val="es-MX"/>
        </w:rPr>
        <w:t xml:space="preserve"> valorconstante </w:t>
      </w:r>
      <w:r w:rsidRPr="00106CBC">
        <w:rPr>
          <w:b/>
          <w:sz w:val="24"/>
          <w:szCs w:val="24"/>
          <w:lang w:val="es-MX"/>
        </w:rPr>
        <w:t>hacer</w:t>
      </w:r>
    </w:p>
    <w:p w14:paraId="7CAF02DB" w14:textId="77777777" w:rsidR="00B933D1" w:rsidRPr="00106CBC" w:rsidRDefault="00B933D1" w:rsidP="00B933D1">
      <w:pPr>
        <w:pStyle w:val="Textoindependiente"/>
        <w:spacing w:after="0"/>
        <w:rPr>
          <w:sz w:val="24"/>
          <w:szCs w:val="24"/>
          <w:lang w:val="es-MX"/>
        </w:rPr>
      </w:pPr>
      <w:r w:rsidRPr="00106CBC">
        <w:rPr>
          <w:sz w:val="24"/>
          <w:szCs w:val="24"/>
          <w:lang w:val="es-MX"/>
        </w:rPr>
        <w:t xml:space="preserve">   instrucciones a repetir</w:t>
      </w:r>
    </w:p>
    <w:p w14:paraId="610D8A7C" w14:textId="77777777" w:rsidR="00B933D1" w:rsidRPr="00106CBC" w:rsidRDefault="00B933D1" w:rsidP="00B933D1">
      <w:pPr>
        <w:pStyle w:val="Textoindependiente"/>
        <w:spacing w:after="0"/>
        <w:rPr>
          <w:b/>
          <w:sz w:val="24"/>
          <w:szCs w:val="24"/>
          <w:lang w:val="es-MX"/>
        </w:rPr>
      </w:pPr>
      <w:r w:rsidRPr="00106CBC">
        <w:rPr>
          <w:b/>
          <w:sz w:val="24"/>
          <w:szCs w:val="24"/>
          <w:lang w:val="es-MX"/>
        </w:rPr>
        <w:t>finpara</w:t>
      </w:r>
    </w:p>
    <w:p w14:paraId="5F86ABDC" w14:textId="77777777" w:rsidR="00B933D1" w:rsidRPr="00106CBC" w:rsidRDefault="00B933D1" w:rsidP="00B933D1">
      <w:pPr>
        <w:jc w:val="both"/>
        <w:rPr>
          <w:lang w:val="es-MX"/>
        </w:rPr>
      </w:pPr>
    </w:p>
    <w:p w14:paraId="4C7BF794" w14:textId="77777777" w:rsidR="00B933D1" w:rsidRPr="00106CBC" w:rsidRDefault="00B933D1" w:rsidP="00B933D1">
      <w:pPr>
        <w:pStyle w:val="Textoindependiente"/>
        <w:rPr>
          <w:sz w:val="24"/>
          <w:szCs w:val="24"/>
          <w:lang w:val="es-MX"/>
        </w:rPr>
      </w:pPr>
      <w:r w:rsidRPr="00106CBC">
        <w:rPr>
          <w:sz w:val="24"/>
          <w:szCs w:val="24"/>
          <w:lang w:val="es-MX"/>
        </w:rPr>
        <w:t>La variable debe ser numérica (entera o real), al igual que las expresiones correspondientes a valorincial y valorfinal. La instrucción incrementa (o decrementa) en el valor del paso la variable al terminar de ejecutar las instrucciones y antes de comparar con el valor final.</w:t>
      </w:r>
    </w:p>
    <w:p w14:paraId="4AD5CEBE" w14:textId="77777777" w:rsidR="00B933D1" w:rsidRPr="00106CBC" w:rsidRDefault="00B933D1" w:rsidP="00B933D1">
      <w:pPr>
        <w:pStyle w:val="Textoindependiente"/>
        <w:rPr>
          <w:sz w:val="24"/>
          <w:szCs w:val="24"/>
          <w:lang w:val="es-MX"/>
        </w:rPr>
      </w:pPr>
      <w:r w:rsidRPr="00106CBC">
        <w:rPr>
          <w:sz w:val="24"/>
          <w:szCs w:val="24"/>
          <w:lang w:val="es-MX"/>
        </w:rPr>
        <w:t>El valor de paso es una constante entera ó real, y puede ser negativa en cuyo caso la variable de control se decrementa en cada iteración. Cuando el paso es negativo, también cambia la operación de comparación para cada iteración.</w:t>
      </w:r>
    </w:p>
    <w:p w14:paraId="07693109" w14:textId="77777777" w:rsidR="00B933D1" w:rsidRPr="00106CBC" w:rsidRDefault="00B933D1" w:rsidP="00B933D1">
      <w:pPr>
        <w:pStyle w:val="Textoindependiente"/>
        <w:rPr>
          <w:sz w:val="24"/>
          <w:szCs w:val="24"/>
          <w:lang w:val="es-MX"/>
        </w:rPr>
      </w:pPr>
      <w:r w:rsidRPr="00106CBC">
        <w:rPr>
          <w:sz w:val="24"/>
          <w:szCs w:val="24"/>
          <w:lang w:val="es-MX"/>
        </w:rPr>
        <w:t>La expresión correspondiente a valorfinal se evalúa en cada iteración.</w:t>
      </w:r>
    </w:p>
    <w:p w14:paraId="698AC9DC" w14:textId="77777777" w:rsidR="006C6EF4" w:rsidRPr="00106CBC" w:rsidRDefault="006C6EF4" w:rsidP="00B57A08">
      <w:pPr>
        <w:pStyle w:val="Textoindependiente"/>
        <w:rPr>
          <w:sz w:val="24"/>
          <w:szCs w:val="24"/>
          <w:lang w:val="es-MX"/>
        </w:rPr>
      </w:pPr>
    </w:p>
    <w:p w14:paraId="0C6EE17B" w14:textId="77777777" w:rsidR="006C6EF4" w:rsidRPr="00106CBC" w:rsidRDefault="006C6EF4" w:rsidP="00B57A08">
      <w:pPr>
        <w:pStyle w:val="Textoindependiente"/>
        <w:rPr>
          <w:sz w:val="24"/>
          <w:szCs w:val="24"/>
          <w:lang w:val="es-MX"/>
        </w:rPr>
      </w:pPr>
    </w:p>
    <w:p w14:paraId="14CCD605" w14:textId="77777777" w:rsidR="006C6EF4" w:rsidRPr="00106CBC" w:rsidRDefault="006C6EF4" w:rsidP="00B57A08">
      <w:pPr>
        <w:pStyle w:val="Textoindependiente"/>
        <w:rPr>
          <w:sz w:val="24"/>
          <w:szCs w:val="24"/>
          <w:lang w:val="es-MX"/>
        </w:rPr>
      </w:pPr>
    </w:p>
    <w:p w14:paraId="113B4959" w14:textId="77777777" w:rsidR="006C6EF4" w:rsidRPr="00106CBC" w:rsidRDefault="006C6EF4" w:rsidP="00B57A08">
      <w:pPr>
        <w:pStyle w:val="Textoindependiente"/>
        <w:rPr>
          <w:sz w:val="24"/>
          <w:szCs w:val="24"/>
          <w:lang w:val="es-MX"/>
        </w:rPr>
      </w:pPr>
    </w:p>
    <w:p w14:paraId="2A799268" w14:textId="77777777" w:rsidR="006C6EF4" w:rsidRPr="00106CBC" w:rsidRDefault="00B933D1" w:rsidP="00204545">
      <w:pPr>
        <w:pStyle w:val="Textoindependiente"/>
        <w:outlineLvl w:val="2"/>
        <w:rPr>
          <w:lang w:val="es-MX"/>
        </w:rPr>
      </w:pPr>
      <w:bookmarkStart w:id="62" w:name="_Toc284416554"/>
      <w:r w:rsidRPr="00106CBC">
        <w:rPr>
          <w:b/>
          <w:sz w:val="28"/>
          <w:szCs w:val="24"/>
          <w:lang w:val="es-MX"/>
        </w:rPr>
        <w:lastRenderedPageBreak/>
        <w:t>Ejercicios</w:t>
      </w:r>
      <w:r w:rsidRPr="00106CBC">
        <w:rPr>
          <w:lang w:val="es-MX"/>
        </w:rPr>
        <w:t>:</w:t>
      </w:r>
      <w:bookmarkEnd w:id="62"/>
    </w:p>
    <w:p w14:paraId="14F266AB"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Codifica un programa que imprima en la consola de salida los números del 1 al 10, sus cuadrados y cubos respectivamente.</w:t>
      </w:r>
    </w:p>
    <w:p w14:paraId="32595B27"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Escribir un programa que calcule la suma 1 + 2 +3 + ... + 100.</w:t>
      </w:r>
    </w:p>
    <w:p w14:paraId="290AC761"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Escriba un programa que calcule e imprima la suma de los enteros pares de 2 al 30.</w:t>
      </w:r>
    </w:p>
    <w:p w14:paraId="1D8F9068"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Escriba un programa que calcule e imprima el producto de los enteros impares del 1 al 15.</w:t>
      </w:r>
    </w:p>
    <w:p w14:paraId="27A3BA27"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Realizar un programa que imprima todos los números del 1 al 100 que no sean múltiplos de 5.</w:t>
      </w:r>
    </w:p>
    <w:p w14:paraId="4F2931E0"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Imprimir los números pares desde el 2 hasta el 2000.  Al finalizar el programa imprima un mensaje con la sumatoria de los números impresos.</w:t>
      </w:r>
    </w:p>
    <w:p w14:paraId="7A6B31B1"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Haz un programa que calcule la suma de los cuadrados de los N primeros números naturales.</w:t>
      </w:r>
    </w:p>
    <w:p w14:paraId="7D5E52E6"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Codifica un programa que imprima en la consola de salida la tabla de multiplicar del cinco, en la siguiente forma:</w:t>
      </w:r>
    </w:p>
    <w:tbl>
      <w:tblPr>
        <w:tblW w:w="0" w:type="auto"/>
        <w:jc w:val="center"/>
        <w:tblCellMar>
          <w:left w:w="70" w:type="dxa"/>
          <w:right w:w="70" w:type="dxa"/>
        </w:tblCellMar>
        <w:tblLook w:val="0000" w:firstRow="0" w:lastRow="0" w:firstColumn="0" w:lastColumn="0" w:noHBand="0" w:noVBand="0"/>
      </w:tblPr>
      <w:tblGrid>
        <w:gridCol w:w="610"/>
        <w:gridCol w:w="360"/>
        <w:gridCol w:w="360"/>
        <w:gridCol w:w="360"/>
        <w:gridCol w:w="540"/>
      </w:tblGrid>
      <w:tr w:rsidR="00C743D6" w:rsidRPr="00106CBC" w14:paraId="324818E2" w14:textId="77777777" w:rsidTr="00C743D6">
        <w:trPr>
          <w:jc w:val="center"/>
        </w:trPr>
        <w:tc>
          <w:tcPr>
            <w:tcW w:w="610" w:type="dxa"/>
          </w:tcPr>
          <w:p w14:paraId="269F4EA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w:t>
            </w:r>
          </w:p>
        </w:tc>
        <w:tc>
          <w:tcPr>
            <w:tcW w:w="360" w:type="dxa"/>
          </w:tcPr>
          <w:p w14:paraId="4898EAF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360" w:type="dxa"/>
          </w:tcPr>
          <w:p w14:paraId="2D7B6D43"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w:t>
            </w:r>
          </w:p>
        </w:tc>
        <w:tc>
          <w:tcPr>
            <w:tcW w:w="360" w:type="dxa"/>
          </w:tcPr>
          <w:p w14:paraId="731B6127"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540" w:type="dxa"/>
          </w:tcPr>
          <w:p w14:paraId="7C6B0FBF"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w:t>
            </w:r>
          </w:p>
        </w:tc>
      </w:tr>
      <w:tr w:rsidR="00C743D6" w:rsidRPr="00106CBC" w14:paraId="4B9FD8DF" w14:textId="77777777" w:rsidTr="00C743D6">
        <w:trPr>
          <w:jc w:val="center"/>
        </w:trPr>
        <w:tc>
          <w:tcPr>
            <w:tcW w:w="610" w:type="dxa"/>
          </w:tcPr>
          <w:p w14:paraId="12EF71B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w:t>
            </w:r>
          </w:p>
        </w:tc>
        <w:tc>
          <w:tcPr>
            <w:tcW w:w="360" w:type="dxa"/>
          </w:tcPr>
          <w:p w14:paraId="06EB3F1F"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360" w:type="dxa"/>
          </w:tcPr>
          <w:p w14:paraId="09E14B7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w:t>
            </w:r>
          </w:p>
        </w:tc>
        <w:tc>
          <w:tcPr>
            <w:tcW w:w="360" w:type="dxa"/>
          </w:tcPr>
          <w:p w14:paraId="2319382D"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540" w:type="dxa"/>
          </w:tcPr>
          <w:p w14:paraId="198CDA4F"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10</w:t>
            </w:r>
          </w:p>
        </w:tc>
      </w:tr>
      <w:tr w:rsidR="00C743D6" w:rsidRPr="00106CBC" w14:paraId="1ABD73CD" w14:textId="77777777" w:rsidTr="00C743D6">
        <w:trPr>
          <w:jc w:val="center"/>
        </w:trPr>
        <w:tc>
          <w:tcPr>
            <w:tcW w:w="610" w:type="dxa"/>
          </w:tcPr>
          <w:p w14:paraId="4E4FCA7D"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w:t>
            </w:r>
          </w:p>
        </w:tc>
        <w:tc>
          <w:tcPr>
            <w:tcW w:w="360" w:type="dxa"/>
          </w:tcPr>
          <w:p w14:paraId="6617F15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360" w:type="dxa"/>
          </w:tcPr>
          <w:p w14:paraId="3F920E2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w:t>
            </w:r>
          </w:p>
        </w:tc>
        <w:tc>
          <w:tcPr>
            <w:tcW w:w="360" w:type="dxa"/>
          </w:tcPr>
          <w:p w14:paraId="613540C2"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540" w:type="dxa"/>
          </w:tcPr>
          <w:p w14:paraId="53024FD5"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15</w:t>
            </w:r>
          </w:p>
        </w:tc>
      </w:tr>
      <w:tr w:rsidR="00C743D6" w:rsidRPr="00106CBC" w14:paraId="77E99D01" w14:textId="77777777" w:rsidTr="00C743D6">
        <w:trPr>
          <w:jc w:val="center"/>
        </w:trPr>
        <w:tc>
          <w:tcPr>
            <w:tcW w:w="610" w:type="dxa"/>
          </w:tcPr>
          <w:p w14:paraId="711035A5"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etc</w:t>
            </w:r>
          </w:p>
        </w:tc>
        <w:tc>
          <w:tcPr>
            <w:tcW w:w="360" w:type="dxa"/>
          </w:tcPr>
          <w:p w14:paraId="15E6E14C" w14:textId="77777777" w:rsidR="00C743D6" w:rsidRPr="00106CBC" w:rsidRDefault="00C743D6" w:rsidP="00C743D6">
            <w:pPr>
              <w:pStyle w:val="Textosinformato"/>
              <w:jc w:val="both"/>
              <w:rPr>
                <w:rFonts w:ascii="Garamond" w:hAnsi="Garamond" w:cs="Garamond"/>
                <w:sz w:val="24"/>
                <w:szCs w:val="24"/>
                <w:lang w:val="es-MX" w:bidi="hi-IN"/>
              </w:rPr>
            </w:pPr>
          </w:p>
        </w:tc>
        <w:tc>
          <w:tcPr>
            <w:tcW w:w="360" w:type="dxa"/>
          </w:tcPr>
          <w:p w14:paraId="555DD8E1" w14:textId="77777777" w:rsidR="00C743D6" w:rsidRPr="00106CBC" w:rsidRDefault="00C743D6" w:rsidP="00C743D6">
            <w:pPr>
              <w:pStyle w:val="Textosinformato"/>
              <w:jc w:val="both"/>
              <w:rPr>
                <w:rFonts w:ascii="Garamond" w:hAnsi="Garamond" w:cs="Garamond"/>
                <w:sz w:val="24"/>
                <w:szCs w:val="24"/>
                <w:lang w:val="es-MX" w:bidi="hi-IN"/>
              </w:rPr>
            </w:pPr>
          </w:p>
        </w:tc>
        <w:tc>
          <w:tcPr>
            <w:tcW w:w="360" w:type="dxa"/>
          </w:tcPr>
          <w:p w14:paraId="0C561964" w14:textId="77777777" w:rsidR="00C743D6" w:rsidRPr="00106CBC" w:rsidRDefault="00C743D6" w:rsidP="00C743D6">
            <w:pPr>
              <w:pStyle w:val="Textosinformato"/>
              <w:jc w:val="both"/>
              <w:rPr>
                <w:rFonts w:ascii="Garamond" w:hAnsi="Garamond" w:cs="Garamond"/>
                <w:sz w:val="24"/>
                <w:szCs w:val="24"/>
                <w:lang w:val="es-MX" w:bidi="hi-IN"/>
              </w:rPr>
            </w:pPr>
          </w:p>
        </w:tc>
        <w:tc>
          <w:tcPr>
            <w:tcW w:w="540" w:type="dxa"/>
          </w:tcPr>
          <w:p w14:paraId="5E18C926" w14:textId="77777777" w:rsidR="00C743D6" w:rsidRPr="00106CBC" w:rsidRDefault="00C743D6" w:rsidP="00C743D6">
            <w:pPr>
              <w:pStyle w:val="Textosinformato"/>
              <w:jc w:val="both"/>
              <w:rPr>
                <w:rFonts w:ascii="Garamond" w:hAnsi="Garamond" w:cs="Garamond"/>
                <w:sz w:val="24"/>
                <w:szCs w:val="24"/>
                <w:lang w:val="es-MX" w:bidi="hi-IN"/>
              </w:rPr>
            </w:pPr>
          </w:p>
        </w:tc>
      </w:tr>
    </w:tbl>
    <w:p w14:paraId="58392646" w14:textId="77777777" w:rsidR="00C743D6" w:rsidRPr="00106CBC" w:rsidRDefault="00C743D6" w:rsidP="00C743D6">
      <w:pPr>
        <w:pStyle w:val="Textosinformato"/>
        <w:ind w:left="360"/>
        <w:jc w:val="both"/>
        <w:rPr>
          <w:rFonts w:ascii="Garamond" w:hAnsi="Garamond" w:cs="Garamond"/>
          <w:sz w:val="24"/>
          <w:szCs w:val="24"/>
          <w:lang w:val="es-MX" w:bidi="hi-IN"/>
        </w:rPr>
      </w:pPr>
    </w:p>
    <w:p w14:paraId="237E2F76"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Haz un programa que imprima la tabla de multiplicar de cualquier numero.</w:t>
      </w:r>
    </w:p>
    <w:p w14:paraId="3AEF8827"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 xml:space="preserve">Implemente un programa que imprima todas las tablas de multiplicar del 1 al 10 con el siguiente formato: </w:t>
      </w:r>
    </w:p>
    <w:p w14:paraId="1247022F" w14:textId="77777777" w:rsidR="00C743D6" w:rsidRPr="00106CBC" w:rsidRDefault="00C743D6" w:rsidP="00C743D6">
      <w:pPr>
        <w:pStyle w:val="Textosinformato"/>
        <w:ind w:left="360"/>
        <w:jc w:val="both"/>
        <w:rPr>
          <w:rFonts w:ascii="Garamond" w:hAnsi="Garamond" w:cs="Garamond"/>
          <w:sz w:val="24"/>
          <w:szCs w:val="24"/>
          <w:lang w:val="es-MX" w:bidi="hi-IN"/>
        </w:rPr>
      </w:pPr>
    </w:p>
    <w:tbl>
      <w:tblPr>
        <w:tblW w:w="0" w:type="auto"/>
        <w:jc w:val="center"/>
        <w:tblCellMar>
          <w:left w:w="70" w:type="dxa"/>
          <w:right w:w="70" w:type="dxa"/>
        </w:tblCellMar>
        <w:tblLook w:val="0000" w:firstRow="0" w:lastRow="0" w:firstColumn="0" w:lastColumn="0" w:noHBand="0" w:noVBand="0"/>
      </w:tblPr>
      <w:tblGrid>
        <w:gridCol w:w="610"/>
        <w:gridCol w:w="720"/>
        <w:gridCol w:w="720"/>
        <w:gridCol w:w="720"/>
        <w:gridCol w:w="720"/>
        <w:gridCol w:w="720"/>
        <w:gridCol w:w="720"/>
        <w:gridCol w:w="720"/>
        <w:gridCol w:w="720"/>
        <w:gridCol w:w="720"/>
      </w:tblGrid>
      <w:tr w:rsidR="00C743D6" w:rsidRPr="00106CBC" w14:paraId="05D778E6" w14:textId="77777777" w:rsidTr="00C743D6">
        <w:trPr>
          <w:jc w:val="center"/>
        </w:trPr>
        <w:tc>
          <w:tcPr>
            <w:tcW w:w="610" w:type="dxa"/>
          </w:tcPr>
          <w:p w14:paraId="492B798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w:t>
            </w:r>
          </w:p>
        </w:tc>
        <w:tc>
          <w:tcPr>
            <w:tcW w:w="720" w:type="dxa"/>
          </w:tcPr>
          <w:p w14:paraId="23E1E937"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w:t>
            </w:r>
          </w:p>
        </w:tc>
        <w:tc>
          <w:tcPr>
            <w:tcW w:w="720" w:type="dxa"/>
          </w:tcPr>
          <w:p w14:paraId="2CBCAD29"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w:t>
            </w:r>
          </w:p>
        </w:tc>
        <w:tc>
          <w:tcPr>
            <w:tcW w:w="720" w:type="dxa"/>
          </w:tcPr>
          <w:p w14:paraId="5D4BD0FD"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w:t>
            </w:r>
          </w:p>
        </w:tc>
        <w:tc>
          <w:tcPr>
            <w:tcW w:w="720" w:type="dxa"/>
          </w:tcPr>
          <w:p w14:paraId="409D649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w:t>
            </w:r>
          </w:p>
        </w:tc>
        <w:tc>
          <w:tcPr>
            <w:tcW w:w="720" w:type="dxa"/>
          </w:tcPr>
          <w:p w14:paraId="71298152"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6</w:t>
            </w:r>
          </w:p>
        </w:tc>
        <w:tc>
          <w:tcPr>
            <w:tcW w:w="720" w:type="dxa"/>
          </w:tcPr>
          <w:p w14:paraId="60532005"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7</w:t>
            </w:r>
          </w:p>
        </w:tc>
        <w:tc>
          <w:tcPr>
            <w:tcW w:w="720" w:type="dxa"/>
          </w:tcPr>
          <w:p w14:paraId="70005C1F"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8</w:t>
            </w:r>
          </w:p>
        </w:tc>
        <w:tc>
          <w:tcPr>
            <w:tcW w:w="720" w:type="dxa"/>
          </w:tcPr>
          <w:p w14:paraId="58DAF83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9</w:t>
            </w:r>
          </w:p>
        </w:tc>
        <w:tc>
          <w:tcPr>
            <w:tcW w:w="720" w:type="dxa"/>
          </w:tcPr>
          <w:p w14:paraId="63711FA2"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10</w:t>
            </w:r>
          </w:p>
        </w:tc>
      </w:tr>
      <w:tr w:rsidR="00C743D6" w:rsidRPr="00106CBC" w14:paraId="3A55C780" w14:textId="77777777" w:rsidTr="00C743D6">
        <w:trPr>
          <w:jc w:val="center"/>
        </w:trPr>
        <w:tc>
          <w:tcPr>
            <w:tcW w:w="610" w:type="dxa"/>
          </w:tcPr>
          <w:p w14:paraId="3645CA60"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w:t>
            </w:r>
          </w:p>
        </w:tc>
        <w:tc>
          <w:tcPr>
            <w:tcW w:w="720" w:type="dxa"/>
          </w:tcPr>
          <w:p w14:paraId="2E718EE8"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w:t>
            </w:r>
          </w:p>
        </w:tc>
        <w:tc>
          <w:tcPr>
            <w:tcW w:w="720" w:type="dxa"/>
          </w:tcPr>
          <w:p w14:paraId="55841F70"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6</w:t>
            </w:r>
          </w:p>
        </w:tc>
        <w:tc>
          <w:tcPr>
            <w:tcW w:w="720" w:type="dxa"/>
          </w:tcPr>
          <w:p w14:paraId="48B6FEA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8</w:t>
            </w:r>
          </w:p>
        </w:tc>
        <w:tc>
          <w:tcPr>
            <w:tcW w:w="720" w:type="dxa"/>
          </w:tcPr>
          <w:p w14:paraId="2F53326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10</w:t>
            </w:r>
          </w:p>
        </w:tc>
        <w:tc>
          <w:tcPr>
            <w:tcW w:w="720" w:type="dxa"/>
          </w:tcPr>
          <w:p w14:paraId="25C1003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12</w:t>
            </w:r>
          </w:p>
        </w:tc>
        <w:tc>
          <w:tcPr>
            <w:tcW w:w="720" w:type="dxa"/>
          </w:tcPr>
          <w:p w14:paraId="78332329"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14</w:t>
            </w:r>
          </w:p>
        </w:tc>
        <w:tc>
          <w:tcPr>
            <w:tcW w:w="720" w:type="dxa"/>
          </w:tcPr>
          <w:p w14:paraId="5CD8D78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16</w:t>
            </w:r>
          </w:p>
        </w:tc>
        <w:tc>
          <w:tcPr>
            <w:tcW w:w="720" w:type="dxa"/>
          </w:tcPr>
          <w:p w14:paraId="05D124C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18</w:t>
            </w:r>
          </w:p>
        </w:tc>
        <w:tc>
          <w:tcPr>
            <w:tcW w:w="720" w:type="dxa"/>
          </w:tcPr>
          <w:p w14:paraId="437D55E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20</w:t>
            </w:r>
          </w:p>
        </w:tc>
      </w:tr>
      <w:tr w:rsidR="00C743D6" w:rsidRPr="00106CBC" w14:paraId="1308A878" w14:textId="77777777" w:rsidTr="00C743D6">
        <w:trPr>
          <w:jc w:val="center"/>
        </w:trPr>
        <w:tc>
          <w:tcPr>
            <w:tcW w:w="610" w:type="dxa"/>
          </w:tcPr>
          <w:p w14:paraId="07D35D02"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w:t>
            </w:r>
          </w:p>
        </w:tc>
        <w:tc>
          <w:tcPr>
            <w:tcW w:w="720" w:type="dxa"/>
          </w:tcPr>
          <w:p w14:paraId="52A3D198"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6</w:t>
            </w:r>
          </w:p>
        </w:tc>
        <w:tc>
          <w:tcPr>
            <w:tcW w:w="720" w:type="dxa"/>
          </w:tcPr>
          <w:p w14:paraId="71AC9313"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9</w:t>
            </w:r>
          </w:p>
        </w:tc>
        <w:tc>
          <w:tcPr>
            <w:tcW w:w="720" w:type="dxa"/>
          </w:tcPr>
          <w:p w14:paraId="04933E7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12</w:t>
            </w:r>
          </w:p>
        </w:tc>
        <w:tc>
          <w:tcPr>
            <w:tcW w:w="720" w:type="dxa"/>
          </w:tcPr>
          <w:p w14:paraId="1FCFE067"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15</w:t>
            </w:r>
          </w:p>
        </w:tc>
        <w:tc>
          <w:tcPr>
            <w:tcW w:w="720" w:type="dxa"/>
          </w:tcPr>
          <w:p w14:paraId="04E0975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18</w:t>
            </w:r>
          </w:p>
        </w:tc>
        <w:tc>
          <w:tcPr>
            <w:tcW w:w="720" w:type="dxa"/>
          </w:tcPr>
          <w:p w14:paraId="371B198F"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21</w:t>
            </w:r>
          </w:p>
        </w:tc>
        <w:tc>
          <w:tcPr>
            <w:tcW w:w="720" w:type="dxa"/>
          </w:tcPr>
          <w:p w14:paraId="25B04FD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24</w:t>
            </w:r>
          </w:p>
        </w:tc>
        <w:tc>
          <w:tcPr>
            <w:tcW w:w="720" w:type="dxa"/>
          </w:tcPr>
          <w:p w14:paraId="77F3396D"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27</w:t>
            </w:r>
          </w:p>
        </w:tc>
        <w:tc>
          <w:tcPr>
            <w:tcW w:w="720" w:type="dxa"/>
          </w:tcPr>
          <w:p w14:paraId="48EEFA6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30</w:t>
            </w:r>
          </w:p>
        </w:tc>
      </w:tr>
      <w:tr w:rsidR="00C743D6" w:rsidRPr="00106CBC" w14:paraId="5D0FE7D5" w14:textId="77777777" w:rsidTr="00C743D6">
        <w:trPr>
          <w:jc w:val="center"/>
        </w:trPr>
        <w:tc>
          <w:tcPr>
            <w:tcW w:w="610" w:type="dxa"/>
          </w:tcPr>
          <w:p w14:paraId="4E33CAC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w:t>
            </w:r>
          </w:p>
        </w:tc>
        <w:tc>
          <w:tcPr>
            <w:tcW w:w="720" w:type="dxa"/>
          </w:tcPr>
          <w:p w14:paraId="33F6FD33"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8</w:t>
            </w:r>
          </w:p>
        </w:tc>
        <w:tc>
          <w:tcPr>
            <w:tcW w:w="720" w:type="dxa"/>
          </w:tcPr>
          <w:p w14:paraId="255C5D4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12</w:t>
            </w:r>
          </w:p>
        </w:tc>
        <w:tc>
          <w:tcPr>
            <w:tcW w:w="720" w:type="dxa"/>
          </w:tcPr>
          <w:p w14:paraId="63724447"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16</w:t>
            </w:r>
          </w:p>
        </w:tc>
        <w:tc>
          <w:tcPr>
            <w:tcW w:w="720" w:type="dxa"/>
          </w:tcPr>
          <w:p w14:paraId="31B2447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20</w:t>
            </w:r>
          </w:p>
        </w:tc>
        <w:tc>
          <w:tcPr>
            <w:tcW w:w="720" w:type="dxa"/>
          </w:tcPr>
          <w:p w14:paraId="1EF8651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24</w:t>
            </w:r>
          </w:p>
        </w:tc>
        <w:tc>
          <w:tcPr>
            <w:tcW w:w="720" w:type="dxa"/>
          </w:tcPr>
          <w:p w14:paraId="3A49F1A0"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28</w:t>
            </w:r>
          </w:p>
        </w:tc>
        <w:tc>
          <w:tcPr>
            <w:tcW w:w="720" w:type="dxa"/>
          </w:tcPr>
          <w:p w14:paraId="41C766A9"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32</w:t>
            </w:r>
          </w:p>
        </w:tc>
        <w:tc>
          <w:tcPr>
            <w:tcW w:w="720" w:type="dxa"/>
          </w:tcPr>
          <w:p w14:paraId="19BA2B9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36</w:t>
            </w:r>
          </w:p>
        </w:tc>
        <w:tc>
          <w:tcPr>
            <w:tcW w:w="720" w:type="dxa"/>
          </w:tcPr>
          <w:p w14:paraId="16267980"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40</w:t>
            </w:r>
          </w:p>
        </w:tc>
      </w:tr>
      <w:tr w:rsidR="00C743D6" w:rsidRPr="00106CBC" w14:paraId="56DA8BDE" w14:textId="77777777" w:rsidTr="00C743D6">
        <w:trPr>
          <w:jc w:val="center"/>
        </w:trPr>
        <w:tc>
          <w:tcPr>
            <w:tcW w:w="610" w:type="dxa"/>
          </w:tcPr>
          <w:p w14:paraId="463DC965"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w:t>
            </w:r>
          </w:p>
        </w:tc>
        <w:tc>
          <w:tcPr>
            <w:tcW w:w="720" w:type="dxa"/>
          </w:tcPr>
          <w:p w14:paraId="4B63FA90"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10</w:t>
            </w:r>
          </w:p>
        </w:tc>
        <w:tc>
          <w:tcPr>
            <w:tcW w:w="720" w:type="dxa"/>
          </w:tcPr>
          <w:p w14:paraId="55903C1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16</w:t>
            </w:r>
          </w:p>
        </w:tc>
        <w:tc>
          <w:tcPr>
            <w:tcW w:w="720" w:type="dxa"/>
          </w:tcPr>
          <w:p w14:paraId="195EB0D3"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20</w:t>
            </w:r>
          </w:p>
        </w:tc>
        <w:tc>
          <w:tcPr>
            <w:tcW w:w="720" w:type="dxa"/>
          </w:tcPr>
          <w:p w14:paraId="60B2606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25</w:t>
            </w:r>
          </w:p>
        </w:tc>
        <w:tc>
          <w:tcPr>
            <w:tcW w:w="720" w:type="dxa"/>
          </w:tcPr>
          <w:p w14:paraId="3629096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30</w:t>
            </w:r>
          </w:p>
        </w:tc>
        <w:tc>
          <w:tcPr>
            <w:tcW w:w="720" w:type="dxa"/>
          </w:tcPr>
          <w:p w14:paraId="5F5AF19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35</w:t>
            </w:r>
          </w:p>
        </w:tc>
        <w:tc>
          <w:tcPr>
            <w:tcW w:w="720" w:type="dxa"/>
          </w:tcPr>
          <w:p w14:paraId="3EF3E02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40</w:t>
            </w:r>
          </w:p>
        </w:tc>
        <w:tc>
          <w:tcPr>
            <w:tcW w:w="720" w:type="dxa"/>
          </w:tcPr>
          <w:p w14:paraId="2CEB73B7"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45</w:t>
            </w:r>
          </w:p>
        </w:tc>
        <w:tc>
          <w:tcPr>
            <w:tcW w:w="720" w:type="dxa"/>
          </w:tcPr>
          <w:p w14:paraId="5FC2FFC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50</w:t>
            </w:r>
          </w:p>
        </w:tc>
      </w:tr>
      <w:tr w:rsidR="00C743D6" w:rsidRPr="00106CBC" w14:paraId="59416076" w14:textId="77777777" w:rsidTr="00C743D6">
        <w:trPr>
          <w:jc w:val="center"/>
        </w:trPr>
        <w:tc>
          <w:tcPr>
            <w:tcW w:w="610" w:type="dxa"/>
          </w:tcPr>
          <w:p w14:paraId="1934AE0D"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6</w:t>
            </w:r>
          </w:p>
        </w:tc>
        <w:tc>
          <w:tcPr>
            <w:tcW w:w="720" w:type="dxa"/>
          </w:tcPr>
          <w:p w14:paraId="1505D98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12</w:t>
            </w:r>
          </w:p>
        </w:tc>
        <w:tc>
          <w:tcPr>
            <w:tcW w:w="720" w:type="dxa"/>
          </w:tcPr>
          <w:p w14:paraId="1C75E6D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19</w:t>
            </w:r>
          </w:p>
        </w:tc>
        <w:tc>
          <w:tcPr>
            <w:tcW w:w="720" w:type="dxa"/>
          </w:tcPr>
          <w:p w14:paraId="722633D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24</w:t>
            </w:r>
          </w:p>
        </w:tc>
        <w:tc>
          <w:tcPr>
            <w:tcW w:w="720" w:type="dxa"/>
          </w:tcPr>
          <w:p w14:paraId="3EA0194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30</w:t>
            </w:r>
          </w:p>
        </w:tc>
        <w:tc>
          <w:tcPr>
            <w:tcW w:w="720" w:type="dxa"/>
          </w:tcPr>
          <w:p w14:paraId="1EF7500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36</w:t>
            </w:r>
          </w:p>
        </w:tc>
        <w:tc>
          <w:tcPr>
            <w:tcW w:w="720" w:type="dxa"/>
          </w:tcPr>
          <w:p w14:paraId="10C6DB97"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42</w:t>
            </w:r>
          </w:p>
        </w:tc>
        <w:tc>
          <w:tcPr>
            <w:tcW w:w="720" w:type="dxa"/>
          </w:tcPr>
          <w:p w14:paraId="37E2F3A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48</w:t>
            </w:r>
          </w:p>
        </w:tc>
        <w:tc>
          <w:tcPr>
            <w:tcW w:w="720" w:type="dxa"/>
          </w:tcPr>
          <w:p w14:paraId="18AAA95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54</w:t>
            </w:r>
          </w:p>
        </w:tc>
        <w:tc>
          <w:tcPr>
            <w:tcW w:w="720" w:type="dxa"/>
          </w:tcPr>
          <w:p w14:paraId="662FF7C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60</w:t>
            </w:r>
          </w:p>
        </w:tc>
      </w:tr>
      <w:tr w:rsidR="00C743D6" w:rsidRPr="00106CBC" w14:paraId="6DD048F3" w14:textId="77777777" w:rsidTr="00C743D6">
        <w:trPr>
          <w:jc w:val="center"/>
        </w:trPr>
        <w:tc>
          <w:tcPr>
            <w:tcW w:w="610" w:type="dxa"/>
          </w:tcPr>
          <w:p w14:paraId="3C1E8089"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7</w:t>
            </w:r>
          </w:p>
        </w:tc>
        <w:tc>
          <w:tcPr>
            <w:tcW w:w="720" w:type="dxa"/>
          </w:tcPr>
          <w:p w14:paraId="7935D04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14</w:t>
            </w:r>
          </w:p>
        </w:tc>
        <w:tc>
          <w:tcPr>
            <w:tcW w:w="720" w:type="dxa"/>
          </w:tcPr>
          <w:p w14:paraId="2084ED38"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21</w:t>
            </w:r>
          </w:p>
        </w:tc>
        <w:tc>
          <w:tcPr>
            <w:tcW w:w="720" w:type="dxa"/>
          </w:tcPr>
          <w:p w14:paraId="268D4FB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28</w:t>
            </w:r>
          </w:p>
        </w:tc>
        <w:tc>
          <w:tcPr>
            <w:tcW w:w="720" w:type="dxa"/>
          </w:tcPr>
          <w:p w14:paraId="163704A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35</w:t>
            </w:r>
          </w:p>
        </w:tc>
        <w:tc>
          <w:tcPr>
            <w:tcW w:w="720" w:type="dxa"/>
          </w:tcPr>
          <w:p w14:paraId="57BB56B5"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40</w:t>
            </w:r>
          </w:p>
        </w:tc>
        <w:tc>
          <w:tcPr>
            <w:tcW w:w="720" w:type="dxa"/>
          </w:tcPr>
          <w:p w14:paraId="48FA533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49</w:t>
            </w:r>
          </w:p>
        </w:tc>
        <w:tc>
          <w:tcPr>
            <w:tcW w:w="720" w:type="dxa"/>
          </w:tcPr>
          <w:p w14:paraId="4658442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56</w:t>
            </w:r>
          </w:p>
        </w:tc>
        <w:tc>
          <w:tcPr>
            <w:tcW w:w="720" w:type="dxa"/>
          </w:tcPr>
          <w:p w14:paraId="433C0CDF"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63</w:t>
            </w:r>
          </w:p>
        </w:tc>
        <w:tc>
          <w:tcPr>
            <w:tcW w:w="720" w:type="dxa"/>
          </w:tcPr>
          <w:p w14:paraId="71C6AC63"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70</w:t>
            </w:r>
          </w:p>
        </w:tc>
      </w:tr>
      <w:tr w:rsidR="00C743D6" w:rsidRPr="00106CBC" w14:paraId="10AAAD79" w14:textId="77777777" w:rsidTr="00C743D6">
        <w:trPr>
          <w:jc w:val="center"/>
        </w:trPr>
        <w:tc>
          <w:tcPr>
            <w:tcW w:w="610" w:type="dxa"/>
          </w:tcPr>
          <w:p w14:paraId="6A8B7D33"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8</w:t>
            </w:r>
          </w:p>
        </w:tc>
        <w:tc>
          <w:tcPr>
            <w:tcW w:w="720" w:type="dxa"/>
          </w:tcPr>
          <w:p w14:paraId="044EEF2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16</w:t>
            </w:r>
          </w:p>
        </w:tc>
        <w:tc>
          <w:tcPr>
            <w:tcW w:w="720" w:type="dxa"/>
          </w:tcPr>
          <w:p w14:paraId="6339C55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24</w:t>
            </w:r>
          </w:p>
        </w:tc>
        <w:tc>
          <w:tcPr>
            <w:tcW w:w="720" w:type="dxa"/>
          </w:tcPr>
          <w:p w14:paraId="3A55A04F"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32</w:t>
            </w:r>
          </w:p>
        </w:tc>
        <w:tc>
          <w:tcPr>
            <w:tcW w:w="720" w:type="dxa"/>
          </w:tcPr>
          <w:p w14:paraId="01F3C587"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40</w:t>
            </w:r>
          </w:p>
        </w:tc>
        <w:tc>
          <w:tcPr>
            <w:tcW w:w="720" w:type="dxa"/>
          </w:tcPr>
          <w:p w14:paraId="7FED82D0"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46</w:t>
            </w:r>
          </w:p>
        </w:tc>
        <w:tc>
          <w:tcPr>
            <w:tcW w:w="720" w:type="dxa"/>
          </w:tcPr>
          <w:p w14:paraId="55C05D4D"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56</w:t>
            </w:r>
          </w:p>
        </w:tc>
        <w:tc>
          <w:tcPr>
            <w:tcW w:w="720" w:type="dxa"/>
          </w:tcPr>
          <w:p w14:paraId="4FC8279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64</w:t>
            </w:r>
          </w:p>
        </w:tc>
        <w:tc>
          <w:tcPr>
            <w:tcW w:w="720" w:type="dxa"/>
          </w:tcPr>
          <w:p w14:paraId="4CA2C249"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72</w:t>
            </w:r>
          </w:p>
        </w:tc>
        <w:tc>
          <w:tcPr>
            <w:tcW w:w="720" w:type="dxa"/>
          </w:tcPr>
          <w:p w14:paraId="1B0457D8"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80</w:t>
            </w:r>
          </w:p>
        </w:tc>
      </w:tr>
      <w:tr w:rsidR="00C743D6" w:rsidRPr="00106CBC" w14:paraId="14A921DC" w14:textId="77777777" w:rsidTr="00C743D6">
        <w:trPr>
          <w:jc w:val="center"/>
        </w:trPr>
        <w:tc>
          <w:tcPr>
            <w:tcW w:w="610" w:type="dxa"/>
          </w:tcPr>
          <w:p w14:paraId="7ECDB0AD"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9</w:t>
            </w:r>
          </w:p>
        </w:tc>
        <w:tc>
          <w:tcPr>
            <w:tcW w:w="720" w:type="dxa"/>
          </w:tcPr>
          <w:p w14:paraId="33FFE61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18</w:t>
            </w:r>
          </w:p>
        </w:tc>
        <w:tc>
          <w:tcPr>
            <w:tcW w:w="720" w:type="dxa"/>
          </w:tcPr>
          <w:p w14:paraId="7B2BDDB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27</w:t>
            </w:r>
          </w:p>
        </w:tc>
        <w:tc>
          <w:tcPr>
            <w:tcW w:w="720" w:type="dxa"/>
          </w:tcPr>
          <w:p w14:paraId="5CE6C1D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36</w:t>
            </w:r>
          </w:p>
        </w:tc>
        <w:tc>
          <w:tcPr>
            <w:tcW w:w="720" w:type="dxa"/>
          </w:tcPr>
          <w:p w14:paraId="1BA79D8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45</w:t>
            </w:r>
          </w:p>
        </w:tc>
        <w:tc>
          <w:tcPr>
            <w:tcW w:w="720" w:type="dxa"/>
          </w:tcPr>
          <w:p w14:paraId="08538CB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54</w:t>
            </w:r>
          </w:p>
        </w:tc>
        <w:tc>
          <w:tcPr>
            <w:tcW w:w="720" w:type="dxa"/>
          </w:tcPr>
          <w:p w14:paraId="0849998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63</w:t>
            </w:r>
          </w:p>
        </w:tc>
        <w:tc>
          <w:tcPr>
            <w:tcW w:w="720" w:type="dxa"/>
          </w:tcPr>
          <w:p w14:paraId="0A92A19D"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72</w:t>
            </w:r>
          </w:p>
        </w:tc>
        <w:tc>
          <w:tcPr>
            <w:tcW w:w="720" w:type="dxa"/>
          </w:tcPr>
          <w:p w14:paraId="364EBCE8"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81</w:t>
            </w:r>
          </w:p>
        </w:tc>
        <w:tc>
          <w:tcPr>
            <w:tcW w:w="720" w:type="dxa"/>
          </w:tcPr>
          <w:p w14:paraId="05B1E4F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90</w:t>
            </w:r>
          </w:p>
        </w:tc>
      </w:tr>
      <w:tr w:rsidR="00C743D6" w:rsidRPr="00106CBC" w14:paraId="7553A625" w14:textId="77777777" w:rsidTr="00C743D6">
        <w:trPr>
          <w:jc w:val="center"/>
        </w:trPr>
        <w:tc>
          <w:tcPr>
            <w:tcW w:w="610" w:type="dxa"/>
          </w:tcPr>
          <w:p w14:paraId="3784B7C2"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10</w:t>
            </w:r>
          </w:p>
        </w:tc>
        <w:tc>
          <w:tcPr>
            <w:tcW w:w="720" w:type="dxa"/>
          </w:tcPr>
          <w:p w14:paraId="798A683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20</w:t>
            </w:r>
          </w:p>
        </w:tc>
        <w:tc>
          <w:tcPr>
            <w:tcW w:w="720" w:type="dxa"/>
          </w:tcPr>
          <w:p w14:paraId="4DCCDE8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30</w:t>
            </w:r>
          </w:p>
        </w:tc>
        <w:tc>
          <w:tcPr>
            <w:tcW w:w="720" w:type="dxa"/>
          </w:tcPr>
          <w:p w14:paraId="47826F4F"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40</w:t>
            </w:r>
          </w:p>
        </w:tc>
        <w:tc>
          <w:tcPr>
            <w:tcW w:w="720" w:type="dxa"/>
          </w:tcPr>
          <w:p w14:paraId="71F50A5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50</w:t>
            </w:r>
          </w:p>
        </w:tc>
        <w:tc>
          <w:tcPr>
            <w:tcW w:w="720" w:type="dxa"/>
          </w:tcPr>
          <w:p w14:paraId="609B2B09"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60</w:t>
            </w:r>
          </w:p>
        </w:tc>
        <w:tc>
          <w:tcPr>
            <w:tcW w:w="720" w:type="dxa"/>
          </w:tcPr>
          <w:p w14:paraId="3BCEDA5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70</w:t>
            </w:r>
          </w:p>
        </w:tc>
        <w:tc>
          <w:tcPr>
            <w:tcW w:w="720" w:type="dxa"/>
          </w:tcPr>
          <w:p w14:paraId="099B7F9F"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80</w:t>
            </w:r>
          </w:p>
        </w:tc>
        <w:tc>
          <w:tcPr>
            <w:tcW w:w="720" w:type="dxa"/>
          </w:tcPr>
          <w:p w14:paraId="2D7BB0D5"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90</w:t>
            </w:r>
          </w:p>
        </w:tc>
        <w:tc>
          <w:tcPr>
            <w:tcW w:w="720" w:type="dxa"/>
          </w:tcPr>
          <w:p w14:paraId="7D3BAC73"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100</w:t>
            </w:r>
          </w:p>
        </w:tc>
      </w:tr>
    </w:tbl>
    <w:p w14:paraId="2519C8B6" w14:textId="77777777" w:rsidR="00C743D6" w:rsidRPr="00106CBC" w:rsidRDefault="00C743D6" w:rsidP="00C743D6">
      <w:pPr>
        <w:pStyle w:val="Textosinformato"/>
        <w:ind w:left="360"/>
        <w:jc w:val="both"/>
        <w:rPr>
          <w:rFonts w:ascii="Garamond" w:hAnsi="Garamond" w:cs="Garamond"/>
          <w:sz w:val="24"/>
          <w:szCs w:val="24"/>
          <w:lang w:val="es-MX" w:bidi="hi-IN"/>
        </w:rPr>
      </w:pPr>
    </w:p>
    <w:p w14:paraId="6935BDEA"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Hacer un programa que imprima la pareja de valores:</w:t>
      </w:r>
    </w:p>
    <w:p w14:paraId="4DC3A501" w14:textId="77777777" w:rsidR="00C743D6" w:rsidRPr="00106CBC" w:rsidRDefault="00C743D6" w:rsidP="00C743D6">
      <w:pPr>
        <w:pStyle w:val="Textosinformato"/>
        <w:ind w:left="360"/>
        <w:jc w:val="both"/>
        <w:rPr>
          <w:rFonts w:ascii="Garamond" w:hAnsi="Garamond" w:cs="Garamond"/>
          <w:sz w:val="24"/>
          <w:szCs w:val="24"/>
          <w:lang w:val="es-MX" w:bidi="hi-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22"/>
        <w:gridCol w:w="540"/>
      </w:tblGrid>
      <w:tr w:rsidR="00C743D6" w:rsidRPr="00106CBC" w14:paraId="219F6546" w14:textId="77777777" w:rsidTr="00C743D6">
        <w:trPr>
          <w:jc w:val="center"/>
        </w:trPr>
        <w:tc>
          <w:tcPr>
            <w:tcW w:w="622" w:type="dxa"/>
          </w:tcPr>
          <w:p w14:paraId="659DFFE3"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w:t>
            </w:r>
          </w:p>
        </w:tc>
        <w:tc>
          <w:tcPr>
            <w:tcW w:w="540" w:type="dxa"/>
          </w:tcPr>
          <w:p w14:paraId="796E903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w:t>
            </w:r>
          </w:p>
        </w:tc>
      </w:tr>
      <w:tr w:rsidR="00C743D6" w:rsidRPr="00106CBC" w14:paraId="6FA015B2" w14:textId="77777777" w:rsidTr="00C743D6">
        <w:trPr>
          <w:jc w:val="center"/>
        </w:trPr>
        <w:tc>
          <w:tcPr>
            <w:tcW w:w="622" w:type="dxa"/>
          </w:tcPr>
          <w:p w14:paraId="7AFCF96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w:t>
            </w:r>
          </w:p>
        </w:tc>
        <w:tc>
          <w:tcPr>
            <w:tcW w:w="540" w:type="dxa"/>
          </w:tcPr>
          <w:p w14:paraId="55F9EA58"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w:t>
            </w:r>
          </w:p>
        </w:tc>
      </w:tr>
      <w:tr w:rsidR="00C743D6" w:rsidRPr="00106CBC" w14:paraId="3083493A" w14:textId="77777777" w:rsidTr="00C743D6">
        <w:trPr>
          <w:jc w:val="center"/>
        </w:trPr>
        <w:tc>
          <w:tcPr>
            <w:tcW w:w="622" w:type="dxa"/>
          </w:tcPr>
          <w:p w14:paraId="6B6D44C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w:t>
            </w:r>
          </w:p>
        </w:tc>
        <w:tc>
          <w:tcPr>
            <w:tcW w:w="540" w:type="dxa"/>
          </w:tcPr>
          <w:p w14:paraId="59F53F1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w:t>
            </w:r>
          </w:p>
        </w:tc>
      </w:tr>
      <w:tr w:rsidR="00C743D6" w:rsidRPr="00106CBC" w14:paraId="39D872CA" w14:textId="77777777" w:rsidTr="00C743D6">
        <w:trPr>
          <w:jc w:val="center"/>
        </w:trPr>
        <w:tc>
          <w:tcPr>
            <w:tcW w:w="622" w:type="dxa"/>
          </w:tcPr>
          <w:p w14:paraId="379CFC0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w:t>
            </w:r>
          </w:p>
        </w:tc>
        <w:tc>
          <w:tcPr>
            <w:tcW w:w="540" w:type="dxa"/>
          </w:tcPr>
          <w:p w14:paraId="1C7E7197"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w:t>
            </w:r>
          </w:p>
        </w:tc>
      </w:tr>
      <w:tr w:rsidR="00C743D6" w:rsidRPr="00106CBC" w14:paraId="38F58981" w14:textId="77777777" w:rsidTr="00C743D6">
        <w:trPr>
          <w:jc w:val="center"/>
        </w:trPr>
        <w:tc>
          <w:tcPr>
            <w:tcW w:w="622" w:type="dxa"/>
          </w:tcPr>
          <w:p w14:paraId="3FB88D6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w:t>
            </w:r>
          </w:p>
        </w:tc>
        <w:tc>
          <w:tcPr>
            <w:tcW w:w="540" w:type="dxa"/>
          </w:tcPr>
          <w:p w14:paraId="26161A23"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w:t>
            </w:r>
          </w:p>
        </w:tc>
      </w:tr>
      <w:tr w:rsidR="00C743D6" w:rsidRPr="00106CBC" w14:paraId="74157D88" w14:textId="77777777" w:rsidTr="00C743D6">
        <w:trPr>
          <w:jc w:val="center"/>
        </w:trPr>
        <w:tc>
          <w:tcPr>
            <w:tcW w:w="622" w:type="dxa"/>
          </w:tcPr>
          <w:p w14:paraId="3EA8FD12"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w:t>
            </w:r>
          </w:p>
        </w:tc>
        <w:tc>
          <w:tcPr>
            <w:tcW w:w="540" w:type="dxa"/>
          </w:tcPr>
          <w:p w14:paraId="740161E5"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w:t>
            </w:r>
          </w:p>
        </w:tc>
      </w:tr>
    </w:tbl>
    <w:p w14:paraId="777DC79C" w14:textId="77777777" w:rsidR="00C743D6" w:rsidRPr="00106CBC" w:rsidRDefault="00C743D6" w:rsidP="00C743D6">
      <w:pPr>
        <w:pStyle w:val="Textosinformato"/>
        <w:ind w:left="360"/>
        <w:jc w:val="both"/>
        <w:rPr>
          <w:rFonts w:ascii="Garamond" w:hAnsi="Garamond" w:cs="Garamond"/>
          <w:sz w:val="24"/>
          <w:szCs w:val="24"/>
          <w:lang w:val="es-MX" w:bidi="hi-IN"/>
        </w:rPr>
      </w:pPr>
    </w:p>
    <w:p w14:paraId="2F5F9998"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Escriba un programa que utilice una estructura de tipo mientras  para producir la siguiente tabla de valores:</w:t>
      </w:r>
    </w:p>
    <w:p w14:paraId="019421AE" w14:textId="77777777" w:rsidR="00C743D6" w:rsidRPr="00106CBC" w:rsidRDefault="00C743D6" w:rsidP="00C743D6">
      <w:pPr>
        <w:pStyle w:val="Textosinformato"/>
        <w:ind w:left="360"/>
        <w:jc w:val="both"/>
        <w:rPr>
          <w:rFonts w:ascii="Garamond" w:hAnsi="Garamond" w:cs="Garamond"/>
          <w:sz w:val="24"/>
          <w:szCs w:val="24"/>
          <w:lang w:val="es-MX" w:bidi="hi-IN"/>
        </w:rPr>
      </w:pPr>
    </w:p>
    <w:tbl>
      <w:tblPr>
        <w:tblW w:w="0" w:type="auto"/>
        <w:jc w:val="center"/>
        <w:tblCellMar>
          <w:left w:w="70" w:type="dxa"/>
          <w:right w:w="70" w:type="dxa"/>
        </w:tblCellMar>
        <w:tblLook w:val="0000" w:firstRow="0" w:lastRow="0" w:firstColumn="0" w:lastColumn="0" w:noHBand="0" w:noVBand="0"/>
      </w:tblPr>
      <w:tblGrid>
        <w:gridCol w:w="1102"/>
        <w:gridCol w:w="769"/>
        <w:gridCol w:w="720"/>
        <w:gridCol w:w="1033"/>
      </w:tblGrid>
      <w:tr w:rsidR="00C743D6" w:rsidRPr="00106CBC" w14:paraId="6B09DC7D" w14:textId="77777777" w:rsidTr="00C743D6">
        <w:trPr>
          <w:jc w:val="center"/>
        </w:trPr>
        <w:tc>
          <w:tcPr>
            <w:tcW w:w="1102" w:type="dxa"/>
          </w:tcPr>
          <w:p w14:paraId="2ADCD24D"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lastRenderedPageBreak/>
              <w:t>A</w:t>
            </w:r>
          </w:p>
        </w:tc>
        <w:tc>
          <w:tcPr>
            <w:tcW w:w="769" w:type="dxa"/>
          </w:tcPr>
          <w:p w14:paraId="747C8F6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A+2</w:t>
            </w:r>
          </w:p>
        </w:tc>
        <w:tc>
          <w:tcPr>
            <w:tcW w:w="720" w:type="dxa"/>
          </w:tcPr>
          <w:p w14:paraId="6995D63D"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A+4</w:t>
            </w:r>
          </w:p>
        </w:tc>
        <w:tc>
          <w:tcPr>
            <w:tcW w:w="1033" w:type="dxa"/>
          </w:tcPr>
          <w:p w14:paraId="3448E1C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A+6</w:t>
            </w:r>
          </w:p>
        </w:tc>
      </w:tr>
      <w:tr w:rsidR="00C743D6" w:rsidRPr="00106CBC" w14:paraId="4E1A6C2F" w14:textId="77777777" w:rsidTr="00C743D6">
        <w:trPr>
          <w:jc w:val="center"/>
        </w:trPr>
        <w:tc>
          <w:tcPr>
            <w:tcW w:w="1102" w:type="dxa"/>
          </w:tcPr>
          <w:p w14:paraId="745CA1C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w:t>
            </w:r>
          </w:p>
        </w:tc>
        <w:tc>
          <w:tcPr>
            <w:tcW w:w="769" w:type="dxa"/>
          </w:tcPr>
          <w:p w14:paraId="20B6CDDF"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w:t>
            </w:r>
          </w:p>
        </w:tc>
        <w:tc>
          <w:tcPr>
            <w:tcW w:w="720" w:type="dxa"/>
          </w:tcPr>
          <w:p w14:paraId="2004AC9F"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7</w:t>
            </w:r>
          </w:p>
        </w:tc>
        <w:tc>
          <w:tcPr>
            <w:tcW w:w="1033" w:type="dxa"/>
          </w:tcPr>
          <w:p w14:paraId="6E5F039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9</w:t>
            </w:r>
          </w:p>
        </w:tc>
      </w:tr>
      <w:tr w:rsidR="00C743D6" w:rsidRPr="00106CBC" w14:paraId="5E758158" w14:textId="77777777" w:rsidTr="00C743D6">
        <w:trPr>
          <w:jc w:val="center"/>
        </w:trPr>
        <w:tc>
          <w:tcPr>
            <w:tcW w:w="1102" w:type="dxa"/>
          </w:tcPr>
          <w:p w14:paraId="66B5324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6</w:t>
            </w:r>
          </w:p>
        </w:tc>
        <w:tc>
          <w:tcPr>
            <w:tcW w:w="769" w:type="dxa"/>
          </w:tcPr>
          <w:p w14:paraId="505764AD"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8</w:t>
            </w:r>
          </w:p>
        </w:tc>
        <w:tc>
          <w:tcPr>
            <w:tcW w:w="720" w:type="dxa"/>
          </w:tcPr>
          <w:p w14:paraId="43BE1D3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10</w:t>
            </w:r>
          </w:p>
        </w:tc>
        <w:tc>
          <w:tcPr>
            <w:tcW w:w="1033" w:type="dxa"/>
          </w:tcPr>
          <w:p w14:paraId="6F745F3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12</w:t>
            </w:r>
          </w:p>
        </w:tc>
      </w:tr>
      <w:tr w:rsidR="00C743D6" w:rsidRPr="00106CBC" w14:paraId="197D5C79" w14:textId="77777777" w:rsidTr="00C743D6">
        <w:trPr>
          <w:jc w:val="center"/>
        </w:trPr>
        <w:tc>
          <w:tcPr>
            <w:tcW w:w="1102" w:type="dxa"/>
          </w:tcPr>
          <w:p w14:paraId="5CEFE80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9</w:t>
            </w:r>
          </w:p>
        </w:tc>
        <w:tc>
          <w:tcPr>
            <w:tcW w:w="769" w:type="dxa"/>
          </w:tcPr>
          <w:p w14:paraId="7AA462C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11</w:t>
            </w:r>
          </w:p>
        </w:tc>
        <w:tc>
          <w:tcPr>
            <w:tcW w:w="720" w:type="dxa"/>
          </w:tcPr>
          <w:p w14:paraId="0F6F36A8"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13</w:t>
            </w:r>
          </w:p>
        </w:tc>
        <w:tc>
          <w:tcPr>
            <w:tcW w:w="1033" w:type="dxa"/>
          </w:tcPr>
          <w:p w14:paraId="389078F7"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15</w:t>
            </w:r>
          </w:p>
        </w:tc>
      </w:tr>
      <w:tr w:rsidR="00C743D6" w:rsidRPr="00106CBC" w14:paraId="32D04B4B" w14:textId="77777777" w:rsidTr="00C743D6">
        <w:trPr>
          <w:jc w:val="center"/>
        </w:trPr>
        <w:tc>
          <w:tcPr>
            <w:tcW w:w="1102" w:type="dxa"/>
          </w:tcPr>
          <w:p w14:paraId="79513F08"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12</w:t>
            </w:r>
          </w:p>
        </w:tc>
        <w:tc>
          <w:tcPr>
            <w:tcW w:w="769" w:type="dxa"/>
          </w:tcPr>
          <w:p w14:paraId="3CEC1523"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14</w:t>
            </w:r>
          </w:p>
        </w:tc>
        <w:tc>
          <w:tcPr>
            <w:tcW w:w="720" w:type="dxa"/>
          </w:tcPr>
          <w:p w14:paraId="47F3A3AD"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16</w:t>
            </w:r>
          </w:p>
        </w:tc>
        <w:tc>
          <w:tcPr>
            <w:tcW w:w="1033" w:type="dxa"/>
          </w:tcPr>
          <w:p w14:paraId="68DAF405"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18</w:t>
            </w:r>
          </w:p>
        </w:tc>
      </w:tr>
      <w:tr w:rsidR="00C743D6" w:rsidRPr="00106CBC" w14:paraId="4C966466" w14:textId="77777777" w:rsidTr="00C743D6">
        <w:trPr>
          <w:jc w:val="center"/>
        </w:trPr>
        <w:tc>
          <w:tcPr>
            <w:tcW w:w="1102" w:type="dxa"/>
          </w:tcPr>
          <w:p w14:paraId="7BE5502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15</w:t>
            </w:r>
          </w:p>
        </w:tc>
        <w:tc>
          <w:tcPr>
            <w:tcW w:w="769" w:type="dxa"/>
          </w:tcPr>
          <w:p w14:paraId="274145E2"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17</w:t>
            </w:r>
          </w:p>
        </w:tc>
        <w:tc>
          <w:tcPr>
            <w:tcW w:w="720" w:type="dxa"/>
          </w:tcPr>
          <w:p w14:paraId="0E22B4DD"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19</w:t>
            </w:r>
          </w:p>
        </w:tc>
        <w:tc>
          <w:tcPr>
            <w:tcW w:w="1033" w:type="dxa"/>
          </w:tcPr>
          <w:p w14:paraId="648139E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21</w:t>
            </w:r>
          </w:p>
        </w:tc>
      </w:tr>
    </w:tbl>
    <w:p w14:paraId="409679F7" w14:textId="77777777" w:rsidR="00C743D6" w:rsidRPr="00106CBC" w:rsidRDefault="00C743D6" w:rsidP="00C743D6">
      <w:pPr>
        <w:pStyle w:val="Textosinformato"/>
        <w:ind w:left="360"/>
        <w:jc w:val="both"/>
        <w:rPr>
          <w:rFonts w:ascii="Garamond" w:hAnsi="Garamond" w:cs="Garamond"/>
          <w:sz w:val="24"/>
          <w:szCs w:val="24"/>
          <w:lang w:val="es-MX" w:bidi="hi-IN"/>
        </w:rPr>
      </w:pPr>
    </w:p>
    <w:p w14:paraId="67D1DB8F"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Una aplicación interesante de las computadoras, es dibujar gráficos y gráficas de barras (a veces llamadas histogramas).  Escriba un programa que lea cinco números (cada uno entre 1 y 30).  Para cada uno de los números leídos, su programa deberá imprimir una línea, conteniendo dicho número en asteriscos adyacentes.  Por ejemplo, si su programa lee el número 7, deberá imprimir (*******) siete asteriscos.</w:t>
      </w:r>
    </w:p>
    <w:p w14:paraId="78E0ED30"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Escriba un programa que imprima 100 asteriscos uno por uno.  Después de cada décimo asterisco, su programa deberá imprimir un carácter de nueva linea.  (Sugerencia:  cuente de 1 a 100.  Utilice un operador de módulo para reconocer cada vez que el contador llegue a un múltiplo de 10).</w:t>
      </w:r>
    </w:p>
    <w:p w14:paraId="67F84E62"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Escriba un programa que imprima los siguientes patrones por separado, uno debajo del siguiente.  Utilice ciclos for para generar los patrones.  Todos los asteriscos (*), deberán ser impresos por un solo enunciado cout de la forma cout&lt;&lt;”*”; (esto hace que los asteriscos se impriman uno al lado del otro).  Sugerencia:  los últimos dos patrones requieren que cada línea empiece con un número correcto de espacios en blanco.</w:t>
      </w:r>
    </w:p>
    <w:p w14:paraId="3BE400DC" w14:textId="77777777" w:rsidR="00C743D6" w:rsidRPr="00106CBC" w:rsidRDefault="00C743D6" w:rsidP="00C743D6">
      <w:pPr>
        <w:pStyle w:val="Textosinformato"/>
        <w:ind w:left="360"/>
        <w:jc w:val="both"/>
        <w:rPr>
          <w:rFonts w:ascii="Garamond" w:hAnsi="Garamond" w:cs="Garamond"/>
          <w:sz w:val="24"/>
          <w:szCs w:val="24"/>
          <w:lang w:val="es-MX" w:bidi="hi-IN"/>
        </w:rPr>
      </w:pPr>
    </w:p>
    <w:tbl>
      <w:tblPr>
        <w:tblW w:w="0" w:type="auto"/>
        <w:jc w:val="center"/>
        <w:tblCellMar>
          <w:left w:w="70" w:type="dxa"/>
          <w:right w:w="70" w:type="dxa"/>
        </w:tblCellMar>
        <w:tblLook w:val="0000" w:firstRow="0" w:lastRow="0" w:firstColumn="0" w:lastColumn="0" w:noHBand="0" w:noVBand="0"/>
      </w:tblPr>
      <w:tblGrid>
        <w:gridCol w:w="2005"/>
        <w:gridCol w:w="2135"/>
        <w:gridCol w:w="2160"/>
        <w:gridCol w:w="1980"/>
      </w:tblGrid>
      <w:tr w:rsidR="00C743D6" w:rsidRPr="00106CBC" w14:paraId="595F5CE4" w14:textId="77777777" w:rsidTr="00C743D6">
        <w:trPr>
          <w:jc w:val="center"/>
        </w:trPr>
        <w:tc>
          <w:tcPr>
            <w:tcW w:w="2005" w:type="dxa"/>
          </w:tcPr>
          <w:p w14:paraId="3501CA0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(A)</w:t>
            </w:r>
          </w:p>
        </w:tc>
        <w:tc>
          <w:tcPr>
            <w:tcW w:w="2135" w:type="dxa"/>
          </w:tcPr>
          <w:p w14:paraId="20B0E4D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(B)</w:t>
            </w:r>
          </w:p>
        </w:tc>
        <w:tc>
          <w:tcPr>
            <w:tcW w:w="2160" w:type="dxa"/>
          </w:tcPr>
          <w:p w14:paraId="3D479B3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(C)</w:t>
            </w:r>
          </w:p>
        </w:tc>
        <w:tc>
          <w:tcPr>
            <w:tcW w:w="1980" w:type="dxa"/>
          </w:tcPr>
          <w:p w14:paraId="7F1B6785"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(D)</w:t>
            </w:r>
          </w:p>
        </w:tc>
      </w:tr>
      <w:tr w:rsidR="00C743D6" w:rsidRPr="00106CBC" w14:paraId="77BF43EC" w14:textId="77777777" w:rsidTr="00C743D6">
        <w:trPr>
          <w:jc w:val="center"/>
        </w:trPr>
        <w:tc>
          <w:tcPr>
            <w:tcW w:w="2005" w:type="dxa"/>
          </w:tcPr>
          <w:p w14:paraId="3A7B6F2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35" w:type="dxa"/>
          </w:tcPr>
          <w:p w14:paraId="2C64A462"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60" w:type="dxa"/>
          </w:tcPr>
          <w:p w14:paraId="2C02FC53"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1980" w:type="dxa"/>
          </w:tcPr>
          <w:p w14:paraId="0996C2E3" w14:textId="77777777" w:rsidR="00C743D6" w:rsidRPr="00106CBC" w:rsidRDefault="00A7773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r>
      <w:tr w:rsidR="00C743D6" w:rsidRPr="00106CBC" w14:paraId="1995F0F6" w14:textId="77777777" w:rsidTr="00C743D6">
        <w:trPr>
          <w:jc w:val="center"/>
        </w:trPr>
        <w:tc>
          <w:tcPr>
            <w:tcW w:w="2005" w:type="dxa"/>
          </w:tcPr>
          <w:p w14:paraId="7F9D9D2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35" w:type="dxa"/>
          </w:tcPr>
          <w:p w14:paraId="5CA3F60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60" w:type="dxa"/>
          </w:tcPr>
          <w:p w14:paraId="19216DCA" w14:textId="77777777" w:rsidR="00C743D6" w:rsidRPr="00106CBC" w:rsidRDefault="00BE6E4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c>
          <w:tcPr>
            <w:tcW w:w="1980" w:type="dxa"/>
          </w:tcPr>
          <w:p w14:paraId="327DA7AA" w14:textId="77777777" w:rsidR="00C743D6" w:rsidRPr="00106CBC" w:rsidRDefault="00A7773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r>
      <w:tr w:rsidR="00C743D6" w:rsidRPr="00106CBC" w14:paraId="207B73AE" w14:textId="77777777" w:rsidTr="00C743D6">
        <w:trPr>
          <w:jc w:val="center"/>
        </w:trPr>
        <w:tc>
          <w:tcPr>
            <w:tcW w:w="2005" w:type="dxa"/>
          </w:tcPr>
          <w:p w14:paraId="2849DCC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35" w:type="dxa"/>
          </w:tcPr>
          <w:p w14:paraId="34A81FE7"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60" w:type="dxa"/>
          </w:tcPr>
          <w:p w14:paraId="30DCB7B0" w14:textId="77777777" w:rsidR="00C743D6" w:rsidRPr="00106CBC" w:rsidRDefault="00BE6E4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c>
          <w:tcPr>
            <w:tcW w:w="1980" w:type="dxa"/>
          </w:tcPr>
          <w:p w14:paraId="1E7F9B74" w14:textId="77777777" w:rsidR="00C743D6" w:rsidRPr="00106CBC" w:rsidRDefault="00A7773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r>
      <w:tr w:rsidR="00C743D6" w:rsidRPr="00106CBC" w14:paraId="672AAB78" w14:textId="77777777" w:rsidTr="00C743D6">
        <w:trPr>
          <w:jc w:val="center"/>
        </w:trPr>
        <w:tc>
          <w:tcPr>
            <w:tcW w:w="2005" w:type="dxa"/>
          </w:tcPr>
          <w:p w14:paraId="3B11991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35" w:type="dxa"/>
          </w:tcPr>
          <w:p w14:paraId="2D2A56F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60" w:type="dxa"/>
          </w:tcPr>
          <w:p w14:paraId="4C569B71" w14:textId="77777777" w:rsidR="00C743D6" w:rsidRPr="00106CBC" w:rsidRDefault="00BE6E4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c>
          <w:tcPr>
            <w:tcW w:w="1980" w:type="dxa"/>
          </w:tcPr>
          <w:p w14:paraId="31961EDC" w14:textId="77777777" w:rsidR="00C743D6" w:rsidRPr="00106CBC" w:rsidRDefault="00A7773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r>
      <w:tr w:rsidR="00C743D6" w:rsidRPr="00106CBC" w14:paraId="3528D5C4" w14:textId="77777777" w:rsidTr="00C743D6">
        <w:trPr>
          <w:jc w:val="center"/>
        </w:trPr>
        <w:tc>
          <w:tcPr>
            <w:tcW w:w="2005" w:type="dxa"/>
          </w:tcPr>
          <w:p w14:paraId="6B011AB8"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35" w:type="dxa"/>
          </w:tcPr>
          <w:p w14:paraId="246AF5E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60" w:type="dxa"/>
          </w:tcPr>
          <w:p w14:paraId="3668C93B" w14:textId="77777777" w:rsidR="00C743D6" w:rsidRPr="00106CBC" w:rsidRDefault="00BE6E4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r w:rsidR="00A77739" w:rsidRPr="00106CBC">
              <w:rPr>
                <w:rFonts w:ascii="Garamond" w:hAnsi="Garamond" w:cs="Garamond"/>
                <w:sz w:val="24"/>
                <w:szCs w:val="24"/>
                <w:lang w:val="es-MX" w:bidi="hi-IN"/>
              </w:rPr>
              <w:t xml:space="preserve"> </w:t>
            </w:r>
          </w:p>
        </w:tc>
        <w:tc>
          <w:tcPr>
            <w:tcW w:w="1980" w:type="dxa"/>
          </w:tcPr>
          <w:p w14:paraId="6CFCB140" w14:textId="77777777" w:rsidR="00C743D6" w:rsidRPr="00106CBC" w:rsidRDefault="00A7773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r>
      <w:tr w:rsidR="00C743D6" w:rsidRPr="00106CBC" w14:paraId="4BB71608" w14:textId="77777777" w:rsidTr="00C743D6">
        <w:trPr>
          <w:jc w:val="center"/>
        </w:trPr>
        <w:tc>
          <w:tcPr>
            <w:tcW w:w="2005" w:type="dxa"/>
          </w:tcPr>
          <w:p w14:paraId="7A9DA13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35" w:type="dxa"/>
          </w:tcPr>
          <w:p w14:paraId="0C3F5D42"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60" w:type="dxa"/>
          </w:tcPr>
          <w:p w14:paraId="75E95429" w14:textId="77777777" w:rsidR="00C743D6" w:rsidRPr="00106CBC" w:rsidRDefault="00BE6E4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c>
          <w:tcPr>
            <w:tcW w:w="1980" w:type="dxa"/>
          </w:tcPr>
          <w:p w14:paraId="134EA906" w14:textId="77777777" w:rsidR="00C743D6" w:rsidRPr="00106CBC" w:rsidRDefault="00A7773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r>
      <w:tr w:rsidR="00C743D6" w:rsidRPr="00106CBC" w14:paraId="539AA158" w14:textId="77777777" w:rsidTr="00C743D6">
        <w:trPr>
          <w:jc w:val="center"/>
        </w:trPr>
        <w:tc>
          <w:tcPr>
            <w:tcW w:w="2005" w:type="dxa"/>
          </w:tcPr>
          <w:p w14:paraId="49D51C5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35" w:type="dxa"/>
          </w:tcPr>
          <w:p w14:paraId="0FAD94A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60" w:type="dxa"/>
          </w:tcPr>
          <w:p w14:paraId="112D3426" w14:textId="77777777" w:rsidR="00C743D6" w:rsidRPr="00106CBC" w:rsidRDefault="00BE6E4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c>
          <w:tcPr>
            <w:tcW w:w="1980" w:type="dxa"/>
          </w:tcPr>
          <w:p w14:paraId="0E3648FC" w14:textId="77777777" w:rsidR="00C743D6" w:rsidRPr="00106CBC" w:rsidRDefault="00A7773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r>
      <w:tr w:rsidR="00C743D6" w:rsidRPr="00106CBC" w14:paraId="30BFAFA9" w14:textId="77777777" w:rsidTr="00C743D6">
        <w:trPr>
          <w:jc w:val="center"/>
        </w:trPr>
        <w:tc>
          <w:tcPr>
            <w:tcW w:w="2005" w:type="dxa"/>
          </w:tcPr>
          <w:p w14:paraId="6E2C96D7"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35" w:type="dxa"/>
          </w:tcPr>
          <w:p w14:paraId="3FA3A932"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60" w:type="dxa"/>
          </w:tcPr>
          <w:p w14:paraId="049EBD02" w14:textId="77777777" w:rsidR="00C743D6" w:rsidRPr="00106CBC" w:rsidRDefault="00BE6E4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c>
          <w:tcPr>
            <w:tcW w:w="1980" w:type="dxa"/>
          </w:tcPr>
          <w:p w14:paraId="58C5A109" w14:textId="77777777" w:rsidR="00C743D6" w:rsidRPr="00106CBC" w:rsidRDefault="00A7773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r>
      <w:tr w:rsidR="00C743D6" w:rsidRPr="00106CBC" w14:paraId="60CEBD4D" w14:textId="77777777" w:rsidTr="00C743D6">
        <w:trPr>
          <w:jc w:val="center"/>
        </w:trPr>
        <w:tc>
          <w:tcPr>
            <w:tcW w:w="2005" w:type="dxa"/>
          </w:tcPr>
          <w:p w14:paraId="44C2B49F"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35" w:type="dxa"/>
          </w:tcPr>
          <w:p w14:paraId="7C980383"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60" w:type="dxa"/>
          </w:tcPr>
          <w:p w14:paraId="6ECBAAEE" w14:textId="77777777" w:rsidR="00C743D6" w:rsidRPr="00106CBC" w:rsidRDefault="00BE6E4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c>
          <w:tcPr>
            <w:tcW w:w="1980" w:type="dxa"/>
          </w:tcPr>
          <w:p w14:paraId="16694D7F" w14:textId="77777777" w:rsidR="00C743D6" w:rsidRPr="00106CBC" w:rsidRDefault="00A7773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r>
      <w:tr w:rsidR="00C743D6" w:rsidRPr="00106CBC" w14:paraId="25AF3164" w14:textId="77777777" w:rsidTr="00C743D6">
        <w:trPr>
          <w:jc w:val="center"/>
        </w:trPr>
        <w:tc>
          <w:tcPr>
            <w:tcW w:w="2005" w:type="dxa"/>
          </w:tcPr>
          <w:p w14:paraId="76412DB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2135" w:type="dxa"/>
          </w:tcPr>
          <w:p w14:paraId="3D83407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r w:rsidR="00BE6E49" w:rsidRPr="00106CBC">
              <w:rPr>
                <w:rFonts w:ascii="Garamond" w:hAnsi="Garamond" w:cs="Garamond"/>
                <w:sz w:val="24"/>
                <w:szCs w:val="24"/>
                <w:lang w:val="es-MX" w:bidi="hi-IN"/>
              </w:rPr>
              <w:t xml:space="preserve"> </w:t>
            </w:r>
          </w:p>
        </w:tc>
        <w:tc>
          <w:tcPr>
            <w:tcW w:w="2160" w:type="dxa"/>
          </w:tcPr>
          <w:p w14:paraId="6F4CC243" w14:textId="77777777" w:rsidR="00C743D6" w:rsidRPr="00106CBC" w:rsidRDefault="00BE6E49"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 xml:space="preserve">                  </w:t>
            </w:r>
            <w:r w:rsidR="00C743D6" w:rsidRPr="00106CBC">
              <w:rPr>
                <w:rFonts w:ascii="Garamond" w:hAnsi="Garamond" w:cs="Garamond"/>
                <w:sz w:val="24"/>
                <w:szCs w:val="24"/>
                <w:lang w:val="es-MX" w:bidi="hi-IN"/>
              </w:rPr>
              <w:t>*</w:t>
            </w:r>
          </w:p>
        </w:tc>
        <w:tc>
          <w:tcPr>
            <w:tcW w:w="1980" w:type="dxa"/>
          </w:tcPr>
          <w:p w14:paraId="6EC5648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r>
    </w:tbl>
    <w:p w14:paraId="4D069DC6" w14:textId="77777777" w:rsidR="00C743D6" w:rsidRPr="00106CBC" w:rsidRDefault="00C743D6" w:rsidP="00C743D6">
      <w:pPr>
        <w:pStyle w:val="Textosinformato"/>
        <w:ind w:left="360"/>
        <w:jc w:val="both"/>
        <w:rPr>
          <w:rFonts w:ascii="Garamond" w:hAnsi="Garamond" w:cs="Garamond"/>
          <w:sz w:val="24"/>
          <w:szCs w:val="24"/>
          <w:lang w:val="es-MX" w:bidi="hi-IN"/>
        </w:rPr>
      </w:pPr>
    </w:p>
    <w:p w14:paraId="11DF839C"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Diseña y codifica un programa para imprimir en la consola de salida los enteros desde 1 hasta N con su respectivo cuadrado.  La restricción para este problema es que suponemos que la computadora no puede multiplicar, por lo tanto debe de utilizar solamente sumas.  Por ejemplo, analice la situación:</w:t>
      </w:r>
    </w:p>
    <w:p w14:paraId="46C8A082" w14:textId="77777777" w:rsidR="00C743D6" w:rsidRPr="00106CBC" w:rsidRDefault="00C743D6" w:rsidP="00C743D6">
      <w:pPr>
        <w:pStyle w:val="Textosinformato"/>
        <w:jc w:val="both"/>
        <w:rPr>
          <w:rFonts w:ascii="Garamond" w:hAnsi="Garamond" w:cs="Garamond"/>
          <w:sz w:val="24"/>
          <w:szCs w:val="24"/>
          <w:lang w:val="es-MX" w:bidi="hi-IN"/>
        </w:rPr>
      </w:pPr>
    </w:p>
    <w:tbl>
      <w:tblPr>
        <w:tblW w:w="0" w:type="auto"/>
        <w:jc w:val="center"/>
        <w:tblCellMar>
          <w:left w:w="70" w:type="dxa"/>
          <w:right w:w="70" w:type="dxa"/>
        </w:tblCellMar>
        <w:tblLook w:val="0000" w:firstRow="0" w:lastRow="0" w:firstColumn="0" w:lastColumn="0" w:noHBand="0" w:noVBand="0"/>
      </w:tblPr>
      <w:tblGrid>
        <w:gridCol w:w="1217"/>
        <w:gridCol w:w="1074"/>
        <w:gridCol w:w="1836"/>
      </w:tblGrid>
      <w:tr w:rsidR="00C743D6" w:rsidRPr="00106CBC" w14:paraId="018CDC54" w14:textId="77777777" w:rsidTr="00C743D6">
        <w:trPr>
          <w:jc w:val="center"/>
        </w:trPr>
        <w:tc>
          <w:tcPr>
            <w:tcW w:w="1217" w:type="dxa"/>
          </w:tcPr>
          <w:p w14:paraId="19C274D8"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Número</w:t>
            </w:r>
          </w:p>
        </w:tc>
        <w:tc>
          <w:tcPr>
            <w:tcW w:w="1074" w:type="dxa"/>
          </w:tcPr>
          <w:p w14:paraId="54093F3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Cuadrado</w:t>
            </w:r>
          </w:p>
        </w:tc>
        <w:tc>
          <w:tcPr>
            <w:tcW w:w="1836" w:type="dxa"/>
          </w:tcPr>
          <w:p w14:paraId="01CBC68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Obtenido como</w:t>
            </w:r>
          </w:p>
        </w:tc>
      </w:tr>
      <w:tr w:rsidR="00C743D6" w:rsidRPr="00106CBC" w14:paraId="0F2887B1" w14:textId="77777777" w:rsidTr="00C743D6">
        <w:trPr>
          <w:jc w:val="center"/>
        </w:trPr>
        <w:tc>
          <w:tcPr>
            <w:tcW w:w="1217" w:type="dxa"/>
          </w:tcPr>
          <w:p w14:paraId="13ED327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w:t>
            </w:r>
          </w:p>
        </w:tc>
        <w:tc>
          <w:tcPr>
            <w:tcW w:w="1074" w:type="dxa"/>
          </w:tcPr>
          <w:p w14:paraId="0DB6200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w:t>
            </w:r>
          </w:p>
        </w:tc>
        <w:tc>
          <w:tcPr>
            <w:tcW w:w="1836" w:type="dxa"/>
          </w:tcPr>
          <w:p w14:paraId="1EF7454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w:t>
            </w:r>
          </w:p>
        </w:tc>
      </w:tr>
      <w:tr w:rsidR="00C743D6" w:rsidRPr="00106CBC" w14:paraId="1367BB5C" w14:textId="77777777" w:rsidTr="00C743D6">
        <w:trPr>
          <w:jc w:val="center"/>
        </w:trPr>
        <w:tc>
          <w:tcPr>
            <w:tcW w:w="1217" w:type="dxa"/>
          </w:tcPr>
          <w:p w14:paraId="20EA5C62"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2</w:t>
            </w:r>
          </w:p>
        </w:tc>
        <w:tc>
          <w:tcPr>
            <w:tcW w:w="1074" w:type="dxa"/>
          </w:tcPr>
          <w:p w14:paraId="59E6CF3A"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w:t>
            </w:r>
          </w:p>
        </w:tc>
        <w:tc>
          <w:tcPr>
            <w:tcW w:w="1836" w:type="dxa"/>
          </w:tcPr>
          <w:p w14:paraId="06A8C3AF"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1+3</w:t>
            </w:r>
          </w:p>
        </w:tc>
      </w:tr>
      <w:tr w:rsidR="00C743D6" w:rsidRPr="00106CBC" w14:paraId="772B0181" w14:textId="77777777" w:rsidTr="00C743D6">
        <w:trPr>
          <w:jc w:val="center"/>
        </w:trPr>
        <w:tc>
          <w:tcPr>
            <w:tcW w:w="1217" w:type="dxa"/>
          </w:tcPr>
          <w:p w14:paraId="0D8B876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3</w:t>
            </w:r>
          </w:p>
        </w:tc>
        <w:tc>
          <w:tcPr>
            <w:tcW w:w="1074" w:type="dxa"/>
          </w:tcPr>
          <w:p w14:paraId="3CD618C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9</w:t>
            </w:r>
          </w:p>
        </w:tc>
        <w:tc>
          <w:tcPr>
            <w:tcW w:w="1836" w:type="dxa"/>
          </w:tcPr>
          <w:p w14:paraId="7C80E05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1+3+5</w:t>
            </w:r>
          </w:p>
        </w:tc>
      </w:tr>
      <w:tr w:rsidR="00C743D6" w:rsidRPr="00106CBC" w14:paraId="52B7A225" w14:textId="77777777" w:rsidTr="00C743D6">
        <w:trPr>
          <w:jc w:val="center"/>
        </w:trPr>
        <w:tc>
          <w:tcPr>
            <w:tcW w:w="1217" w:type="dxa"/>
          </w:tcPr>
          <w:p w14:paraId="47E5AFF8"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w:t>
            </w:r>
          </w:p>
        </w:tc>
        <w:tc>
          <w:tcPr>
            <w:tcW w:w="1074" w:type="dxa"/>
          </w:tcPr>
          <w:p w14:paraId="519C8B8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16</w:t>
            </w:r>
          </w:p>
        </w:tc>
        <w:tc>
          <w:tcPr>
            <w:tcW w:w="1836" w:type="dxa"/>
          </w:tcPr>
          <w:p w14:paraId="7DA2342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1+3+5+7</w:t>
            </w:r>
          </w:p>
        </w:tc>
      </w:tr>
    </w:tbl>
    <w:p w14:paraId="69D44785" w14:textId="77777777" w:rsidR="00C743D6" w:rsidRPr="00106CBC" w:rsidRDefault="00C743D6" w:rsidP="00C743D6">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ab/>
      </w:r>
      <w:r w:rsidRPr="00106CBC">
        <w:rPr>
          <w:rFonts w:ascii="Garamond" w:hAnsi="Garamond" w:cs="Garamond"/>
          <w:sz w:val="24"/>
          <w:szCs w:val="24"/>
          <w:lang w:val="es-MX" w:bidi="hi-IN"/>
        </w:rPr>
        <w:tab/>
      </w:r>
      <w:r w:rsidRPr="00106CBC">
        <w:rPr>
          <w:rFonts w:ascii="Garamond" w:hAnsi="Garamond" w:cs="Garamond"/>
          <w:sz w:val="24"/>
          <w:szCs w:val="24"/>
          <w:lang w:val="es-MX" w:bidi="hi-IN"/>
        </w:rPr>
        <w:tab/>
      </w:r>
      <w:r w:rsidRPr="00106CBC">
        <w:rPr>
          <w:rFonts w:ascii="Garamond" w:hAnsi="Garamond" w:cs="Garamond"/>
          <w:sz w:val="24"/>
          <w:szCs w:val="24"/>
          <w:lang w:val="es-MX" w:bidi="hi-IN"/>
        </w:rPr>
        <w:tab/>
      </w:r>
      <w:r w:rsidRPr="00106CBC">
        <w:rPr>
          <w:rFonts w:ascii="Garamond" w:hAnsi="Garamond" w:cs="Garamond"/>
          <w:sz w:val="24"/>
          <w:szCs w:val="24"/>
          <w:lang w:val="es-MX" w:bidi="hi-IN"/>
        </w:rPr>
        <w:tab/>
        <w:t>...y así sucesivamente.</w:t>
      </w:r>
    </w:p>
    <w:p w14:paraId="0FC8B09B" w14:textId="77777777" w:rsidR="00C743D6" w:rsidRPr="00106CBC" w:rsidRDefault="00C743D6" w:rsidP="00C743D6">
      <w:pPr>
        <w:pStyle w:val="Textosinformato"/>
        <w:ind w:left="360"/>
        <w:jc w:val="both"/>
        <w:rPr>
          <w:rFonts w:ascii="Garamond" w:hAnsi="Garamond" w:cs="Garamond"/>
          <w:sz w:val="24"/>
          <w:szCs w:val="24"/>
          <w:lang w:val="es-MX" w:bidi="hi-IN"/>
        </w:rPr>
      </w:pPr>
    </w:p>
    <w:p w14:paraId="212BE461"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 xml:space="preserve">Un amigo que tiene una distribuidora de huevos tiene el problema de estar haciendo a mano la lista de valores para diferentes cantidades a llevar, por motivo de los diferentes </w:t>
      </w:r>
      <w:r w:rsidRPr="00106CBC">
        <w:rPr>
          <w:rFonts w:ascii="Garamond" w:hAnsi="Garamond" w:cs="Garamond"/>
          <w:sz w:val="24"/>
          <w:szCs w:val="24"/>
          <w:lang w:val="es-MX" w:bidi="hi-IN"/>
        </w:rPr>
        <w:lastRenderedPageBreak/>
        <w:t xml:space="preserve">cambios de precios.  Nos ha pedido que le ayudemos a diseñar un programa de computadora que reciba desde el teclado el precio unitario de los huevos e imprima un listado con los valores para 1,2,3,...hasta 1000 huevos, teniendo en cuenta que nuestro amigo tiene una promoción permanente que consiste en un descuento del 10% para cantidades entre 100 y 200, del 15% para cantidades entre 201 y 500 huevos, y del 20% para cantidades mayores.  </w:t>
      </w:r>
    </w:p>
    <w:p w14:paraId="2BE52E50"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Hacer un programa que permita calcular el número de campanadas que da un reloj entre dos horas determinadas, ambas inclusive, (1 a 12 h), expresando gráficamente las campanadas en cada hora.  Nota: utilice los asteriscos.</w:t>
      </w:r>
    </w:p>
    <w:p w14:paraId="122E7B12"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Escriba un programa que convierta galones a litros.  El programa debe mostrar los galones desde 10 hasta 20 en incrementos de un galón y los equivalentes correspondientes en litros.  Un galón equivales a 3.875 litros.</w:t>
      </w:r>
    </w:p>
    <w:p w14:paraId="1C342A5F"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Resolver la función y=3.5X3-2.1x2+3 tomando valores desde 1 hasta 20 de 1 en 1.</w:t>
      </w:r>
    </w:p>
    <w:p w14:paraId="184A4745"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Resolver la función z=(4x3-x2)/(x+3), para x tomando valores desde -10 hasta N en incrementos de 0.5.  Recuerde que la computadora no puede dividir por cero.</w:t>
      </w:r>
    </w:p>
    <w:p w14:paraId="749CE3DA"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Escriba un programa que convierta de pies a metros.  El programa debe mostrar los pies desde 3 hasta 30 en incrementos de 3 pies y los equivalentes correspondientes en metros.  Un metro tiene 3.28 pies</w:t>
      </w:r>
    </w:p>
    <w:p w14:paraId="41DE0E78"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Un automóvil viaja a una velocidad promedio de 125 kilómetros por hora durante cuatro horas.  Escriba un programa que muestre la distancia en kilómetros, que el auto ha recorrido después de 1,2,3, etc., horas hasta el final del viaje.</w:t>
      </w:r>
    </w:p>
    <w:p w14:paraId="7EDDD733"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Escribir un programa para convertir grados Celsius a Fahrenheit.  El programa debe solicitar el valor inicial en grados Celsius, la cantidad de conversiones que se efectuarán y el incremento entre los valores en grados Celsius.  El programa debe imprimir los encabezados e información apropiados.  Utilice la fórmula: Fahrenheit=(9.0/5.0)*Celsius+32.0</w:t>
      </w:r>
    </w:p>
    <w:p w14:paraId="1F95B5EB"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Escriba un programa que imprima una tabla de todos los equivalentes de números romanos con números decimales (es decir de base 10) en el rango del 1 al 100.</w:t>
      </w:r>
    </w:p>
    <w:p w14:paraId="4D70AB8C"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Un número es primo si dividido sucesivamente por 2,3,4,Número-1, no produce ninguna división entera (resto cero).  Es decir, un número primo es un entero que no tiene más divisores que el mismo y la unidad.  Por ejemplo, 5 es primo, ya que sólo tiene como divisores 5 y 1; 24 no es primo, ya que tiene divisiones distintas de 24 y 1 (2 y 3).  Escribir un programa para determinar si un entero proporcionado por el usuario es primo.</w:t>
      </w:r>
    </w:p>
    <w:p w14:paraId="7671F605" w14:textId="77777777" w:rsidR="00C743D6"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Elabore un programa que imprima todos los números primos en el rango del 4 al 100 con el siguiente formato</w:t>
      </w:r>
    </w:p>
    <w:p w14:paraId="0CF807B2" w14:textId="77777777" w:rsidR="00C743D6" w:rsidRPr="00106CBC" w:rsidRDefault="00C743D6" w:rsidP="00C743D6">
      <w:pPr>
        <w:pStyle w:val="Textosinformato"/>
        <w:ind w:left="360"/>
        <w:jc w:val="both"/>
        <w:rPr>
          <w:rFonts w:ascii="Garamond" w:hAnsi="Garamond" w:cs="Garamond"/>
          <w:sz w:val="24"/>
          <w:szCs w:val="24"/>
          <w:lang w:val="es-MX" w:bidi="hi-IN"/>
        </w:rPr>
      </w:pPr>
    </w:p>
    <w:tbl>
      <w:tblPr>
        <w:tblW w:w="0" w:type="auto"/>
        <w:jc w:val="center"/>
        <w:tblCellMar>
          <w:left w:w="70" w:type="dxa"/>
          <w:right w:w="70" w:type="dxa"/>
        </w:tblCellMar>
        <w:tblLook w:val="0000" w:firstRow="0" w:lastRow="0" w:firstColumn="0" w:lastColumn="0" w:noHBand="0" w:noVBand="0"/>
      </w:tblPr>
      <w:tblGrid>
        <w:gridCol w:w="1506"/>
        <w:gridCol w:w="1376"/>
      </w:tblGrid>
      <w:tr w:rsidR="00C743D6" w:rsidRPr="00106CBC" w14:paraId="0009C72B" w14:textId="77777777" w:rsidTr="00C743D6">
        <w:trPr>
          <w:jc w:val="center"/>
        </w:trPr>
        <w:tc>
          <w:tcPr>
            <w:tcW w:w="1506" w:type="dxa"/>
          </w:tcPr>
          <w:p w14:paraId="224BDE1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Número</w:t>
            </w:r>
          </w:p>
        </w:tc>
        <w:tc>
          <w:tcPr>
            <w:tcW w:w="1376" w:type="dxa"/>
          </w:tcPr>
          <w:p w14:paraId="53946C40"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Leyenda</w:t>
            </w:r>
          </w:p>
        </w:tc>
      </w:tr>
      <w:tr w:rsidR="00C743D6" w:rsidRPr="00106CBC" w14:paraId="1F49A945" w14:textId="77777777" w:rsidTr="00C743D6">
        <w:trPr>
          <w:jc w:val="center"/>
        </w:trPr>
        <w:tc>
          <w:tcPr>
            <w:tcW w:w="1506" w:type="dxa"/>
          </w:tcPr>
          <w:p w14:paraId="122A700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4</w:t>
            </w:r>
          </w:p>
        </w:tc>
        <w:tc>
          <w:tcPr>
            <w:tcW w:w="1376" w:type="dxa"/>
          </w:tcPr>
          <w:p w14:paraId="011860E4"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No primo</w:t>
            </w:r>
          </w:p>
        </w:tc>
      </w:tr>
      <w:tr w:rsidR="00C743D6" w:rsidRPr="00106CBC" w14:paraId="155C7258" w14:textId="77777777" w:rsidTr="00C743D6">
        <w:trPr>
          <w:jc w:val="center"/>
        </w:trPr>
        <w:tc>
          <w:tcPr>
            <w:tcW w:w="1506" w:type="dxa"/>
          </w:tcPr>
          <w:p w14:paraId="67EF8451"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5</w:t>
            </w:r>
          </w:p>
        </w:tc>
        <w:tc>
          <w:tcPr>
            <w:tcW w:w="1376" w:type="dxa"/>
          </w:tcPr>
          <w:p w14:paraId="6AB3F8CB"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Primo</w:t>
            </w:r>
          </w:p>
        </w:tc>
      </w:tr>
      <w:tr w:rsidR="00C743D6" w:rsidRPr="00106CBC" w14:paraId="264D07B3" w14:textId="77777777" w:rsidTr="00C743D6">
        <w:trPr>
          <w:jc w:val="center"/>
        </w:trPr>
        <w:tc>
          <w:tcPr>
            <w:tcW w:w="1506" w:type="dxa"/>
          </w:tcPr>
          <w:p w14:paraId="169B5158"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6</w:t>
            </w:r>
          </w:p>
        </w:tc>
        <w:tc>
          <w:tcPr>
            <w:tcW w:w="1376" w:type="dxa"/>
          </w:tcPr>
          <w:p w14:paraId="5F8C595C"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No primo</w:t>
            </w:r>
          </w:p>
        </w:tc>
      </w:tr>
      <w:tr w:rsidR="00C743D6" w:rsidRPr="00106CBC" w14:paraId="2243F6C1" w14:textId="77777777" w:rsidTr="00C743D6">
        <w:trPr>
          <w:jc w:val="center"/>
        </w:trPr>
        <w:tc>
          <w:tcPr>
            <w:tcW w:w="1506" w:type="dxa"/>
          </w:tcPr>
          <w:p w14:paraId="742D195E"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7</w:t>
            </w:r>
          </w:p>
        </w:tc>
        <w:tc>
          <w:tcPr>
            <w:tcW w:w="1376" w:type="dxa"/>
          </w:tcPr>
          <w:p w14:paraId="013325F6"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Primo</w:t>
            </w:r>
          </w:p>
        </w:tc>
      </w:tr>
      <w:tr w:rsidR="00C743D6" w:rsidRPr="00106CBC" w14:paraId="6194E2F5" w14:textId="77777777" w:rsidTr="00C743D6">
        <w:trPr>
          <w:jc w:val="center"/>
        </w:trPr>
        <w:tc>
          <w:tcPr>
            <w:tcW w:w="1506" w:type="dxa"/>
          </w:tcPr>
          <w:p w14:paraId="245E2049"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c>
          <w:tcPr>
            <w:tcW w:w="1376" w:type="dxa"/>
          </w:tcPr>
          <w:p w14:paraId="4A094B27" w14:textId="77777777" w:rsidR="00C743D6" w:rsidRPr="00106CBC" w:rsidRDefault="00C743D6" w:rsidP="00C743D6">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w:t>
            </w:r>
          </w:p>
        </w:tc>
      </w:tr>
    </w:tbl>
    <w:p w14:paraId="27D3B39D" w14:textId="77777777" w:rsidR="00C743D6" w:rsidRPr="00106CBC" w:rsidRDefault="00C743D6" w:rsidP="00C743D6">
      <w:pPr>
        <w:pStyle w:val="Textosinformato"/>
        <w:ind w:left="360"/>
        <w:jc w:val="both"/>
        <w:rPr>
          <w:rFonts w:ascii="Garamond" w:hAnsi="Garamond" w:cs="Garamond"/>
          <w:sz w:val="24"/>
          <w:szCs w:val="24"/>
          <w:lang w:val="es-MX" w:bidi="hi-IN"/>
        </w:rPr>
      </w:pPr>
    </w:p>
    <w:p w14:paraId="7F9E4302" w14:textId="77777777" w:rsidR="00B933D1" w:rsidRPr="00106CBC" w:rsidRDefault="00C743D6" w:rsidP="00C743D6">
      <w:pPr>
        <w:pStyle w:val="Textosinformato"/>
        <w:numPr>
          <w:ilvl w:val="0"/>
          <w:numId w:val="24"/>
        </w:numPr>
        <w:jc w:val="both"/>
        <w:rPr>
          <w:rFonts w:ascii="Garamond" w:hAnsi="Garamond" w:cs="Garamond"/>
          <w:sz w:val="24"/>
          <w:szCs w:val="24"/>
          <w:lang w:val="es-MX" w:bidi="hi-IN"/>
        </w:rPr>
      </w:pPr>
      <w:r w:rsidRPr="00106CBC">
        <w:rPr>
          <w:rFonts w:ascii="Garamond" w:hAnsi="Garamond" w:cs="Garamond"/>
          <w:sz w:val="24"/>
          <w:szCs w:val="24"/>
          <w:lang w:val="es-MX" w:bidi="hi-IN"/>
        </w:rPr>
        <w:t>Un número perfecto es un entero positivo, que es igual a la suma de todos los enteros positivos (excluido el mismo) que son divisores del número.  El primer número perfecto es 6, ya que los divisores de 6 son 1,2,3 y 1+2+3=6.  Escribir un programa que encuentre los tres primeros números perfectos.</w:t>
      </w:r>
    </w:p>
    <w:p w14:paraId="757D8DAC" w14:textId="77777777" w:rsidR="00C743D6" w:rsidRPr="00106CBC" w:rsidRDefault="00C743D6" w:rsidP="00B57A08">
      <w:pPr>
        <w:pStyle w:val="Textoindependiente"/>
        <w:rPr>
          <w:lang w:val="es-MX"/>
        </w:rPr>
      </w:pPr>
    </w:p>
    <w:p w14:paraId="6CB0F9B1" w14:textId="77777777" w:rsidR="00204545" w:rsidRPr="00106CBC" w:rsidRDefault="00204545" w:rsidP="00204545">
      <w:pPr>
        <w:pStyle w:val="Textoindependiente"/>
        <w:outlineLvl w:val="2"/>
        <w:rPr>
          <w:b/>
          <w:sz w:val="28"/>
          <w:szCs w:val="24"/>
          <w:lang w:val="es-MX"/>
        </w:rPr>
      </w:pPr>
      <w:bookmarkStart w:id="63" w:name="_Toc53983198"/>
      <w:bookmarkStart w:id="64" w:name="_Toc55382515"/>
      <w:bookmarkStart w:id="65" w:name="_Toc147384496"/>
      <w:bookmarkStart w:id="66" w:name="_Toc284416555"/>
      <w:r w:rsidRPr="00106CBC">
        <w:rPr>
          <w:b/>
          <w:sz w:val="28"/>
          <w:szCs w:val="24"/>
          <w:lang w:val="es-MX"/>
        </w:rPr>
        <w:t>Instrucción repetitiva tipo Mientras</w:t>
      </w:r>
      <w:bookmarkEnd w:id="63"/>
      <w:bookmarkEnd w:id="64"/>
      <w:bookmarkEnd w:id="65"/>
      <w:bookmarkEnd w:id="66"/>
    </w:p>
    <w:p w14:paraId="5C67DF07" w14:textId="77777777" w:rsidR="00204545" w:rsidRPr="00106CBC" w:rsidRDefault="00204545" w:rsidP="00204545">
      <w:pPr>
        <w:pStyle w:val="Textoindependiente"/>
        <w:rPr>
          <w:sz w:val="24"/>
          <w:szCs w:val="24"/>
          <w:lang w:val="es-MX"/>
        </w:rPr>
      </w:pPr>
      <w:r w:rsidRPr="00106CBC">
        <w:rPr>
          <w:sz w:val="24"/>
          <w:szCs w:val="24"/>
          <w:lang w:val="es-MX"/>
        </w:rPr>
        <w:t>Permite ejecutar repetidamente, mientras se cumpla una condición, un conjunto de instrucciones. Su sintaxis es:</w:t>
      </w:r>
    </w:p>
    <w:p w14:paraId="17E406C2" w14:textId="77777777" w:rsidR="00204545" w:rsidRPr="00106CBC" w:rsidRDefault="00C743D6" w:rsidP="00204545">
      <w:pPr>
        <w:pStyle w:val="Textoindependiente"/>
        <w:spacing w:after="0"/>
        <w:rPr>
          <w:sz w:val="24"/>
          <w:szCs w:val="24"/>
          <w:lang w:val="es-MX"/>
        </w:rPr>
      </w:pPr>
      <w:r w:rsidRPr="00106CBC">
        <w:rPr>
          <w:b/>
          <w:sz w:val="24"/>
          <w:szCs w:val="24"/>
          <w:lang w:val="es-MX"/>
        </w:rPr>
        <w:t>mientras</w:t>
      </w:r>
      <w:r w:rsidR="00204545" w:rsidRPr="00106CBC">
        <w:rPr>
          <w:sz w:val="24"/>
          <w:szCs w:val="24"/>
          <w:lang w:val="es-MX"/>
        </w:rPr>
        <w:t xml:space="preserve"> </w:t>
      </w:r>
      <w:r w:rsidRPr="00106CBC">
        <w:rPr>
          <w:sz w:val="24"/>
          <w:szCs w:val="24"/>
          <w:lang w:val="es-MX"/>
        </w:rPr>
        <w:t>condición</w:t>
      </w:r>
      <w:r w:rsidR="00204545" w:rsidRPr="00106CBC">
        <w:rPr>
          <w:sz w:val="24"/>
          <w:szCs w:val="24"/>
          <w:lang w:val="es-MX"/>
        </w:rPr>
        <w:t xml:space="preserve"> </w:t>
      </w:r>
      <w:r w:rsidR="00204545" w:rsidRPr="00106CBC">
        <w:rPr>
          <w:b/>
          <w:sz w:val="24"/>
          <w:szCs w:val="24"/>
          <w:lang w:val="es-MX"/>
        </w:rPr>
        <w:t>hacer</w:t>
      </w:r>
    </w:p>
    <w:p w14:paraId="21E3F394" w14:textId="77777777" w:rsidR="00204545" w:rsidRPr="00106CBC" w:rsidRDefault="00204545" w:rsidP="00204545">
      <w:pPr>
        <w:pStyle w:val="Textoindependiente"/>
        <w:spacing w:after="0"/>
        <w:rPr>
          <w:sz w:val="24"/>
          <w:szCs w:val="24"/>
          <w:lang w:val="es-MX"/>
        </w:rPr>
      </w:pPr>
      <w:r w:rsidRPr="00106CBC">
        <w:rPr>
          <w:sz w:val="24"/>
          <w:szCs w:val="24"/>
          <w:lang w:val="es-MX"/>
        </w:rPr>
        <w:t xml:space="preserve">   </w:t>
      </w:r>
      <w:r w:rsidR="00C743D6" w:rsidRPr="00106CBC">
        <w:rPr>
          <w:sz w:val="24"/>
          <w:szCs w:val="24"/>
          <w:lang w:val="es-MX"/>
        </w:rPr>
        <w:t>Instrucciones</w:t>
      </w:r>
      <w:r w:rsidRPr="00106CBC">
        <w:rPr>
          <w:sz w:val="24"/>
          <w:szCs w:val="24"/>
          <w:lang w:val="es-MX"/>
        </w:rPr>
        <w:t xml:space="preserve"> a repetir mientras se cumpla la condición</w:t>
      </w:r>
    </w:p>
    <w:p w14:paraId="410449F6" w14:textId="77777777" w:rsidR="00204545" w:rsidRPr="00106CBC" w:rsidRDefault="00C743D6" w:rsidP="00204545">
      <w:pPr>
        <w:pStyle w:val="Textoindependiente"/>
        <w:spacing w:after="0"/>
        <w:rPr>
          <w:b/>
          <w:sz w:val="24"/>
          <w:szCs w:val="24"/>
          <w:lang w:val="es-MX"/>
        </w:rPr>
      </w:pPr>
      <w:r w:rsidRPr="00106CBC">
        <w:rPr>
          <w:b/>
          <w:sz w:val="24"/>
          <w:szCs w:val="24"/>
          <w:lang w:val="es-MX"/>
        </w:rPr>
        <w:t>finmientras</w:t>
      </w:r>
    </w:p>
    <w:p w14:paraId="5C9629FF" w14:textId="77777777" w:rsidR="00204545" w:rsidRPr="00106CBC" w:rsidRDefault="00204545" w:rsidP="00204545">
      <w:pPr>
        <w:pStyle w:val="Textoindependiente"/>
        <w:rPr>
          <w:sz w:val="24"/>
          <w:szCs w:val="24"/>
          <w:lang w:val="es-MX"/>
        </w:rPr>
      </w:pPr>
    </w:p>
    <w:p w14:paraId="07D60E5B" w14:textId="77777777" w:rsidR="00204545" w:rsidRPr="00106CBC" w:rsidRDefault="00204545" w:rsidP="00204545">
      <w:pPr>
        <w:pStyle w:val="Textoindependiente"/>
        <w:rPr>
          <w:sz w:val="24"/>
          <w:szCs w:val="24"/>
          <w:lang w:val="es-MX"/>
        </w:rPr>
      </w:pPr>
      <w:r w:rsidRPr="00106CBC">
        <w:rPr>
          <w:sz w:val="24"/>
          <w:szCs w:val="24"/>
          <w:lang w:val="es-MX"/>
        </w:rPr>
        <w:t>La condición debe ser de tipo lógica.</w:t>
      </w:r>
    </w:p>
    <w:p w14:paraId="39F1700F" w14:textId="77777777" w:rsidR="00204545" w:rsidRPr="00106CBC" w:rsidRDefault="00204545" w:rsidP="00204545">
      <w:pPr>
        <w:pStyle w:val="Textoindependiente"/>
        <w:outlineLvl w:val="2"/>
        <w:rPr>
          <w:b/>
          <w:sz w:val="28"/>
          <w:szCs w:val="24"/>
          <w:lang w:val="es-MX"/>
        </w:rPr>
      </w:pPr>
      <w:bookmarkStart w:id="67" w:name="_Toc53983199"/>
      <w:bookmarkStart w:id="68" w:name="_Toc55382516"/>
      <w:bookmarkStart w:id="69" w:name="_Toc147384497"/>
      <w:bookmarkStart w:id="70" w:name="_Toc284416556"/>
      <w:r w:rsidRPr="00106CBC">
        <w:rPr>
          <w:b/>
          <w:sz w:val="28"/>
          <w:szCs w:val="24"/>
          <w:lang w:val="es-MX"/>
        </w:rPr>
        <w:t>Instrucción repetitiva tipo Repetir-Hasta</w:t>
      </w:r>
      <w:bookmarkEnd w:id="67"/>
      <w:bookmarkEnd w:id="68"/>
      <w:bookmarkEnd w:id="69"/>
      <w:bookmarkEnd w:id="70"/>
    </w:p>
    <w:p w14:paraId="7E64AF5C" w14:textId="77777777" w:rsidR="00204545" w:rsidRPr="00106CBC" w:rsidRDefault="00204545" w:rsidP="00204545">
      <w:pPr>
        <w:pStyle w:val="Textoindependiente"/>
        <w:rPr>
          <w:sz w:val="24"/>
          <w:szCs w:val="24"/>
          <w:lang w:val="es-MX"/>
        </w:rPr>
      </w:pPr>
      <w:r w:rsidRPr="00106CBC">
        <w:rPr>
          <w:sz w:val="24"/>
          <w:szCs w:val="24"/>
          <w:lang w:val="es-MX"/>
        </w:rPr>
        <w:t>Permite ejecutar repetidamente un conjunto de instrucciones, hasta que se cumpla una condición. Su sintaxis es:</w:t>
      </w:r>
    </w:p>
    <w:p w14:paraId="77A85A4C" w14:textId="77777777" w:rsidR="00204545" w:rsidRPr="00106CBC" w:rsidRDefault="00204545" w:rsidP="00204545">
      <w:pPr>
        <w:pStyle w:val="Textoindependiente"/>
        <w:spacing w:after="0"/>
        <w:rPr>
          <w:b/>
          <w:sz w:val="24"/>
          <w:szCs w:val="24"/>
          <w:lang w:val="es-MX"/>
        </w:rPr>
      </w:pPr>
      <w:r w:rsidRPr="00106CBC">
        <w:rPr>
          <w:b/>
          <w:sz w:val="24"/>
          <w:szCs w:val="24"/>
          <w:lang w:val="es-MX"/>
        </w:rPr>
        <w:t xml:space="preserve">repetir </w:t>
      </w:r>
    </w:p>
    <w:p w14:paraId="109D1BCF" w14:textId="77777777" w:rsidR="00204545" w:rsidRPr="00106CBC" w:rsidRDefault="00204545" w:rsidP="00204545">
      <w:pPr>
        <w:pStyle w:val="Textoindependiente"/>
        <w:spacing w:after="0"/>
        <w:rPr>
          <w:sz w:val="24"/>
          <w:szCs w:val="24"/>
          <w:lang w:val="es-MX"/>
        </w:rPr>
      </w:pPr>
      <w:r w:rsidRPr="00106CBC">
        <w:rPr>
          <w:b/>
          <w:sz w:val="24"/>
          <w:szCs w:val="24"/>
          <w:lang w:val="es-MX"/>
        </w:rPr>
        <w:t xml:space="preserve">   </w:t>
      </w:r>
      <w:r w:rsidRPr="00106CBC">
        <w:rPr>
          <w:sz w:val="24"/>
          <w:szCs w:val="24"/>
          <w:lang w:val="es-MX"/>
        </w:rPr>
        <w:t>instrucciones a repetir hasta que se cumpla la condición</w:t>
      </w:r>
    </w:p>
    <w:p w14:paraId="764093F6" w14:textId="77777777" w:rsidR="00204545" w:rsidRPr="00106CBC" w:rsidRDefault="00204545" w:rsidP="00204545">
      <w:pPr>
        <w:pStyle w:val="Textoindependiente"/>
        <w:spacing w:after="0"/>
        <w:rPr>
          <w:b/>
          <w:sz w:val="24"/>
          <w:szCs w:val="24"/>
          <w:lang w:val="es-MX"/>
        </w:rPr>
      </w:pPr>
      <w:r w:rsidRPr="00106CBC">
        <w:rPr>
          <w:b/>
          <w:sz w:val="24"/>
          <w:szCs w:val="24"/>
          <w:lang w:val="es-MX"/>
        </w:rPr>
        <w:t xml:space="preserve">hasta </w:t>
      </w:r>
      <w:r w:rsidR="00C743D6" w:rsidRPr="00106CBC">
        <w:rPr>
          <w:b/>
          <w:sz w:val="24"/>
          <w:szCs w:val="24"/>
          <w:lang w:val="es-MX"/>
        </w:rPr>
        <w:t>condición</w:t>
      </w:r>
    </w:p>
    <w:p w14:paraId="26793450" w14:textId="77777777" w:rsidR="00204545" w:rsidRPr="00106CBC" w:rsidRDefault="00204545" w:rsidP="00204545">
      <w:pPr>
        <w:pStyle w:val="Textoindependiente"/>
        <w:rPr>
          <w:sz w:val="24"/>
          <w:szCs w:val="24"/>
          <w:lang w:val="es-MX"/>
        </w:rPr>
      </w:pPr>
    </w:p>
    <w:p w14:paraId="12D8A2ED" w14:textId="77777777" w:rsidR="00204545" w:rsidRPr="00106CBC" w:rsidRDefault="00204545" w:rsidP="00204545">
      <w:pPr>
        <w:pStyle w:val="Textoindependiente"/>
        <w:rPr>
          <w:sz w:val="24"/>
          <w:szCs w:val="24"/>
          <w:lang w:val="es-MX"/>
        </w:rPr>
      </w:pPr>
      <w:r w:rsidRPr="00106CBC">
        <w:rPr>
          <w:sz w:val="24"/>
          <w:szCs w:val="24"/>
          <w:lang w:val="es-MX"/>
        </w:rPr>
        <w:t>La condición debe ser de tipo lógica.</w:t>
      </w:r>
    </w:p>
    <w:p w14:paraId="1BEF2AFA" w14:textId="77777777" w:rsidR="00204545" w:rsidRPr="00106CBC" w:rsidRDefault="00204545" w:rsidP="00204545">
      <w:pPr>
        <w:pStyle w:val="Textoindependiente"/>
        <w:outlineLvl w:val="2"/>
        <w:rPr>
          <w:lang w:val="es-MX"/>
        </w:rPr>
      </w:pPr>
      <w:bookmarkStart w:id="71" w:name="_Toc284416557"/>
      <w:r w:rsidRPr="00106CBC">
        <w:rPr>
          <w:b/>
          <w:sz w:val="28"/>
          <w:szCs w:val="24"/>
          <w:lang w:val="es-MX"/>
        </w:rPr>
        <w:t>Ejercicios</w:t>
      </w:r>
      <w:r w:rsidRPr="00106CBC">
        <w:rPr>
          <w:lang w:val="es-MX"/>
        </w:rPr>
        <w:t>:</w:t>
      </w:r>
      <w:bookmarkEnd w:id="71"/>
    </w:p>
    <w:p w14:paraId="41507A3C" w14:textId="77777777" w:rsidR="00C743D6" w:rsidRPr="00106CBC" w:rsidRDefault="00C743D6" w:rsidP="00C743D6">
      <w:pPr>
        <w:pStyle w:val="Textosinformato"/>
        <w:numPr>
          <w:ilvl w:val="0"/>
          <w:numId w:val="30"/>
        </w:numPr>
        <w:jc w:val="both"/>
        <w:rPr>
          <w:rFonts w:ascii="Garamond" w:hAnsi="Garamond" w:cs="Garamond"/>
          <w:sz w:val="24"/>
          <w:szCs w:val="24"/>
          <w:lang w:val="es-MX" w:bidi="hi-IN"/>
        </w:rPr>
      </w:pPr>
      <w:r w:rsidRPr="00106CBC">
        <w:rPr>
          <w:rFonts w:ascii="Garamond" w:hAnsi="Garamond" w:cs="Garamond"/>
          <w:sz w:val="24"/>
          <w:szCs w:val="24"/>
          <w:lang w:val="es-MX" w:bidi="hi-IN"/>
        </w:rPr>
        <w:t>Elabore un algoritmo que calcule el factorial de un número. El algoritmo deberá determinar la validez del número.</w:t>
      </w:r>
    </w:p>
    <w:p w14:paraId="476E193A" w14:textId="77777777" w:rsidR="00C743D6" w:rsidRPr="00106CBC" w:rsidRDefault="00C743D6" w:rsidP="00C743D6">
      <w:pPr>
        <w:pStyle w:val="Textosinformato"/>
        <w:numPr>
          <w:ilvl w:val="0"/>
          <w:numId w:val="30"/>
        </w:numPr>
        <w:jc w:val="both"/>
        <w:rPr>
          <w:rFonts w:ascii="Garamond" w:hAnsi="Garamond" w:cs="Garamond"/>
          <w:sz w:val="24"/>
          <w:szCs w:val="24"/>
          <w:lang w:val="es-MX" w:bidi="hi-IN"/>
        </w:rPr>
      </w:pPr>
      <w:r w:rsidRPr="00106CBC">
        <w:rPr>
          <w:rFonts w:ascii="Garamond" w:hAnsi="Garamond" w:cs="Garamond"/>
          <w:sz w:val="24"/>
          <w:szCs w:val="24"/>
          <w:lang w:val="es-MX" w:bidi="hi-IN"/>
        </w:rPr>
        <w:t>Elabore un algoritmo que calcule el importe que se deberá pagar en la nomina quincenal para N empleados, dados su nombre, salario diario, No. De horas extras, el % de impuesto, días trabajados. Se requieren totales de sueldo bruto, horas extras, impuestos y salario neto. (Jornada de 8 horas diarias). Las horas extras se pagan dobles y se incluyen en el cálculo de impuestos.</w:t>
      </w:r>
    </w:p>
    <w:p w14:paraId="65CAA035" w14:textId="77777777" w:rsidR="00C743D6" w:rsidRPr="00106CBC" w:rsidRDefault="00C743D6" w:rsidP="00C743D6">
      <w:pPr>
        <w:pStyle w:val="Textosinformato"/>
        <w:numPr>
          <w:ilvl w:val="0"/>
          <w:numId w:val="30"/>
        </w:numPr>
        <w:jc w:val="both"/>
        <w:rPr>
          <w:rFonts w:ascii="Garamond" w:hAnsi="Garamond" w:cs="Garamond"/>
          <w:sz w:val="24"/>
          <w:szCs w:val="24"/>
          <w:lang w:val="es-MX" w:bidi="hi-IN"/>
        </w:rPr>
      </w:pPr>
      <w:r w:rsidRPr="00106CBC">
        <w:rPr>
          <w:rFonts w:ascii="Garamond" w:hAnsi="Garamond" w:cs="Garamond"/>
          <w:sz w:val="24"/>
          <w:szCs w:val="24"/>
          <w:lang w:val="es-MX" w:bidi="hi-IN"/>
        </w:rPr>
        <w:t>Un vendedor acaba de regresar de una reciente gira de trabajo en automóvil. En cada parada para cargar combustible apuntó la lectura del hodómetro y la cantidad de combustible comprado en litros (supóngase que en cada ocasión lleno el tanque) además supóngase que  cargó combustible inmediatamente antes de salir de viaje e inmediatamente después de regresar, tomando la lectura del hodómetro en ambos casos. Diseñe un algoritmo para leer primero el número total de paradas que efectuó incluyendo las dos de: inicio y fin de viaje, el precio por litro de gasolina y que enseguida lea los datos relativos al combustible y las lecturas del hodómetro, calculando posteriormente:</w:t>
      </w:r>
    </w:p>
    <w:p w14:paraId="2970FECD" w14:textId="77777777" w:rsidR="00C743D6" w:rsidRPr="00106CBC" w:rsidRDefault="00C743D6" w:rsidP="00C743D6">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El rendimiento alcanzado en kilómetros por litro entre cada par de detenciones.</w:t>
      </w:r>
    </w:p>
    <w:p w14:paraId="6EEBC760" w14:textId="77777777" w:rsidR="00C743D6" w:rsidRPr="00106CBC" w:rsidRDefault="00C743D6" w:rsidP="00C743D6">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El rendimiento alcanzado en Km por litro durante la totalidad del viaje.</w:t>
      </w:r>
    </w:p>
    <w:p w14:paraId="664CA3F6" w14:textId="77777777" w:rsidR="00C743D6" w:rsidRPr="00106CBC" w:rsidRDefault="00C743D6" w:rsidP="00C743D6">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El importe que gasto en el combustible durante el viaje.</w:t>
      </w:r>
    </w:p>
    <w:p w14:paraId="253AF866" w14:textId="77777777" w:rsidR="00C743D6" w:rsidRPr="00106CBC" w:rsidRDefault="00C743D6" w:rsidP="00C743D6">
      <w:pPr>
        <w:pStyle w:val="Textosinformato"/>
        <w:ind w:left="720"/>
        <w:jc w:val="both"/>
        <w:rPr>
          <w:rFonts w:ascii="Garamond" w:hAnsi="Garamond" w:cs="Garamond"/>
          <w:sz w:val="24"/>
          <w:szCs w:val="24"/>
          <w:lang w:val="es-MX" w:bidi="hi-IN"/>
        </w:rPr>
      </w:pPr>
    </w:p>
    <w:p w14:paraId="62582756" w14:textId="77777777" w:rsidR="00C743D6" w:rsidRPr="00106CBC" w:rsidRDefault="00C743D6" w:rsidP="00C743D6">
      <w:pPr>
        <w:pStyle w:val="Textosinformato"/>
        <w:numPr>
          <w:ilvl w:val="0"/>
          <w:numId w:val="30"/>
        </w:numPr>
        <w:jc w:val="both"/>
        <w:rPr>
          <w:rFonts w:ascii="Garamond" w:hAnsi="Garamond" w:cs="Garamond"/>
          <w:sz w:val="24"/>
          <w:szCs w:val="24"/>
          <w:lang w:val="es-MX" w:bidi="hi-IN"/>
        </w:rPr>
      </w:pPr>
      <w:r w:rsidRPr="00106CBC">
        <w:rPr>
          <w:rFonts w:ascii="Garamond" w:hAnsi="Garamond" w:cs="Garamond"/>
          <w:sz w:val="24"/>
          <w:szCs w:val="24"/>
          <w:lang w:val="es-MX" w:bidi="hi-IN"/>
        </w:rPr>
        <w:lastRenderedPageBreak/>
        <w:t>Un número se define primo si no tiene divisores además del 1 y de sí mismo. Diseñe un algoritmo que lea un conjunto de números enteros mayores que cero y determine cuantos y cuales de ellos son primos.</w:t>
      </w:r>
    </w:p>
    <w:p w14:paraId="6AE9F69D" w14:textId="77777777" w:rsidR="00C743D6" w:rsidRPr="00106CBC" w:rsidRDefault="00C743D6" w:rsidP="00C743D6">
      <w:pPr>
        <w:pStyle w:val="Textosinformato"/>
        <w:numPr>
          <w:ilvl w:val="0"/>
          <w:numId w:val="30"/>
        </w:numPr>
        <w:jc w:val="both"/>
        <w:rPr>
          <w:rFonts w:ascii="Garamond" w:hAnsi="Garamond" w:cs="Garamond"/>
          <w:sz w:val="24"/>
          <w:szCs w:val="24"/>
          <w:lang w:val="es-MX" w:bidi="hi-IN"/>
        </w:rPr>
      </w:pPr>
      <w:r w:rsidRPr="00106CBC">
        <w:rPr>
          <w:rFonts w:ascii="Garamond" w:hAnsi="Garamond" w:cs="Garamond"/>
          <w:sz w:val="24"/>
          <w:szCs w:val="24"/>
          <w:lang w:val="es-MX" w:bidi="hi-IN"/>
        </w:rPr>
        <w:t>Cada equipo de la liga de futbol tiene un cuadro de N jugadores supóngase que cada equipo prepara los siguientes datos para cada uno de sus jugadores: nombre, peso y edad. Los datos correspondientes a los M equipos de la liga se recolectan y se envían a la central para su análisis. Se prepara un solo paquete con los datos de cada equipo individualmente, es decir, los primeros N datos son del equipo 1, los siguientes N son del equipo 2, y así sucesivamente. Diseñe un algoritmo para leer el paquete de datos y calcular lo siguiente:</w:t>
      </w:r>
    </w:p>
    <w:p w14:paraId="2CA6E637" w14:textId="77777777" w:rsidR="00C743D6" w:rsidRPr="00106CBC" w:rsidRDefault="00C743D6" w:rsidP="00C743D6">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Peso y edad promedio de cada uno de los equipos </w:t>
      </w:r>
    </w:p>
    <w:p w14:paraId="19DA8527" w14:textId="77777777" w:rsidR="00C743D6" w:rsidRPr="00106CBC" w:rsidRDefault="00C743D6" w:rsidP="00C743D6">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Peso y edad promedio de todos los jugadores de la liga </w:t>
      </w:r>
    </w:p>
    <w:p w14:paraId="6F32F358" w14:textId="77777777" w:rsidR="00C743D6" w:rsidRPr="00106CBC" w:rsidRDefault="00C743D6" w:rsidP="00C743D6">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Nombre del jugador con mayor edad en cada equipo </w:t>
      </w:r>
    </w:p>
    <w:p w14:paraId="10AE706E" w14:textId="77777777" w:rsidR="00C743D6" w:rsidRPr="00106CBC" w:rsidRDefault="00C743D6" w:rsidP="00C743D6">
      <w:pPr>
        <w:pStyle w:val="Textosinformato"/>
        <w:ind w:left="360"/>
        <w:jc w:val="both"/>
        <w:rPr>
          <w:rFonts w:ascii="Garamond" w:hAnsi="Garamond" w:cs="Garamond"/>
          <w:sz w:val="24"/>
          <w:szCs w:val="24"/>
          <w:lang w:val="es-MX" w:bidi="hi-IN"/>
        </w:rPr>
      </w:pPr>
    </w:p>
    <w:p w14:paraId="0F1BF060" w14:textId="77777777" w:rsidR="00C743D6" w:rsidRPr="00106CBC" w:rsidRDefault="00C743D6" w:rsidP="00C743D6">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Nota: Considere que las edades son diferentes dentro de cada equipo.</w:t>
      </w:r>
    </w:p>
    <w:p w14:paraId="3DE14022" w14:textId="77777777" w:rsidR="00C743D6" w:rsidRPr="00106CBC" w:rsidRDefault="00C743D6" w:rsidP="00C743D6">
      <w:pPr>
        <w:pStyle w:val="Textosinformato"/>
        <w:ind w:left="360"/>
        <w:jc w:val="both"/>
        <w:rPr>
          <w:rFonts w:ascii="Garamond" w:hAnsi="Garamond" w:cs="Garamond"/>
          <w:sz w:val="24"/>
          <w:szCs w:val="24"/>
          <w:lang w:val="es-MX" w:bidi="hi-IN"/>
        </w:rPr>
      </w:pPr>
    </w:p>
    <w:p w14:paraId="0566271B" w14:textId="77777777" w:rsidR="00C743D6" w:rsidRPr="00106CBC" w:rsidRDefault="00C743D6" w:rsidP="00C743D6">
      <w:pPr>
        <w:pStyle w:val="Textosinformato"/>
        <w:ind w:left="360"/>
        <w:jc w:val="both"/>
        <w:rPr>
          <w:rFonts w:ascii="Garamond" w:hAnsi="Garamond" w:cs="Garamond"/>
          <w:b/>
          <w:sz w:val="24"/>
          <w:szCs w:val="24"/>
          <w:lang w:val="es-MX" w:bidi="hi-IN"/>
        </w:rPr>
      </w:pPr>
      <w:r w:rsidRPr="00106CBC">
        <w:rPr>
          <w:rFonts w:ascii="Garamond" w:hAnsi="Garamond" w:cs="Garamond"/>
          <w:b/>
          <w:sz w:val="24"/>
          <w:szCs w:val="24"/>
          <w:lang w:val="es-MX" w:bidi="hi-IN"/>
        </w:rPr>
        <w:t>(Entrada controlada por un ciclo)</w:t>
      </w:r>
    </w:p>
    <w:p w14:paraId="3AF6E69D" w14:textId="77777777" w:rsidR="00C743D6" w:rsidRPr="00106CBC" w:rsidRDefault="00C743D6" w:rsidP="00C743D6">
      <w:pPr>
        <w:pStyle w:val="Textosinformato"/>
        <w:ind w:left="360"/>
        <w:jc w:val="both"/>
        <w:rPr>
          <w:rFonts w:ascii="Garamond" w:hAnsi="Garamond" w:cs="Garamond"/>
          <w:sz w:val="24"/>
          <w:szCs w:val="24"/>
          <w:lang w:val="es-MX" w:bidi="hi-IN"/>
        </w:rPr>
      </w:pPr>
    </w:p>
    <w:p w14:paraId="2CF9EA88" w14:textId="77777777" w:rsidR="00C743D6" w:rsidRPr="00106CBC" w:rsidRDefault="00C743D6" w:rsidP="00C743D6">
      <w:pPr>
        <w:pStyle w:val="Textosinformato"/>
        <w:numPr>
          <w:ilvl w:val="0"/>
          <w:numId w:val="30"/>
        </w:numPr>
        <w:jc w:val="both"/>
        <w:rPr>
          <w:rFonts w:ascii="Garamond" w:hAnsi="Garamond" w:cs="Garamond"/>
          <w:sz w:val="24"/>
          <w:szCs w:val="24"/>
          <w:lang w:val="es-MX" w:bidi="hi-IN"/>
        </w:rPr>
      </w:pPr>
      <w:r w:rsidRPr="00106CBC">
        <w:rPr>
          <w:rFonts w:ascii="Garamond" w:hAnsi="Garamond" w:cs="Garamond"/>
          <w:sz w:val="24"/>
          <w:szCs w:val="24"/>
          <w:lang w:val="es-MX" w:bidi="hi-IN"/>
        </w:rPr>
        <w:t>Elabore un algoritmo que lea un conjunto no determinado de datos, correspondientes a edades de personas y que calcule la edad promedio, un -1 nos indica el final de los datos.</w:t>
      </w:r>
    </w:p>
    <w:p w14:paraId="0AA7208D" w14:textId="77777777" w:rsidR="00C743D6" w:rsidRPr="00106CBC" w:rsidRDefault="00C743D6" w:rsidP="00C743D6">
      <w:pPr>
        <w:pStyle w:val="Textosinformato"/>
        <w:numPr>
          <w:ilvl w:val="0"/>
          <w:numId w:val="30"/>
        </w:numPr>
        <w:jc w:val="both"/>
        <w:rPr>
          <w:rFonts w:ascii="Garamond" w:hAnsi="Garamond" w:cs="Garamond"/>
          <w:sz w:val="24"/>
          <w:szCs w:val="24"/>
          <w:lang w:val="es-MX" w:bidi="hi-IN"/>
        </w:rPr>
      </w:pPr>
      <w:r w:rsidRPr="00106CBC">
        <w:rPr>
          <w:rFonts w:ascii="Garamond" w:hAnsi="Garamond" w:cs="Garamond"/>
          <w:sz w:val="24"/>
          <w:szCs w:val="24"/>
          <w:lang w:val="es-MX" w:bidi="hi-IN"/>
        </w:rPr>
        <w:t>Los reglamentos de pesca imponen un límite a la cantidad total permitida en kilos en un día de pesca. Supóngase que se planea llevar una Computadora portátil en la siguiente salida de pesca y se necesita un algoritmo que indique cuando se ha excedido dicho límite. Diseñe un algoritmo que primero lea el límite diario en kilos y que enseguida lea los valores de entrada uno tras otro (corresponderá a los pesos individuales de las presas pescadas en el orden en que se obtuvieron) e imprima un mensaje en el momento en que el límite haya sido excedido. Un Peso de 0 indica el fin de los datos y después de que cada pescado haya sido registrado el algoritmo deberá imprimir el pesos total que se lleva hasta ese momento.</w:t>
      </w:r>
    </w:p>
    <w:p w14:paraId="48987D17" w14:textId="77777777" w:rsidR="00C743D6" w:rsidRPr="00106CBC" w:rsidRDefault="00C743D6" w:rsidP="00C743D6">
      <w:pPr>
        <w:pStyle w:val="Textosinformato"/>
        <w:numPr>
          <w:ilvl w:val="0"/>
          <w:numId w:val="30"/>
        </w:numPr>
        <w:jc w:val="both"/>
        <w:rPr>
          <w:rFonts w:ascii="Garamond" w:hAnsi="Garamond" w:cs="Garamond"/>
          <w:sz w:val="24"/>
          <w:szCs w:val="24"/>
          <w:lang w:val="es-MX" w:bidi="hi-IN"/>
        </w:rPr>
      </w:pPr>
      <w:r w:rsidRPr="00106CBC">
        <w:rPr>
          <w:rFonts w:ascii="Garamond" w:hAnsi="Garamond" w:cs="Garamond"/>
          <w:sz w:val="24"/>
          <w:szCs w:val="24"/>
          <w:lang w:val="es-MX" w:bidi="hi-IN"/>
        </w:rPr>
        <w:t>Elabore un algoritmo que lea un conjunto no determinado de datos las cuales pertenecen a las ventas efectuadas por los vendedores de una empresa, estos datos contienen el número del vendedor, y el importe de la venta. Los datos se encuentran ordenados por el número del vendedor y el número de ventas de cada uno de ellos no se conoce. Un 0 (cero) en el número del vendedor nos indica el final de los datos. El algoritmo deberá calcular lo siguiente:</w:t>
      </w:r>
    </w:p>
    <w:p w14:paraId="1D03BA38" w14:textId="77777777" w:rsidR="00C743D6" w:rsidRPr="00106CBC" w:rsidRDefault="00C743D6" w:rsidP="00C743D6">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¿Cuántas ventas efectuó cada vendedor y </w:t>
      </w:r>
      <w:r w:rsidR="00B15BE8" w:rsidRPr="00106CBC">
        <w:rPr>
          <w:rFonts w:ascii="Garamond" w:hAnsi="Garamond" w:cs="Garamond"/>
          <w:sz w:val="24"/>
          <w:szCs w:val="24"/>
          <w:lang w:val="es-MX" w:bidi="hi-IN"/>
        </w:rPr>
        <w:t>cuál</w:t>
      </w:r>
      <w:r w:rsidRPr="00106CBC">
        <w:rPr>
          <w:rFonts w:ascii="Garamond" w:hAnsi="Garamond" w:cs="Garamond"/>
          <w:sz w:val="24"/>
          <w:szCs w:val="24"/>
          <w:lang w:val="es-MX" w:bidi="hi-IN"/>
        </w:rPr>
        <w:t xml:space="preserve"> es el importe de las ventas?</w:t>
      </w:r>
    </w:p>
    <w:p w14:paraId="330BA82C" w14:textId="77777777" w:rsidR="00C743D6" w:rsidRPr="00106CBC" w:rsidRDefault="00C743D6" w:rsidP="00C743D6">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¿Cuál es el importe promedio de cada vendedor y </w:t>
      </w:r>
      <w:r w:rsidR="00B15BE8" w:rsidRPr="00106CBC">
        <w:rPr>
          <w:rFonts w:ascii="Garamond" w:hAnsi="Garamond" w:cs="Garamond"/>
          <w:sz w:val="24"/>
          <w:szCs w:val="24"/>
          <w:lang w:val="es-MX" w:bidi="hi-IN"/>
        </w:rPr>
        <w:t>cuál</w:t>
      </w:r>
      <w:r w:rsidRPr="00106CBC">
        <w:rPr>
          <w:rFonts w:ascii="Garamond" w:hAnsi="Garamond" w:cs="Garamond"/>
          <w:sz w:val="24"/>
          <w:szCs w:val="24"/>
          <w:lang w:val="es-MX" w:bidi="hi-IN"/>
        </w:rPr>
        <w:t xml:space="preserve"> es el importe promedio general?</w:t>
      </w:r>
    </w:p>
    <w:p w14:paraId="613F71CE" w14:textId="77777777" w:rsidR="00C743D6" w:rsidRPr="00106CBC" w:rsidRDefault="00C743D6" w:rsidP="00C743D6">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 xml:space="preserve">¿Cuál fue el vendedor que vendió </w:t>
      </w:r>
      <w:r w:rsidR="00B15BE8" w:rsidRPr="00106CBC">
        <w:rPr>
          <w:rFonts w:ascii="Garamond" w:hAnsi="Garamond" w:cs="Garamond"/>
          <w:sz w:val="24"/>
          <w:szCs w:val="24"/>
          <w:lang w:val="es-MX" w:bidi="hi-IN"/>
        </w:rPr>
        <w:t>más</w:t>
      </w:r>
      <w:r w:rsidRPr="00106CBC">
        <w:rPr>
          <w:rFonts w:ascii="Garamond" w:hAnsi="Garamond" w:cs="Garamond"/>
          <w:sz w:val="24"/>
          <w:szCs w:val="24"/>
          <w:lang w:val="es-MX" w:bidi="hi-IN"/>
        </w:rPr>
        <w:t xml:space="preserve"> ($)?</w:t>
      </w:r>
    </w:p>
    <w:p w14:paraId="59FDD329" w14:textId="77777777" w:rsidR="00C743D6" w:rsidRPr="00106CBC" w:rsidRDefault="00C743D6" w:rsidP="00C743D6">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¿Cuál es el importe total de ventas?</w:t>
      </w:r>
    </w:p>
    <w:p w14:paraId="799AB83D" w14:textId="77777777" w:rsidR="00C743D6" w:rsidRPr="00106CBC" w:rsidRDefault="00C743D6" w:rsidP="00C743D6">
      <w:pPr>
        <w:pStyle w:val="Textosinformato"/>
        <w:jc w:val="both"/>
        <w:rPr>
          <w:rFonts w:ascii="Garamond" w:hAnsi="Garamond" w:cs="Garamond"/>
          <w:sz w:val="24"/>
          <w:szCs w:val="24"/>
          <w:lang w:val="es-MX" w:bidi="hi-IN"/>
        </w:rPr>
      </w:pPr>
    </w:p>
    <w:p w14:paraId="3F9AEF07" w14:textId="77777777" w:rsidR="00C743D6" w:rsidRPr="00106CBC" w:rsidRDefault="00C743D6" w:rsidP="00C743D6">
      <w:pPr>
        <w:pStyle w:val="Textosinformato"/>
        <w:jc w:val="both"/>
        <w:rPr>
          <w:rFonts w:ascii="Garamond" w:hAnsi="Garamond" w:cs="Garamond"/>
          <w:sz w:val="24"/>
          <w:szCs w:val="24"/>
          <w:lang w:val="es-MX" w:bidi="hi-IN"/>
        </w:rPr>
      </w:pPr>
    </w:p>
    <w:p w14:paraId="35D0A48E" w14:textId="77777777" w:rsidR="00C743D6" w:rsidRPr="00106CBC" w:rsidRDefault="00C743D6" w:rsidP="00C743D6">
      <w:pPr>
        <w:pStyle w:val="Textosinformato"/>
        <w:jc w:val="both"/>
        <w:rPr>
          <w:rFonts w:ascii="Garamond" w:hAnsi="Garamond" w:cs="Garamond"/>
          <w:sz w:val="24"/>
          <w:szCs w:val="24"/>
          <w:lang w:val="es-MX" w:bidi="hi-IN"/>
        </w:rPr>
      </w:pPr>
    </w:p>
    <w:p w14:paraId="20459A3A" w14:textId="77777777" w:rsidR="00C743D6" w:rsidRPr="00106CBC" w:rsidRDefault="00C743D6" w:rsidP="00C743D6">
      <w:pPr>
        <w:pStyle w:val="Textosinformato"/>
        <w:jc w:val="both"/>
        <w:rPr>
          <w:rFonts w:ascii="Garamond" w:hAnsi="Garamond" w:cs="Garamond"/>
          <w:sz w:val="24"/>
          <w:szCs w:val="24"/>
          <w:lang w:val="es-MX" w:bidi="hi-IN"/>
        </w:rPr>
      </w:pPr>
    </w:p>
    <w:p w14:paraId="293A7737" w14:textId="77777777" w:rsidR="00C743D6" w:rsidRPr="00106CBC" w:rsidRDefault="00C743D6" w:rsidP="00C743D6">
      <w:pPr>
        <w:pStyle w:val="Textosinformato"/>
        <w:jc w:val="both"/>
        <w:rPr>
          <w:rFonts w:ascii="Garamond" w:hAnsi="Garamond" w:cs="Garamond"/>
          <w:sz w:val="24"/>
          <w:szCs w:val="24"/>
          <w:lang w:val="es-MX" w:bidi="hi-IN"/>
        </w:rPr>
      </w:pPr>
    </w:p>
    <w:p w14:paraId="42FC5225" w14:textId="77777777" w:rsidR="00C743D6" w:rsidRPr="00106CBC" w:rsidRDefault="00C743D6" w:rsidP="00C743D6">
      <w:pPr>
        <w:pStyle w:val="Textosinformato"/>
        <w:numPr>
          <w:ilvl w:val="0"/>
          <w:numId w:val="30"/>
        </w:numPr>
        <w:jc w:val="both"/>
        <w:rPr>
          <w:rFonts w:ascii="Garamond" w:hAnsi="Garamond" w:cs="Garamond"/>
          <w:sz w:val="24"/>
          <w:szCs w:val="24"/>
          <w:lang w:val="es-MX" w:bidi="hi-IN"/>
        </w:rPr>
      </w:pPr>
      <w:r w:rsidRPr="00106CBC">
        <w:rPr>
          <w:rFonts w:ascii="Garamond" w:hAnsi="Garamond" w:cs="Garamond"/>
          <w:sz w:val="24"/>
          <w:szCs w:val="24"/>
          <w:lang w:val="es-MX" w:bidi="hi-IN"/>
        </w:rPr>
        <w:t xml:space="preserve">Todos los pescadores deben informar mensualmente la cantidad pescada al departamento de pesca. Estos datos se analizan regularmente para determinar el crecimiento o disminución de la cantidad total de algunas especies de peces y para indicar </w:t>
      </w:r>
      <w:r w:rsidRPr="00106CBC">
        <w:rPr>
          <w:rFonts w:ascii="Garamond" w:hAnsi="Garamond" w:cs="Garamond"/>
          <w:sz w:val="24"/>
          <w:szCs w:val="24"/>
          <w:lang w:val="es-MX" w:bidi="hi-IN"/>
        </w:rPr>
        <w:lastRenderedPageBreak/>
        <w:t>cualquier posible problema. A partir de los informes de pesca se preparan datos que contienen lo siguiente: número de región de pesca, nombre de la especie, cantidad pescada este año y cantidad pescada el año anterior. Diseñe un algoritmo para leer el paquete de datos (que se termina con un número de región negativo) para señalar cualquier crecimiento o disminución desproporcionada de pesca. Un crecimiento o disminución se define con un porcentaje de cambio que supera el 30%.</w:t>
      </w:r>
    </w:p>
    <w:p w14:paraId="64E8351F" w14:textId="77777777" w:rsidR="00C743D6" w:rsidRPr="00106CBC" w:rsidRDefault="00C743D6" w:rsidP="00B15BE8">
      <w:pPr>
        <w:pStyle w:val="Textosinformato"/>
        <w:numPr>
          <w:ilvl w:val="0"/>
          <w:numId w:val="30"/>
        </w:numPr>
        <w:jc w:val="both"/>
        <w:rPr>
          <w:rFonts w:ascii="Garamond" w:hAnsi="Garamond" w:cs="Garamond"/>
          <w:sz w:val="24"/>
          <w:szCs w:val="24"/>
          <w:lang w:val="es-MX" w:bidi="hi-IN"/>
        </w:rPr>
      </w:pPr>
      <w:r w:rsidRPr="00106CBC">
        <w:rPr>
          <w:rFonts w:ascii="Garamond" w:hAnsi="Garamond" w:cs="Garamond"/>
          <w:sz w:val="24"/>
          <w:szCs w:val="24"/>
          <w:lang w:val="es-MX" w:bidi="hi-IN"/>
        </w:rPr>
        <w:t>La oficina de transito ha reunido datos concernientes a todos los accidentes de transito ocurridos en los diferentes municipios en el último año. Para cada conductor involucrado en un accidente se ha preparado los siguientes datos: Edad, Sexo (M o F), código de registro (1.- Culiacán, 0 para todos los demás). Diseñe un algoritmo para leer el paquete de datos e imprima los siguientes resúmenes estadísticos de los conductores que se han visto envueltos en accidentes:</w:t>
      </w:r>
    </w:p>
    <w:p w14:paraId="3B4AE4BE" w14:textId="77777777" w:rsidR="00C743D6" w:rsidRPr="00106CBC" w:rsidRDefault="00C743D6" w:rsidP="00B15BE8">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Porcentaje de conductores menores de 25 años.</w:t>
      </w:r>
    </w:p>
    <w:p w14:paraId="433617E0" w14:textId="77777777" w:rsidR="00C743D6" w:rsidRPr="00106CBC" w:rsidRDefault="00C743D6" w:rsidP="00B15BE8">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Porcentaje de conductores de sexo femenino.</w:t>
      </w:r>
    </w:p>
    <w:p w14:paraId="0D3ED7D3" w14:textId="77777777" w:rsidR="00C743D6" w:rsidRPr="00106CBC" w:rsidRDefault="00C743D6" w:rsidP="00B15BE8">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Porcentaje de conductores de sexo masculino con edades comprendidas entre 18 y 25 años.</w:t>
      </w:r>
    </w:p>
    <w:p w14:paraId="3EEA7F43" w14:textId="77777777" w:rsidR="00C743D6" w:rsidRPr="00106CBC" w:rsidRDefault="00C743D6" w:rsidP="00B15BE8">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Porcentaje de conductores con registros fuera de Culiacán.</w:t>
      </w:r>
    </w:p>
    <w:p w14:paraId="4520FD5D" w14:textId="77777777" w:rsidR="00C743D6" w:rsidRPr="00106CBC" w:rsidRDefault="00C743D6" w:rsidP="00B15BE8">
      <w:pPr>
        <w:pStyle w:val="Textosinformato"/>
        <w:ind w:left="720"/>
        <w:jc w:val="both"/>
        <w:rPr>
          <w:rFonts w:ascii="Garamond" w:hAnsi="Garamond" w:cs="Garamond"/>
          <w:sz w:val="24"/>
          <w:szCs w:val="24"/>
          <w:lang w:val="es-MX" w:bidi="hi-IN"/>
        </w:rPr>
      </w:pPr>
    </w:p>
    <w:p w14:paraId="1DA4B254" w14:textId="77777777" w:rsidR="00C743D6" w:rsidRPr="00106CBC" w:rsidRDefault="00C743D6" w:rsidP="00B15BE8">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Un 0 (cero) en la Edad índica el final de los datos.</w:t>
      </w:r>
    </w:p>
    <w:p w14:paraId="5259F650" w14:textId="77777777" w:rsidR="00C743D6" w:rsidRPr="00106CBC" w:rsidRDefault="00C743D6" w:rsidP="00B15BE8">
      <w:pPr>
        <w:pStyle w:val="Textosinformato"/>
        <w:ind w:left="720"/>
        <w:jc w:val="both"/>
        <w:rPr>
          <w:rFonts w:ascii="Garamond" w:hAnsi="Garamond" w:cs="Garamond"/>
          <w:sz w:val="24"/>
          <w:szCs w:val="24"/>
          <w:lang w:val="es-MX" w:bidi="hi-IN"/>
        </w:rPr>
      </w:pPr>
    </w:p>
    <w:p w14:paraId="604B44EF" w14:textId="77777777" w:rsidR="00C743D6" w:rsidRPr="00106CBC" w:rsidRDefault="00C743D6" w:rsidP="00C743D6">
      <w:pPr>
        <w:pStyle w:val="Textosinformato"/>
        <w:numPr>
          <w:ilvl w:val="0"/>
          <w:numId w:val="30"/>
        </w:numPr>
        <w:jc w:val="both"/>
        <w:rPr>
          <w:rFonts w:ascii="Garamond" w:hAnsi="Garamond" w:cs="Garamond"/>
          <w:sz w:val="24"/>
          <w:szCs w:val="24"/>
          <w:lang w:val="es-MX" w:bidi="hi-IN"/>
        </w:rPr>
      </w:pPr>
      <w:r w:rsidRPr="00106CBC">
        <w:rPr>
          <w:rFonts w:ascii="Garamond" w:hAnsi="Garamond" w:cs="Garamond"/>
          <w:sz w:val="24"/>
          <w:szCs w:val="24"/>
          <w:lang w:val="es-MX" w:bidi="hi-IN"/>
        </w:rPr>
        <w:t>Una carnicería desea saber el rendimiento obtenido de los canales de res que recibe durante el día. Para esto cuenta con un conjunto de datos que se recopilan para este propósito. Los canales son numerados al ser recibidos y para cada canal uno de ellos cuenta con lo siguiente: Número de canal, peso en Kg y precio de compra.</w:t>
      </w:r>
    </w:p>
    <w:p w14:paraId="42A077EA" w14:textId="77777777" w:rsidR="00C743D6" w:rsidRPr="00106CBC" w:rsidRDefault="00C743D6" w:rsidP="00B15BE8">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Estos datos aparecen en primer lugar para cada canal y a continuación se tienen los datos de las piezas obtenidas de este para su venta: Número de canal, nombre de la pieza, tipo, peso en kilos y precio de venta.</w:t>
      </w:r>
    </w:p>
    <w:p w14:paraId="212525D9" w14:textId="77777777" w:rsidR="00C743D6" w:rsidRPr="00106CBC" w:rsidRDefault="00C743D6" w:rsidP="00B15BE8">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Un 0 (cero) en el número del canal índica el final de los datos. Las piezas contenidas se clasifican en dos tipos (delgada y gruesa), las cuales se identifican con un 1 y 2 respectivamente. Elabore un algoritmo que tome como entrada estos datos y determine lo siguiente:</w:t>
      </w:r>
    </w:p>
    <w:p w14:paraId="2929C781" w14:textId="77777777" w:rsidR="00C743D6" w:rsidRPr="00106CBC" w:rsidRDefault="00C743D6" w:rsidP="00B15BE8">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El rendimiento de los Kg totales obtenidos de cada canal.</w:t>
      </w:r>
    </w:p>
    <w:p w14:paraId="42D77941" w14:textId="77777777" w:rsidR="00C743D6" w:rsidRPr="00106CBC" w:rsidRDefault="00C743D6" w:rsidP="00B15BE8">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El importe y el porcentaje de utilidad obtenido por la venta de las piezas de cada canal.</w:t>
      </w:r>
    </w:p>
    <w:p w14:paraId="5F5380D6" w14:textId="77777777" w:rsidR="00C743D6" w:rsidRPr="00106CBC" w:rsidRDefault="00C743D6" w:rsidP="00B15BE8">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El porcentaje obtenido de cada uno de los tipos de carnes en cada canal.</w:t>
      </w:r>
    </w:p>
    <w:p w14:paraId="218283DC" w14:textId="77777777" w:rsidR="00C743D6" w:rsidRPr="00106CBC" w:rsidRDefault="00C743D6" w:rsidP="00B15BE8">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¿Cuál es la diferencia entre los Kg comprados y los Kg obtenidos de cada canal y que porcentaje representa del peso del canal comprado</w:t>
      </w:r>
    </w:p>
    <w:p w14:paraId="27095AE7" w14:textId="77777777" w:rsidR="00C743D6" w:rsidRPr="00106CBC" w:rsidRDefault="00C743D6" w:rsidP="00B15BE8">
      <w:pPr>
        <w:pStyle w:val="Textosinformato"/>
        <w:ind w:left="360"/>
        <w:jc w:val="both"/>
        <w:rPr>
          <w:rFonts w:ascii="Garamond" w:hAnsi="Garamond" w:cs="Garamond"/>
          <w:sz w:val="24"/>
          <w:szCs w:val="24"/>
          <w:lang w:val="es-MX" w:bidi="hi-IN"/>
        </w:rPr>
      </w:pPr>
    </w:p>
    <w:p w14:paraId="2CF10A70" w14:textId="77777777" w:rsidR="00204545" w:rsidRPr="00106CBC" w:rsidRDefault="00C743D6" w:rsidP="00C743D6">
      <w:pPr>
        <w:pStyle w:val="Textosinformato"/>
        <w:numPr>
          <w:ilvl w:val="0"/>
          <w:numId w:val="30"/>
        </w:numPr>
        <w:jc w:val="both"/>
        <w:rPr>
          <w:rFonts w:ascii="Garamond" w:hAnsi="Garamond" w:cs="Garamond"/>
          <w:sz w:val="24"/>
          <w:szCs w:val="24"/>
          <w:lang w:val="es-MX" w:bidi="hi-IN"/>
        </w:rPr>
      </w:pPr>
      <w:r w:rsidRPr="00106CBC">
        <w:rPr>
          <w:rFonts w:ascii="Garamond" w:hAnsi="Garamond" w:cs="Garamond"/>
          <w:sz w:val="24"/>
          <w:szCs w:val="24"/>
          <w:lang w:val="es-MX" w:bidi="hi-IN"/>
        </w:rPr>
        <w:t xml:space="preserve">El gobierno actual a instituido el control de precios y salarios inmediatamente después de asumir el poder, su primer ministro ha recibido el consejo el consejo de su asesor económico de que las predicciones, basadas en las actuales tendencias señalan que los salarios continuarán aumentando alrededor del 5% anual; los precios de los artículos esenciales y de los servicios el 10% anual; y de impuestos personales el 16% anual. Sus consejeros políticos le sugieren que si los impuestos sumados al costo de los artículos esenciales y de los servicios significan el 75% de ingreso anual de un número significativo de electores podrá tener problemas en las próximas elecciones (que se esperan en los próximos 3 años) y que su la cifra sube al 80% se encontrará en graves problemas. El primer ministro ha hecho reunir toda la información concerniente al ingreso anual, los impuestos y el costo de los artículos y servicios esenciales para una muestra </w:t>
      </w:r>
      <w:r w:rsidRPr="00106CBC">
        <w:rPr>
          <w:rFonts w:ascii="Garamond" w:hAnsi="Garamond" w:cs="Garamond"/>
          <w:sz w:val="24"/>
          <w:szCs w:val="24"/>
          <w:lang w:val="es-MX" w:bidi="hi-IN"/>
        </w:rPr>
        <w:lastRenderedPageBreak/>
        <w:t>representativa de ciudadanos. Diséñese un algoritmo para determinar los números y el porcentaje de la muestra que caen en las categorías mencionadas del 75 y 80 porciento. No se conoce el número de la muestra. El final de los datos de entrada debe de terminarse por el método de fin de archivo.</w:t>
      </w:r>
    </w:p>
    <w:p w14:paraId="362A3F35" w14:textId="77777777" w:rsidR="00204545" w:rsidRPr="00106CBC" w:rsidRDefault="00204545" w:rsidP="0064525E">
      <w:pPr>
        <w:pStyle w:val="Textoindependiente"/>
        <w:ind w:firstLine="0"/>
        <w:outlineLvl w:val="1"/>
        <w:rPr>
          <w:b/>
          <w:sz w:val="28"/>
          <w:szCs w:val="24"/>
          <w:lang w:val="es-MX"/>
        </w:rPr>
      </w:pPr>
    </w:p>
    <w:p w14:paraId="0DC7A9E6" w14:textId="77777777" w:rsidR="006C6EF4" w:rsidRPr="00106CBC" w:rsidRDefault="005421F4" w:rsidP="005421F4">
      <w:pPr>
        <w:pStyle w:val="Textoindependiente"/>
        <w:outlineLvl w:val="1"/>
        <w:rPr>
          <w:lang w:val="es-MX"/>
        </w:rPr>
      </w:pPr>
      <w:bookmarkStart w:id="72" w:name="_Toc284416558"/>
      <w:r w:rsidRPr="00106CBC">
        <w:rPr>
          <w:b/>
          <w:sz w:val="28"/>
          <w:szCs w:val="24"/>
          <w:lang w:val="es-MX"/>
        </w:rPr>
        <w:t>Arreglos (</w:t>
      </w:r>
      <w:r w:rsidR="0014326A" w:rsidRPr="00106CBC">
        <w:rPr>
          <w:b/>
          <w:sz w:val="28"/>
          <w:szCs w:val="24"/>
          <w:lang w:val="es-MX"/>
        </w:rPr>
        <w:t>vectores y m</w:t>
      </w:r>
      <w:r w:rsidR="006C6EF4" w:rsidRPr="00106CBC">
        <w:rPr>
          <w:b/>
          <w:sz w:val="28"/>
          <w:szCs w:val="24"/>
          <w:lang w:val="es-MX"/>
        </w:rPr>
        <w:t>atrices</w:t>
      </w:r>
      <w:bookmarkEnd w:id="72"/>
      <w:r w:rsidRPr="00106CBC">
        <w:rPr>
          <w:b/>
          <w:sz w:val="28"/>
          <w:szCs w:val="24"/>
          <w:lang w:val="es-MX"/>
        </w:rPr>
        <w:t>)</w:t>
      </w:r>
    </w:p>
    <w:p w14:paraId="3FCDA7A2" w14:textId="77777777" w:rsidR="000F4D4F" w:rsidRPr="00106CBC" w:rsidRDefault="00453BB8" w:rsidP="008D3607">
      <w:pPr>
        <w:pStyle w:val="Textoindependiente"/>
        <w:rPr>
          <w:sz w:val="24"/>
          <w:szCs w:val="24"/>
          <w:lang w:val="es-MX"/>
        </w:rPr>
      </w:pPr>
      <w:r w:rsidRPr="00106CBC">
        <w:rPr>
          <w:sz w:val="24"/>
          <w:szCs w:val="24"/>
          <w:lang w:val="es-MX"/>
        </w:rPr>
        <w:t xml:space="preserve">Un </w:t>
      </w:r>
      <w:r w:rsidR="00A637DB" w:rsidRPr="00106CBC">
        <w:rPr>
          <w:b/>
          <w:sz w:val="24"/>
          <w:szCs w:val="24"/>
          <w:lang w:val="es-MX"/>
        </w:rPr>
        <w:t>arreglo</w:t>
      </w:r>
      <w:r w:rsidRPr="00106CBC">
        <w:rPr>
          <w:sz w:val="24"/>
          <w:szCs w:val="24"/>
          <w:lang w:val="es-MX"/>
        </w:rPr>
        <w:t xml:space="preserve"> es una zona de almacenamiento contiguo, que contiene una serie de elementos del mismo tipo. </w:t>
      </w:r>
      <w:r w:rsidR="000F4D4F" w:rsidRPr="00106CBC">
        <w:rPr>
          <w:sz w:val="24"/>
          <w:szCs w:val="24"/>
          <w:lang w:val="es-MX"/>
        </w:rPr>
        <w:t xml:space="preserve">Desde el punto de vista lógico una matriz se puede ver como un conjunto de elementos ordenados en fila (o filas y columnas si tuviera dos dimensiones). En principio, se puede considerar que todas las matrices son de una dimensión, la dimensión principal, pero los elementos de dicha fila pueden ser a su vez matrices (un proceso que puede ser </w:t>
      </w:r>
      <w:hyperlink r:id="rId22" w:tooltip="Recursión" w:history="1">
        <w:r w:rsidR="000F4D4F" w:rsidRPr="00106CBC">
          <w:rPr>
            <w:sz w:val="24"/>
            <w:szCs w:val="24"/>
            <w:lang w:val="es-MX"/>
          </w:rPr>
          <w:t>recursivo</w:t>
        </w:r>
      </w:hyperlink>
      <w:r w:rsidR="000F4D4F" w:rsidRPr="00106CBC">
        <w:rPr>
          <w:sz w:val="24"/>
          <w:szCs w:val="24"/>
          <w:lang w:val="es-MX"/>
        </w:rPr>
        <w:t>), lo que nos permite hablar de la existencia de matrices multidimensionales, aunque las más fáciles de imaginar son los de una, dos y tres dimensiones.</w:t>
      </w:r>
    </w:p>
    <w:p w14:paraId="4FA4CBD7" w14:textId="77777777" w:rsidR="000F4D4F" w:rsidRPr="00106CBC" w:rsidRDefault="000F4D4F" w:rsidP="008D3607">
      <w:pPr>
        <w:pStyle w:val="Textoindependiente"/>
        <w:rPr>
          <w:sz w:val="24"/>
          <w:szCs w:val="24"/>
          <w:lang w:val="es-MX"/>
        </w:rPr>
      </w:pPr>
      <w:r w:rsidRPr="00106CBC">
        <w:rPr>
          <w:sz w:val="24"/>
          <w:szCs w:val="24"/>
          <w:lang w:val="es-MX"/>
        </w:rPr>
        <w:t>Vector una dimensión.</w:t>
      </w:r>
    </w:p>
    <w:p w14:paraId="002CD6B8" w14:textId="77777777" w:rsidR="000F4D4F" w:rsidRPr="00106CBC" w:rsidRDefault="000F4D4F" w:rsidP="008D3607">
      <w:pPr>
        <w:pStyle w:val="Textoindependiente"/>
        <w:rPr>
          <w:sz w:val="24"/>
          <w:szCs w:val="24"/>
          <w:lang w:val="es-MX"/>
        </w:rPr>
      </w:pPr>
      <w:r w:rsidRPr="00106CBC">
        <w:rPr>
          <w:sz w:val="24"/>
          <w:szCs w:val="24"/>
          <w:lang w:val="es-MX"/>
        </w:rPr>
        <w:t>Matriz dos o más dimensiones.</w:t>
      </w:r>
    </w:p>
    <w:p w14:paraId="5335FBA1" w14:textId="77777777" w:rsidR="00A637DB" w:rsidRPr="00106CBC" w:rsidRDefault="00453BB8" w:rsidP="008D3607">
      <w:pPr>
        <w:pStyle w:val="Textoindependiente"/>
        <w:rPr>
          <w:sz w:val="24"/>
          <w:szCs w:val="24"/>
          <w:lang w:val="es-MX"/>
        </w:rPr>
      </w:pPr>
      <w:r w:rsidRPr="00106CBC">
        <w:rPr>
          <w:sz w:val="24"/>
          <w:szCs w:val="24"/>
          <w:lang w:val="es-MX"/>
        </w:rPr>
        <w:t xml:space="preserve">Todo vector se compone de un determinado número de elementos. Cada elemento es referenciado por la posición que ocupa dentro del vector. Dichas posiciones son llamadas </w:t>
      </w:r>
      <w:r w:rsidRPr="00106CBC">
        <w:rPr>
          <w:b/>
          <w:sz w:val="24"/>
          <w:szCs w:val="24"/>
          <w:lang w:val="es-MX"/>
        </w:rPr>
        <w:t>índice</w:t>
      </w:r>
      <w:r w:rsidRPr="00106CBC">
        <w:rPr>
          <w:sz w:val="24"/>
          <w:szCs w:val="24"/>
          <w:lang w:val="es-MX"/>
        </w:rPr>
        <w:t xml:space="preserve"> y siempre son correlativos.</w:t>
      </w:r>
    </w:p>
    <w:p w14:paraId="59031E77" w14:textId="77777777" w:rsidR="00A4018A" w:rsidRPr="00106CBC" w:rsidRDefault="00A4018A" w:rsidP="008D3607">
      <w:pPr>
        <w:pStyle w:val="Textoindependiente"/>
        <w:rPr>
          <w:sz w:val="24"/>
          <w:szCs w:val="24"/>
          <w:lang w:val="es-MX"/>
        </w:rPr>
      </w:pPr>
      <w:r w:rsidRPr="00106CBC">
        <w:rPr>
          <w:sz w:val="24"/>
          <w:szCs w:val="24"/>
          <w:lang w:val="es-MX"/>
        </w:rPr>
        <w:t>Vector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975"/>
        <w:gridCol w:w="975"/>
        <w:gridCol w:w="975"/>
        <w:gridCol w:w="976"/>
        <w:gridCol w:w="976"/>
        <w:gridCol w:w="976"/>
        <w:gridCol w:w="976"/>
        <w:gridCol w:w="976"/>
      </w:tblGrid>
      <w:tr w:rsidR="00CE608C" w:rsidRPr="00106CBC" w14:paraId="1E017D25" w14:textId="77777777" w:rsidTr="00CE608C">
        <w:tc>
          <w:tcPr>
            <w:tcW w:w="975" w:type="dxa"/>
            <w:tcBorders>
              <w:bottom w:val="single" w:sz="4" w:space="0" w:color="auto"/>
            </w:tcBorders>
          </w:tcPr>
          <w:p w14:paraId="67B48E53" w14:textId="77777777" w:rsidR="00453BB8" w:rsidRPr="00106CBC" w:rsidRDefault="00453BB8" w:rsidP="00CE608C">
            <w:pPr>
              <w:pStyle w:val="Textoindependiente"/>
              <w:ind w:firstLine="0"/>
              <w:rPr>
                <w:sz w:val="24"/>
                <w:szCs w:val="24"/>
                <w:lang w:val="es-MX"/>
              </w:rPr>
            </w:pPr>
          </w:p>
        </w:tc>
        <w:tc>
          <w:tcPr>
            <w:tcW w:w="975" w:type="dxa"/>
            <w:tcBorders>
              <w:bottom w:val="single" w:sz="4" w:space="0" w:color="auto"/>
            </w:tcBorders>
          </w:tcPr>
          <w:p w14:paraId="14C4F0DA" w14:textId="77777777" w:rsidR="00453BB8" w:rsidRPr="00106CBC" w:rsidRDefault="00453BB8" w:rsidP="00CE608C">
            <w:pPr>
              <w:pStyle w:val="Textoindependiente"/>
              <w:ind w:firstLine="0"/>
              <w:rPr>
                <w:sz w:val="24"/>
                <w:szCs w:val="24"/>
                <w:lang w:val="es-MX"/>
              </w:rPr>
            </w:pPr>
          </w:p>
        </w:tc>
        <w:tc>
          <w:tcPr>
            <w:tcW w:w="975" w:type="dxa"/>
            <w:tcBorders>
              <w:bottom w:val="single" w:sz="4" w:space="0" w:color="auto"/>
            </w:tcBorders>
          </w:tcPr>
          <w:p w14:paraId="6258A7D8" w14:textId="77777777" w:rsidR="00453BB8" w:rsidRPr="00106CBC" w:rsidRDefault="00453BB8" w:rsidP="00CE608C">
            <w:pPr>
              <w:pStyle w:val="Textoindependiente"/>
              <w:ind w:firstLine="0"/>
              <w:rPr>
                <w:sz w:val="24"/>
                <w:szCs w:val="24"/>
                <w:lang w:val="es-MX"/>
              </w:rPr>
            </w:pPr>
          </w:p>
        </w:tc>
        <w:tc>
          <w:tcPr>
            <w:tcW w:w="975" w:type="dxa"/>
            <w:tcBorders>
              <w:bottom w:val="single" w:sz="4" w:space="0" w:color="auto"/>
            </w:tcBorders>
          </w:tcPr>
          <w:p w14:paraId="7E2C02B3" w14:textId="77777777" w:rsidR="00453BB8" w:rsidRPr="00106CBC" w:rsidRDefault="00453BB8" w:rsidP="00CE608C">
            <w:pPr>
              <w:pStyle w:val="Textoindependiente"/>
              <w:ind w:firstLine="0"/>
              <w:rPr>
                <w:sz w:val="24"/>
                <w:szCs w:val="24"/>
                <w:lang w:val="es-MX"/>
              </w:rPr>
            </w:pPr>
          </w:p>
        </w:tc>
        <w:tc>
          <w:tcPr>
            <w:tcW w:w="976" w:type="dxa"/>
            <w:tcBorders>
              <w:bottom w:val="single" w:sz="4" w:space="0" w:color="auto"/>
            </w:tcBorders>
          </w:tcPr>
          <w:p w14:paraId="7970892E" w14:textId="77777777" w:rsidR="00453BB8" w:rsidRPr="00106CBC" w:rsidRDefault="00453BB8" w:rsidP="00CE608C">
            <w:pPr>
              <w:pStyle w:val="Textoindependiente"/>
              <w:ind w:firstLine="0"/>
              <w:rPr>
                <w:sz w:val="24"/>
                <w:szCs w:val="24"/>
                <w:lang w:val="es-MX"/>
              </w:rPr>
            </w:pPr>
          </w:p>
        </w:tc>
        <w:tc>
          <w:tcPr>
            <w:tcW w:w="976" w:type="dxa"/>
            <w:tcBorders>
              <w:bottom w:val="single" w:sz="4" w:space="0" w:color="auto"/>
            </w:tcBorders>
          </w:tcPr>
          <w:p w14:paraId="6D4BA929" w14:textId="77777777" w:rsidR="00453BB8" w:rsidRPr="00106CBC" w:rsidRDefault="00453BB8" w:rsidP="00CE608C">
            <w:pPr>
              <w:pStyle w:val="Textoindependiente"/>
              <w:ind w:firstLine="0"/>
              <w:rPr>
                <w:sz w:val="24"/>
                <w:szCs w:val="24"/>
                <w:lang w:val="es-MX"/>
              </w:rPr>
            </w:pPr>
          </w:p>
        </w:tc>
        <w:tc>
          <w:tcPr>
            <w:tcW w:w="976" w:type="dxa"/>
            <w:tcBorders>
              <w:bottom w:val="single" w:sz="4" w:space="0" w:color="auto"/>
            </w:tcBorders>
          </w:tcPr>
          <w:p w14:paraId="0AA5890D" w14:textId="77777777" w:rsidR="00453BB8" w:rsidRPr="00106CBC" w:rsidRDefault="00453BB8" w:rsidP="00CE608C">
            <w:pPr>
              <w:pStyle w:val="Textoindependiente"/>
              <w:ind w:firstLine="0"/>
              <w:rPr>
                <w:sz w:val="24"/>
                <w:szCs w:val="24"/>
                <w:lang w:val="es-MX"/>
              </w:rPr>
            </w:pPr>
          </w:p>
        </w:tc>
        <w:tc>
          <w:tcPr>
            <w:tcW w:w="976" w:type="dxa"/>
            <w:tcBorders>
              <w:bottom w:val="single" w:sz="4" w:space="0" w:color="auto"/>
            </w:tcBorders>
          </w:tcPr>
          <w:p w14:paraId="0B8774A5" w14:textId="77777777" w:rsidR="00453BB8" w:rsidRPr="00106CBC" w:rsidRDefault="00453BB8" w:rsidP="00CE608C">
            <w:pPr>
              <w:pStyle w:val="Textoindependiente"/>
              <w:ind w:firstLine="0"/>
              <w:rPr>
                <w:sz w:val="24"/>
                <w:szCs w:val="24"/>
                <w:lang w:val="es-MX"/>
              </w:rPr>
            </w:pPr>
          </w:p>
        </w:tc>
        <w:tc>
          <w:tcPr>
            <w:tcW w:w="976" w:type="dxa"/>
            <w:tcBorders>
              <w:bottom w:val="single" w:sz="4" w:space="0" w:color="auto"/>
            </w:tcBorders>
          </w:tcPr>
          <w:p w14:paraId="669284E7" w14:textId="77777777" w:rsidR="00453BB8" w:rsidRPr="00106CBC" w:rsidRDefault="00453BB8" w:rsidP="00CE608C">
            <w:pPr>
              <w:pStyle w:val="Textoindependiente"/>
              <w:ind w:firstLine="0"/>
              <w:rPr>
                <w:sz w:val="24"/>
                <w:szCs w:val="24"/>
                <w:lang w:val="es-MX"/>
              </w:rPr>
            </w:pPr>
          </w:p>
        </w:tc>
      </w:tr>
      <w:tr w:rsidR="00CE608C" w:rsidRPr="00106CBC" w14:paraId="7CA08FBC" w14:textId="77777777" w:rsidTr="00CE608C">
        <w:tc>
          <w:tcPr>
            <w:tcW w:w="975" w:type="dxa"/>
            <w:tcBorders>
              <w:top w:val="single" w:sz="4" w:space="0" w:color="auto"/>
              <w:left w:val="nil"/>
              <w:bottom w:val="nil"/>
              <w:right w:val="nil"/>
            </w:tcBorders>
          </w:tcPr>
          <w:p w14:paraId="3A2AA525" w14:textId="77777777" w:rsidR="00453BB8" w:rsidRPr="00106CBC" w:rsidRDefault="00453BB8" w:rsidP="00CE608C">
            <w:pPr>
              <w:pStyle w:val="Textoindependiente"/>
              <w:ind w:firstLine="0"/>
              <w:jc w:val="center"/>
              <w:rPr>
                <w:sz w:val="24"/>
                <w:szCs w:val="24"/>
                <w:lang w:val="es-MX"/>
              </w:rPr>
            </w:pPr>
            <w:r w:rsidRPr="00106CBC">
              <w:rPr>
                <w:sz w:val="24"/>
                <w:szCs w:val="24"/>
                <w:lang w:val="es-MX"/>
              </w:rPr>
              <w:t>0</w:t>
            </w:r>
          </w:p>
        </w:tc>
        <w:tc>
          <w:tcPr>
            <w:tcW w:w="975" w:type="dxa"/>
            <w:tcBorders>
              <w:top w:val="single" w:sz="4" w:space="0" w:color="auto"/>
              <w:left w:val="nil"/>
              <w:bottom w:val="nil"/>
              <w:right w:val="nil"/>
            </w:tcBorders>
          </w:tcPr>
          <w:p w14:paraId="110E58D5" w14:textId="77777777" w:rsidR="00453BB8" w:rsidRPr="00106CBC" w:rsidRDefault="00453BB8" w:rsidP="00CE608C">
            <w:pPr>
              <w:pStyle w:val="Textoindependiente"/>
              <w:ind w:firstLine="0"/>
              <w:jc w:val="center"/>
              <w:rPr>
                <w:sz w:val="24"/>
                <w:szCs w:val="24"/>
                <w:lang w:val="es-MX"/>
              </w:rPr>
            </w:pPr>
            <w:r w:rsidRPr="00106CBC">
              <w:rPr>
                <w:sz w:val="24"/>
                <w:szCs w:val="24"/>
                <w:lang w:val="es-MX"/>
              </w:rPr>
              <w:t>1</w:t>
            </w:r>
          </w:p>
        </w:tc>
        <w:tc>
          <w:tcPr>
            <w:tcW w:w="975" w:type="dxa"/>
            <w:tcBorders>
              <w:top w:val="single" w:sz="4" w:space="0" w:color="auto"/>
              <w:left w:val="nil"/>
              <w:bottom w:val="nil"/>
              <w:right w:val="nil"/>
            </w:tcBorders>
          </w:tcPr>
          <w:p w14:paraId="6E72956E" w14:textId="77777777" w:rsidR="00453BB8" w:rsidRPr="00106CBC" w:rsidRDefault="00453BB8" w:rsidP="00CE608C">
            <w:pPr>
              <w:pStyle w:val="Textoindependiente"/>
              <w:ind w:firstLine="0"/>
              <w:jc w:val="center"/>
              <w:rPr>
                <w:sz w:val="24"/>
                <w:szCs w:val="24"/>
                <w:lang w:val="es-MX"/>
              </w:rPr>
            </w:pPr>
            <w:r w:rsidRPr="00106CBC">
              <w:rPr>
                <w:sz w:val="24"/>
                <w:szCs w:val="24"/>
                <w:lang w:val="es-MX"/>
              </w:rPr>
              <w:t>2</w:t>
            </w:r>
          </w:p>
        </w:tc>
        <w:tc>
          <w:tcPr>
            <w:tcW w:w="975" w:type="dxa"/>
            <w:tcBorders>
              <w:top w:val="single" w:sz="4" w:space="0" w:color="auto"/>
              <w:left w:val="nil"/>
              <w:bottom w:val="nil"/>
              <w:right w:val="nil"/>
            </w:tcBorders>
          </w:tcPr>
          <w:p w14:paraId="3CDB83B0" w14:textId="77777777" w:rsidR="00453BB8" w:rsidRPr="00106CBC" w:rsidRDefault="00453BB8" w:rsidP="00CE608C">
            <w:pPr>
              <w:pStyle w:val="Textoindependiente"/>
              <w:ind w:firstLine="0"/>
              <w:jc w:val="center"/>
              <w:rPr>
                <w:sz w:val="24"/>
                <w:szCs w:val="24"/>
                <w:lang w:val="es-MX"/>
              </w:rPr>
            </w:pPr>
            <w:r w:rsidRPr="00106CBC">
              <w:rPr>
                <w:sz w:val="24"/>
                <w:szCs w:val="24"/>
                <w:lang w:val="es-MX"/>
              </w:rPr>
              <w:t>3</w:t>
            </w:r>
          </w:p>
        </w:tc>
        <w:tc>
          <w:tcPr>
            <w:tcW w:w="976" w:type="dxa"/>
            <w:tcBorders>
              <w:top w:val="single" w:sz="4" w:space="0" w:color="auto"/>
              <w:left w:val="nil"/>
              <w:bottom w:val="nil"/>
              <w:right w:val="nil"/>
            </w:tcBorders>
          </w:tcPr>
          <w:p w14:paraId="4C57D1FA" w14:textId="77777777" w:rsidR="00453BB8" w:rsidRPr="00106CBC" w:rsidRDefault="00453BB8" w:rsidP="00CE608C">
            <w:pPr>
              <w:pStyle w:val="Textoindependiente"/>
              <w:ind w:firstLine="0"/>
              <w:jc w:val="center"/>
              <w:rPr>
                <w:sz w:val="24"/>
                <w:szCs w:val="24"/>
                <w:lang w:val="es-MX"/>
              </w:rPr>
            </w:pPr>
            <w:r w:rsidRPr="00106CBC">
              <w:rPr>
                <w:sz w:val="24"/>
                <w:szCs w:val="24"/>
                <w:lang w:val="es-MX"/>
              </w:rPr>
              <w:t>4</w:t>
            </w:r>
          </w:p>
        </w:tc>
        <w:tc>
          <w:tcPr>
            <w:tcW w:w="976" w:type="dxa"/>
            <w:tcBorders>
              <w:top w:val="single" w:sz="4" w:space="0" w:color="auto"/>
              <w:left w:val="nil"/>
              <w:bottom w:val="nil"/>
              <w:right w:val="nil"/>
            </w:tcBorders>
          </w:tcPr>
          <w:p w14:paraId="601F31E5" w14:textId="77777777" w:rsidR="00453BB8" w:rsidRPr="00106CBC" w:rsidRDefault="00453BB8" w:rsidP="00CE608C">
            <w:pPr>
              <w:pStyle w:val="Textoindependiente"/>
              <w:ind w:firstLine="0"/>
              <w:jc w:val="center"/>
              <w:rPr>
                <w:sz w:val="24"/>
                <w:szCs w:val="24"/>
                <w:lang w:val="es-MX"/>
              </w:rPr>
            </w:pPr>
            <w:r w:rsidRPr="00106CBC">
              <w:rPr>
                <w:sz w:val="24"/>
                <w:szCs w:val="24"/>
                <w:lang w:val="es-MX"/>
              </w:rPr>
              <w:t>5</w:t>
            </w:r>
          </w:p>
        </w:tc>
        <w:tc>
          <w:tcPr>
            <w:tcW w:w="976" w:type="dxa"/>
            <w:tcBorders>
              <w:top w:val="single" w:sz="4" w:space="0" w:color="auto"/>
              <w:left w:val="nil"/>
              <w:bottom w:val="nil"/>
              <w:right w:val="nil"/>
            </w:tcBorders>
          </w:tcPr>
          <w:p w14:paraId="27CA025F" w14:textId="77777777" w:rsidR="00453BB8" w:rsidRPr="00106CBC" w:rsidRDefault="00453BB8" w:rsidP="00CE608C">
            <w:pPr>
              <w:pStyle w:val="Textoindependiente"/>
              <w:ind w:firstLine="0"/>
              <w:jc w:val="center"/>
              <w:rPr>
                <w:sz w:val="24"/>
                <w:szCs w:val="24"/>
                <w:lang w:val="es-MX"/>
              </w:rPr>
            </w:pPr>
            <w:r w:rsidRPr="00106CBC">
              <w:rPr>
                <w:sz w:val="24"/>
                <w:szCs w:val="24"/>
                <w:lang w:val="es-MX"/>
              </w:rPr>
              <w:t>6</w:t>
            </w:r>
          </w:p>
        </w:tc>
        <w:tc>
          <w:tcPr>
            <w:tcW w:w="976" w:type="dxa"/>
            <w:tcBorders>
              <w:top w:val="single" w:sz="4" w:space="0" w:color="auto"/>
              <w:left w:val="nil"/>
              <w:bottom w:val="nil"/>
              <w:right w:val="nil"/>
            </w:tcBorders>
          </w:tcPr>
          <w:p w14:paraId="0BC9CABC" w14:textId="77777777" w:rsidR="00453BB8" w:rsidRPr="00106CBC" w:rsidRDefault="00453BB8" w:rsidP="00CE608C">
            <w:pPr>
              <w:pStyle w:val="Textoindependiente"/>
              <w:ind w:firstLine="0"/>
              <w:jc w:val="center"/>
              <w:rPr>
                <w:sz w:val="24"/>
                <w:szCs w:val="24"/>
                <w:lang w:val="es-MX"/>
              </w:rPr>
            </w:pPr>
            <w:r w:rsidRPr="00106CBC">
              <w:rPr>
                <w:sz w:val="24"/>
                <w:szCs w:val="24"/>
                <w:lang w:val="es-MX"/>
              </w:rPr>
              <w:t>7</w:t>
            </w:r>
          </w:p>
        </w:tc>
        <w:tc>
          <w:tcPr>
            <w:tcW w:w="976" w:type="dxa"/>
            <w:tcBorders>
              <w:top w:val="single" w:sz="4" w:space="0" w:color="auto"/>
              <w:left w:val="nil"/>
              <w:bottom w:val="nil"/>
              <w:right w:val="nil"/>
            </w:tcBorders>
          </w:tcPr>
          <w:p w14:paraId="57734811" w14:textId="77777777" w:rsidR="00453BB8" w:rsidRPr="00106CBC" w:rsidRDefault="00453BB8" w:rsidP="00CE608C">
            <w:pPr>
              <w:pStyle w:val="Textoindependiente"/>
              <w:ind w:firstLine="0"/>
              <w:jc w:val="center"/>
              <w:rPr>
                <w:sz w:val="24"/>
                <w:szCs w:val="24"/>
                <w:lang w:val="es-MX"/>
              </w:rPr>
            </w:pPr>
            <w:r w:rsidRPr="00106CBC">
              <w:rPr>
                <w:sz w:val="24"/>
                <w:szCs w:val="24"/>
                <w:lang w:val="es-MX"/>
              </w:rPr>
              <w:t>N</w:t>
            </w:r>
          </w:p>
        </w:tc>
      </w:tr>
    </w:tbl>
    <w:p w14:paraId="36B71E27" w14:textId="77777777" w:rsidR="00A4018A" w:rsidRPr="00106CBC" w:rsidRDefault="00A4018A" w:rsidP="008D3607">
      <w:pPr>
        <w:pStyle w:val="Textoindependiente"/>
        <w:rPr>
          <w:sz w:val="24"/>
          <w:szCs w:val="24"/>
          <w:lang w:val="es-MX"/>
        </w:rPr>
      </w:pPr>
      <w:r w:rsidRPr="00106CBC">
        <w:rPr>
          <w:sz w:val="24"/>
          <w:szCs w:val="24"/>
          <w:lang w:val="es-MX"/>
        </w:rPr>
        <w:t>Matriz</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1756"/>
        <w:gridCol w:w="1756"/>
        <w:gridCol w:w="1756"/>
        <w:gridCol w:w="1756"/>
      </w:tblGrid>
      <w:tr w:rsidR="00CE608C" w:rsidRPr="00106CBC" w14:paraId="4BBDDBDF" w14:textId="77777777" w:rsidTr="00CE608C">
        <w:tc>
          <w:tcPr>
            <w:tcW w:w="1756" w:type="dxa"/>
            <w:tcBorders>
              <w:top w:val="nil"/>
              <w:left w:val="nil"/>
              <w:bottom w:val="nil"/>
              <w:right w:val="nil"/>
            </w:tcBorders>
          </w:tcPr>
          <w:p w14:paraId="2A0C8594" w14:textId="77777777" w:rsidR="00A4018A" w:rsidRPr="00106CBC" w:rsidRDefault="00A4018A" w:rsidP="00CE608C">
            <w:pPr>
              <w:pStyle w:val="Textoindependiente"/>
              <w:ind w:firstLine="0"/>
              <w:jc w:val="center"/>
              <w:rPr>
                <w:sz w:val="24"/>
                <w:szCs w:val="24"/>
                <w:lang w:val="es-MX"/>
              </w:rPr>
            </w:pPr>
            <w:r w:rsidRPr="00106CBC">
              <w:rPr>
                <w:sz w:val="24"/>
                <w:szCs w:val="24"/>
                <w:lang w:val="es-MX"/>
              </w:rPr>
              <w:t>Filas\Columnas</w:t>
            </w:r>
          </w:p>
        </w:tc>
        <w:tc>
          <w:tcPr>
            <w:tcW w:w="1756" w:type="dxa"/>
            <w:tcBorders>
              <w:top w:val="nil"/>
              <w:left w:val="nil"/>
              <w:bottom w:val="single" w:sz="4" w:space="0" w:color="auto"/>
              <w:right w:val="nil"/>
            </w:tcBorders>
          </w:tcPr>
          <w:p w14:paraId="3D6D3637" w14:textId="77777777" w:rsidR="00A4018A" w:rsidRPr="00106CBC" w:rsidRDefault="00A4018A" w:rsidP="00CE608C">
            <w:pPr>
              <w:pStyle w:val="Textoindependiente"/>
              <w:ind w:firstLine="0"/>
              <w:jc w:val="center"/>
              <w:rPr>
                <w:sz w:val="24"/>
                <w:szCs w:val="24"/>
                <w:lang w:val="es-MX"/>
              </w:rPr>
            </w:pPr>
            <w:r w:rsidRPr="00106CBC">
              <w:rPr>
                <w:sz w:val="24"/>
                <w:szCs w:val="24"/>
                <w:lang w:val="es-MX"/>
              </w:rPr>
              <w:t>0</w:t>
            </w:r>
          </w:p>
        </w:tc>
        <w:tc>
          <w:tcPr>
            <w:tcW w:w="1756" w:type="dxa"/>
            <w:tcBorders>
              <w:top w:val="nil"/>
              <w:left w:val="nil"/>
              <w:bottom w:val="single" w:sz="4" w:space="0" w:color="auto"/>
              <w:right w:val="nil"/>
            </w:tcBorders>
          </w:tcPr>
          <w:p w14:paraId="21C59F58" w14:textId="77777777" w:rsidR="00A4018A" w:rsidRPr="00106CBC" w:rsidRDefault="00A4018A" w:rsidP="00CE608C">
            <w:pPr>
              <w:pStyle w:val="Textoindependiente"/>
              <w:ind w:firstLine="0"/>
              <w:jc w:val="center"/>
              <w:rPr>
                <w:sz w:val="24"/>
                <w:szCs w:val="24"/>
                <w:lang w:val="es-MX"/>
              </w:rPr>
            </w:pPr>
            <w:r w:rsidRPr="00106CBC">
              <w:rPr>
                <w:sz w:val="24"/>
                <w:szCs w:val="24"/>
                <w:lang w:val="es-MX"/>
              </w:rPr>
              <w:t>1</w:t>
            </w:r>
          </w:p>
        </w:tc>
        <w:tc>
          <w:tcPr>
            <w:tcW w:w="1756" w:type="dxa"/>
            <w:tcBorders>
              <w:top w:val="nil"/>
              <w:left w:val="nil"/>
              <w:bottom w:val="single" w:sz="4" w:space="0" w:color="auto"/>
              <w:right w:val="nil"/>
            </w:tcBorders>
          </w:tcPr>
          <w:p w14:paraId="357EB1C2" w14:textId="77777777" w:rsidR="00A4018A" w:rsidRPr="00106CBC" w:rsidRDefault="00A4018A" w:rsidP="00CE608C">
            <w:pPr>
              <w:pStyle w:val="Textoindependiente"/>
              <w:ind w:firstLine="0"/>
              <w:jc w:val="center"/>
              <w:rPr>
                <w:sz w:val="24"/>
                <w:szCs w:val="24"/>
                <w:lang w:val="es-MX"/>
              </w:rPr>
            </w:pPr>
            <w:r w:rsidRPr="00106CBC">
              <w:rPr>
                <w:sz w:val="24"/>
                <w:szCs w:val="24"/>
                <w:lang w:val="es-MX"/>
              </w:rPr>
              <w:t>2</w:t>
            </w:r>
          </w:p>
        </w:tc>
        <w:tc>
          <w:tcPr>
            <w:tcW w:w="1756" w:type="dxa"/>
            <w:tcBorders>
              <w:top w:val="nil"/>
              <w:left w:val="nil"/>
              <w:bottom w:val="single" w:sz="4" w:space="0" w:color="auto"/>
              <w:right w:val="nil"/>
            </w:tcBorders>
          </w:tcPr>
          <w:p w14:paraId="5876418E" w14:textId="77777777" w:rsidR="00A4018A" w:rsidRPr="00106CBC" w:rsidRDefault="00A4018A" w:rsidP="00CE608C">
            <w:pPr>
              <w:pStyle w:val="Textoindependiente"/>
              <w:ind w:firstLine="0"/>
              <w:jc w:val="center"/>
              <w:rPr>
                <w:sz w:val="24"/>
                <w:szCs w:val="24"/>
                <w:lang w:val="es-MX"/>
              </w:rPr>
            </w:pPr>
            <w:r w:rsidRPr="00106CBC">
              <w:rPr>
                <w:sz w:val="24"/>
                <w:szCs w:val="24"/>
                <w:lang w:val="es-MX"/>
              </w:rPr>
              <w:t>M</w:t>
            </w:r>
          </w:p>
        </w:tc>
      </w:tr>
      <w:tr w:rsidR="00CE608C" w:rsidRPr="00106CBC" w14:paraId="798F2D97" w14:textId="77777777" w:rsidTr="00CE608C">
        <w:tc>
          <w:tcPr>
            <w:tcW w:w="1756" w:type="dxa"/>
            <w:tcBorders>
              <w:top w:val="nil"/>
              <w:left w:val="nil"/>
              <w:bottom w:val="nil"/>
              <w:right w:val="single" w:sz="4" w:space="0" w:color="auto"/>
            </w:tcBorders>
          </w:tcPr>
          <w:p w14:paraId="4DA8DA72" w14:textId="77777777" w:rsidR="00A4018A" w:rsidRPr="00106CBC" w:rsidRDefault="00A4018A" w:rsidP="00CE608C">
            <w:pPr>
              <w:pStyle w:val="Textoindependiente"/>
              <w:ind w:firstLine="0"/>
              <w:jc w:val="center"/>
              <w:rPr>
                <w:sz w:val="24"/>
                <w:szCs w:val="24"/>
                <w:lang w:val="es-MX"/>
              </w:rPr>
            </w:pPr>
            <w:r w:rsidRPr="00106CBC">
              <w:rPr>
                <w:sz w:val="24"/>
                <w:szCs w:val="24"/>
                <w:lang w:val="es-MX"/>
              </w:rPr>
              <w:t>0</w:t>
            </w:r>
          </w:p>
        </w:tc>
        <w:tc>
          <w:tcPr>
            <w:tcW w:w="1756" w:type="dxa"/>
            <w:tcBorders>
              <w:top w:val="single" w:sz="4" w:space="0" w:color="auto"/>
              <w:left w:val="single" w:sz="4" w:space="0" w:color="auto"/>
            </w:tcBorders>
          </w:tcPr>
          <w:p w14:paraId="61D1187C" w14:textId="77777777" w:rsidR="00A4018A" w:rsidRPr="00106CBC" w:rsidRDefault="00A4018A" w:rsidP="00CE608C">
            <w:pPr>
              <w:pStyle w:val="Textoindependiente"/>
              <w:ind w:firstLine="0"/>
              <w:rPr>
                <w:sz w:val="24"/>
                <w:szCs w:val="24"/>
                <w:lang w:val="es-MX"/>
              </w:rPr>
            </w:pPr>
          </w:p>
        </w:tc>
        <w:tc>
          <w:tcPr>
            <w:tcW w:w="1756" w:type="dxa"/>
            <w:tcBorders>
              <w:top w:val="single" w:sz="4" w:space="0" w:color="auto"/>
            </w:tcBorders>
          </w:tcPr>
          <w:p w14:paraId="2DA53B6B" w14:textId="77777777" w:rsidR="00A4018A" w:rsidRPr="00106CBC" w:rsidRDefault="00A4018A" w:rsidP="00CE608C">
            <w:pPr>
              <w:pStyle w:val="Textoindependiente"/>
              <w:ind w:firstLine="0"/>
              <w:rPr>
                <w:sz w:val="24"/>
                <w:szCs w:val="24"/>
                <w:lang w:val="es-MX"/>
              </w:rPr>
            </w:pPr>
          </w:p>
        </w:tc>
        <w:tc>
          <w:tcPr>
            <w:tcW w:w="1756" w:type="dxa"/>
            <w:tcBorders>
              <w:top w:val="single" w:sz="4" w:space="0" w:color="auto"/>
            </w:tcBorders>
          </w:tcPr>
          <w:p w14:paraId="36E540B4" w14:textId="77777777" w:rsidR="00A4018A" w:rsidRPr="00106CBC" w:rsidRDefault="00A4018A" w:rsidP="00CE608C">
            <w:pPr>
              <w:pStyle w:val="Textoindependiente"/>
              <w:ind w:firstLine="0"/>
              <w:rPr>
                <w:sz w:val="24"/>
                <w:szCs w:val="24"/>
                <w:lang w:val="es-MX"/>
              </w:rPr>
            </w:pPr>
          </w:p>
        </w:tc>
        <w:tc>
          <w:tcPr>
            <w:tcW w:w="1756" w:type="dxa"/>
            <w:tcBorders>
              <w:top w:val="single" w:sz="4" w:space="0" w:color="auto"/>
            </w:tcBorders>
          </w:tcPr>
          <w:p w14:paraId="13F00226" w14:textId="77777777" w:rsidR="00A4018A" w:rsidRPr="00106CBC" w:rsidRDefault="00A4018A" w:rsidP="00CE608C">
            <w:pPr>
              <w:pStyle w:val="Textoindependiente"/>
              <w:ind w:firstLine="0"/>
              <w:rPr>
                <w:sz w:val="24"/>
                <w:szCs w:val="24"/>
                <w:lang w:val="es-MX"/>
              </w:rPr>
            </w:pPr>
          </w:p>
        </w:tc>
      </w:tr>
      <w:tr w:rsidR="00CE608C" w:rsidRPr="00106CBC" w14:paraId="4FBBCB25" w14:textId="77777777" w:rsidTr="00CE608C">
        <w:tc>
          <w:tcPr>
            <w:tcW w:w="1756" w:type="dxa"/>
            <w:tcBorders>
              <w:top w:val="nil"/>
              <w:left w:val="nil"/>
              <w:bottom w:val="nil"/>
              <w:right w:val="single" w:sz="4" w:space="0" w:color="auto"/>
            </w:tcBorders>
          </w:tcPr>
          <w:p w14:paraId="04D4E621" w14:textId="77777777" w:rsidR="00A4018A" w:rsidRPr="00106CBC" w:rsidRDefault="00A4018A" w:rsidP="00CE608C">
            <w:pPr>
              <w:pStyle w:val="Textoindependiente"/>
              <w:ind w:firstLine="0"/>
              <w:jc w:val="center"/>
              <w:rPr>
                <w:sz w:val="24"/>
                <w:szCs w:val="24"/>
                <w:lang w:val="es-MX"/>
              </w:rPr>
            </w:pPr>
            <w:r w:rsidRPr="00106CBC">
              <w:rPr>
                <w:sz w:val="24"/>
                <w:szCs w:val="24"/>
                <w:lang w:val="es-MX"/>
              </w:rPr>
              <w:t>1</w:t>
            </w:r>
          </w:p>
        </w:tc>
        <w:tc>
          <w:tcPr>
            <w:tcW w:w="1756" w:type="dxa"/>
            <w:tcBorders>
              <w:left w:val="single" w:sz="4" w:space="0" w:color="auto"/>
            </w:tcBorders>
          </w:tcPr>
          <w:p w14:paraId="768D4598" w14:textId="77777777" w:rsidR="00A4018A" w:rsidRPr="00106CBC" w:rsidRDefault="00A4018A" w:rsidP="00CE608C">
            <w:pPr>
              <w:pStyle w:val="Textoindependiente"/>
              <w:ind w:firstLine="0"/>
              <w:rPr>
                <w:sz w:val="24"/>
                <w:szCs w:val="24"/>
                <w:lang w:val="es-MX"/>
              </w:rPr>
            </w:pPr>
          </w:p>
        </w:tc>
        <w:tc>
          <w:tcPr>
            <w:tcW w:w="1756" w:type="dxa"/>
          </w:tcPr>
          <w:p w14:paraId="24B3CE9C" w14:textId="77777777" w:rsidR="00A4018A" w:rsidRPr="00106CBC" w:rsidRDefault="00A4018A" w:rsidP="00CE608C">
            <w:pPr>
              <w:pStyle w:val="Textoindependiente"/>
              <w:ind w:firstLine="0"/>
              <w:rPr>
                <w:sz w:val="24"/>
                <w:szCs w:val="24"/>
                <w:lang w:val="es-MX"/>
              </w:rPr>
            </w:pPr>
          </w:p>
        </w:tc>
        <w:tc>
          <w:tcPr>
            <w:tcW w:w="1756" w:type="dxa"/>
          </w:tcPr>
          <w:p w14:paraId="2109E9DA" w14:textId="77777777" w:rsidR="00A4018A" w:rsidRPr="00106CBC" w:rsidRDefault="00A4018A" w:rsidP="00CE608C">
            <w:pPr>
              <w:pStyle w:val="Textoindependiente"/>
              <w:ind w:firstLine="0"/>
              <w:rPr>
                <w:sz w:val="24"/>
                <w:szCs w:val="24"/>
                <w:lang w:val="es-MX"/>
              </w:rPr>
            </w:pPr>
          </w:p>
        </w:tc>
        <w:tc>
          <w:tcPr>
            <w:tcW w:w="1756" w:type="dxa"/>
          </w:tcPr>
          <w:p w14:paraId="145D05FF" w14:textId="77777777" w:rsidR="00A4018A" w:rsidRPr="00106CBC" w:rsidRDefault="00A4018A" w:rsidP="00CE608C">
            <w:pPr>
              <w:pStyle w:val="Textoindependiente"/>
              <w:ind w:firstLine="0"/>
              <w:rPr>
                <w:sz w:val="24"/>
                <w:szCs w:val="24"/>
                <w:lang w:val="es-MX"/>
              </w:rPr>
            </w:pPr>
          </w:p>
        </w:tc>
      </w:tr>
      <w:tr w:rsidR="00CE608C" w:rsidRPr="00106CBC" w14:paraId="35E5CF69" w14:textId="77777777" w:rsidTr="00CE608C">
        <w:tc>
          <w:tcPr>
            <w:tcW w:w="1756" w:type="dxa"/>
            <w:tcBorders>
              <w:top w:val="nil"/>
              <w:left w:val="nil"/>
              <w:bottom w:val="nil"/>
              <w:right w:val="single" w:sz="4" w:space="0" w:color="auto"/>
            </w:tcBorders>
          </w:tcPr>
          <w:p w14:paraId="726D3D87" w14:textId="77777777" w:rsidR="00A4018A" w:rsidRPr="00106CBC" w:rsidRDefault="00A4018A" w:rsidP="00CE608C">
            <w:pPr>
              <w:pStyle w:val="Textoindependiente"/>
              <w:ind w:firstLine="0"/>
              <w:jc w:val="center"/>
              <w:rPr>
                <w:sz w:val="24"/>
                <w:szCs w:val="24"/>
                <w:lang w:val="es-MX"/>
              </w:rPr>
            </w:pPr>
            <w:r w:rsidRPr="00106CBC">
              <w:rPr>
                <w:sz w:val="24"/>
                <w:szCs w:val="24"/>
                <w:lang w:val="es-MX"/>
              </w:rPr>
              <w:t>N</w:t>
            </w:r>
          </w:p>
        </w:tc>
        <w:tc>
          <w:tcPr>
            <w:tcW w:w="1756" w:type="dxa"/>
            <w:tcBorders>
              <w:left w:val="single" w:sz="4" w:space="0" w:color="auto"/>
            </w:tcBorders>
          </w:tcPr>
          <w:p w14:paraId="63DE643E" w14:textId="77777777" w:rsidR="00A4018A" w:rsidRPr="00106CBC" w:rsidRDefault="00A4018A" w:rsidP="00CE608C">
            <w:pPr>
              <w:pStyle w:val="Textoindependiente"/>
              <w:ind w:firstLine="0"/>
              <w:rPr>
                <w:sz w:val="24"/>
                <w:szCs w:val="24"/>
                <w:lang w:val="es-MX"/>
              </w:rPr>
            </w:pPr>
          </w:p>
        </w:tc>
        <w:tc>
          <w:tcPr>
            <w:tcW w:w="1756" w:type="dxa"/>
          </w:tcPr>
          <w:p w14:paraId="65B896A2" w14:textId="77777777" w:rsidR="00A4018A" w:rsidRPr="00106CBC" w:rsidRDefault="00A4018A" w:rsidP="00CE608C">
            <w:pPr>
              <w:pStyle w:val="Textoindependiente"/>
              <w:ind w:firstLine="0"/>
              <w:rPr>
                <w:sz w:val="24"/>
                <w:szCs w:val="24"/>
                <w:lang w:val="es-MX"/>
              </w:rPr>
            </w:pPr>
          </w:p>
        </w:tc>
        <w:tc>
          <w:tcPr>
            <w:tcW w:w="1756" w:type="dxa"/>
          </w:tcPr>
          <w:p w14:paraId="7577A535" w14:textId="77777777" w:rsidR="00A4018A" w:rsidRPr="00106CBC" w:rsidRDefault="00A4018A" w:rsidP="00CE608C">
            <w:pPr>
              <w:pStyle w:val="Textoindependiente"/>
              <w:ind w:firstLine="0"/>
              <w:rPr>
                <w:sz w:val="24"/>
                <w:szCs w:val="24"/>
                <w:lang w:val="es-MX"/>
              </w:rPr>
            </w:pPr>
          </w:p>
        </w:tc>
        <w:tc>
          <w:tcPr>
            <w:tcW w:w="1756" w:type="dxa"/>
          </w:tcPr>
          <w:p w14:paraId="0A09D2BA" w14:textId="77777777" w:rsidR="00A4018A" w:rsidRPr="00106CBC" w:rsidRDefault="00A4018A" w:rsidP="00CE608C">
            <w:pPr>
              <w:pStyle w:val="Textoindependiente"/>
              <w:ind w:firstLine="0"/>
              <w:rPr>
                <w:sz w:val="24"/>
                <w:szCs w:val="24"/>
                <w:lang w:val="es-MX"/>
              </w:rPr>
            </w:pPr>
          </w:p>
        </w:tc>
      </w:tr>
    </w:tbl>
    <w:p w14:paraId="4C52BE91" w14:textId="77777777" w:rsidR="00A4018A" w:rsidRPr="00106CBC" w:rsidRDefault="00A4018A" w:rsidP="008D3607">
      <w:pPr>
        <w:pStyle w:val="Textoindependiente"/>
        <w:rPr>
          <w:sz w:val="24"/>
          <w:szCs w:val="24"/>
          <w:lang w:val="es-MX"/>
        </w:rPr>
      </w:pPr>
    </w:p>
    <w:p w14:paraId="1D65AF33" w14:textId="77777777" w:rsidR="00A4018A" w:rsidRPr="00106CBC" w:rsidRDefault="00A4018A" w:rsidP="008D3607">
      <w:pPr>
        <w:pStyle w:val="Textoindependiente"/>
        <w:rPr>
          <w:sz w:val="24"/>
          <w:szCs w:val="24"/>
          <w:lang w:val="es-MX"/>
        </w:rPr>
      </w:pPr>
    </w:p>
    <w:p w14:paraId="60FEE7EE" w14:textId="77777777" w:rsidR="008D3607" w:rsidRPr="00106CBC" w:rsidRDefault="000F4D4F" w:rsidP="008D3607">
      <w:pPr>
        <w:pStyle w:val="Textoindependiente"/>
        <w:rPr>
          <w:sz w:val="24"/>
          <w:szCs w:val="24"/>
          <w:lang w:val="es-MX"/>
        </w:rPr>
      </w:pPr>
      <w:r w:rsidRPr="00106CBC">
        <w:rPr>
          <w:sz w:val="24"/>
          <w:szCs w:val="24"/>
          <w:lang w:val="es-MX"/>
        </w:rPr>
        <w:t>En Algor s</w:t>
      </w:r>
      <w:r w:rsidR="008D3607" w:rsidRPr="00106CBC">
        <w:rPr>
          <w:sz w:val="24"/>
          <w:szCs w:val="24"/>
          <w:lang w:val="es-MX"/>
        </w:rPr>
        <w:t>e permite definir arreglos de cualquiera de los tipos simples. Los arreglos pueden tener cualquier cantidad de dimensiones. De cada dimensión se especifica en la declaración, cuántos elementos tendrá. Cada elemento de la dimensión tendrá una posición entre 1 y el total de elementos de la dimensión.</w:t>
      </w:r>
    </w:p>
    <w:p w14:paraId="2E147C57" w14:textId="77777777" w:rsidR="008D3607" w:rsidRPr="00106CBC" w:rsidRDefault="008D3607" w:rsidP="008D3607">
      <w:pPr>
        <w:pStyle w:val="Textoindependiente"/>
        <w:rPr>
          <w:sz w:val="24"/>
          <w:szCs w:val="24"/>
          <w:lang w:val="es-MX"/>
        </w:rPr>
      </w:pPr>
      <w:r w:rsidRPr="00106CBC">
        <w:rPr>
          <w:sz w:val="24"/>
          <w:szCs w:val="24"/>
          <w:lang w:val="es-MX"/>
        </w:rPr>
        <w:lastRenderedPageBreak/>
        <w:t>Ejemplos:</w:t>
      </w:r>
    </w:p>
    <w:p w14:paraId="62F2D824" w14:textId="77777777" w:rsidR="008D3607" w:rsidRPr="00106CBC" w:rsidRDefault="008D3607" w:rsidP="008D3607">
      <w:pPr>
        <w:pStyle w:val="Textoindependiente"/>
        <w:spacing w:after="0"/>
        <w:rPr>
          <w:rFonts w:ascii="Bookman Old Style" w:hAnsi="Bookman Old Style"/>
          <w:b/>
          <w:sz w:val="20"/>
          <w:szCs w:val="20"/>
          <w:lang w:val="es-MX"/>
        </w:rPr>
      </w:pPr>
      <w:r w:rsidRPr="00106CBC">
        <w:rPr>
          <w:rFonts w:ascii="Bookman Old Style" w:hAnsi="Bookman Old Style"/>
          <w:b/>
          <w:sz w:val="20"/>
          <w:szCs w:val="20"/>
          <w:lang w:val="es-MX"/>
        </w:rPr>
        <w:t>variables</w:t>
      </w:r>
    </w:p>
    <w:p w14:paraId="195AC24F" w14:textId="77777777" w:rsidR="008D3607" w:rsidRPr="00106CBC" w:rsidRDefault="008D3607" w:rsidP="008D3607">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a arreglo [10] : entero</w:t>
      </w:r>
    </w:p>
    <w:p w14:paraId="49DD1363" w14:textId="77777777" w:rsidR="008D3607" w:rsidRPr="00106CBC" w:rsidRDefault="008D3607" w:rsidP="008D3607">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b arreglo [5,8] : real</w:t>
      </w:r>
    </w:p>
    <w:p w14:paraId="413D89C4" w14:textId="77777777" w:rsidR="008D3607" w:rsidRPr="00106CBC" w:rsidRDefault="008D3607" w:rsidP="008D3607">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c arreglo [15,10,25] : cadena</w:t>
      </w:r>
    </w:p>
    <w:p w14:paraId="70DB0502" w14:textId="77777777" w:rsidR="008D3607" w:rsidRPr="00106CBC" w:rsidRDefault="008D3607" w:rsidP="008D3607">
      <w:pPr>
        <w:pStyle w:val="Textoindependiente"/>
        <w:spacing w:after="0"/>
        <w:rPr>
          <w:rFonts w:ascii="Bookman Old Style" w:hAnsi="Bookman Old Style"/>
          <w:sz w:val="20"/>
          <w:szCs w:val="20"/>
          <w:lang w:val="es-MX"/>
        </w:rPr>
      </w:pPr>
      <w:r w:rsidRPr="00106CBC">
        <w:rPr>
          <w:rFonts w:ascii="Bookman Old Style" w:hAnsi="Bookman Old Style"/>
          <w:sz w:val="20"/>
          <w:szCs w:val="20"/>
          <w:lang w:val="es-MX"/>
        </w:rPr>
        <w:t xml:space="preserve">   d arreglo [20] : logico</w:t>
      </w:r>
    </w:p>
    <w:p w14:paraId="1D5C11A5" w14:textId="77777777" w:rsidR="006C6EF4" w:rsidRPr="00106CBC" w:rsidRDefault="006C6EF4" w:rsidP="00B57A08">
      <w:pPr>
        <w:pStyle w:val="Textoindependiente"/>
        <w:rPr>
          <w:lang w:val="es-MX"/>
        </w:rPr>
      </w:pPr>
    </w:p>
    <w:p w14:paraId="701D9A6A" w14:textId="77777777" w:rsidR="008D3607" w:rsidRPr="00106CBC" w:rsidRDefault="008D3607" w:rsidP="006C6EF4">
      <w:pPr>
        <w:pStyle w:val="Textoindependiente"/>
        <w:outlineLvl w:val="1"/>
        <w:rPr>
          <w:b/>
          <w:sz w:val="28"/>
          <w:szCs w:val="24"/>
          <w:lang w:val="es-MX"/>
        </w:rPr>
      </w:pPr>
      <w:bookmarkStart w:id="73" w:name="_Toc284416559"/>
      <w:r w:rsidRPr="00106CBC">
        <w:rPr>
          <w:b/>
          <w:sz w:val="28"/>
          <w:szCs w:val="24"/>
          <w:lang w:val="es-MX"/>
        </w:rPr>
        <w:t>Ejercicios</w:t>
      </w:r>
      <w:bookmarkEnd w:id="73"/>
      <w:r w:rsidR="00175B32" w:rsidRPr="00106CBC">
        <w:rPr>
          <w:b/>
          <w:sz w:val="28"/>
          <w:szCs w:val="24"/>
          <w:lang w:val="es-MX"/>
        </w:rPr>
        <w:t xml:space="preserve"> vectores</w:t>
      </w:r>
    </w:p>
    <w:p w14:paraId="3AB9CC8B" w14:textId="77777777" w:rsidR="006E220B" w:rsidRPr="00106CBC" w:rsidRDefault="006E220B" w:rsidP="006E220B">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Elabore un algoritmo que lea datos referentes a edades de personas (de 1 a 100 años) e imprima una tabla que indique; ¿Cuántas personas de cada edad existen?. El numero de datos no de conoce, un 0 en el dato de edad indica el fin de la captura.</w:t>
      </w:r>
    </w:p>
    <w:p w14:paraId="04E8CA0A" w14:textId="77777777" w:rsidR="006E220B" w:rsidRPr="00106CBC" w:rsidRDefault="006E220B" w:rsidP="006E220B">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Se tiene un conjunto de datos que pertenecen a 5 estudiantes, contienen al nombre y 5 calificaciones parciales. La calificación final del alumno será el promedio de los 5 exámenes. Elabore un algoritmo y obtenga lo siguiente:</w:t>
      </w:r>
    </w:p>
    <w:p w14:paraId="719B976E" w14:textId="77777777" w:rsidR="006E220B" w:rsidRPr="00106CBC" w:rsidRDefault="006E220B" w:rsidP="006E220B">
      <w:pPr>
        <w:numPr>
          <w:ilvl w:val="0"/>
          <w:numId w:val="31"/>
        </w:numPr>
        <w:jc w:val="both"/>
        <w:rPr>
          <w:sz w:val="24"/>
          <w:szCs w:val="24"/>
          <w:lang w:val="es-MX"/>
        </w:rPr>
      </w:pPr>
      <w:r w:rsidRPr="00106CBC">
        <w:rPr>
          <w:sz w:val="24"/>
          <w:szCs w:val="24"/>
          <w:lang w:val="es-MX"/>
        </w:rPr>
        <w:t>Nombre y promedio de cada estudiante indicando si fue aprobado o reprobado (la calificación mínima de pase es 7).</w:t>
      </w:r>
    </w:p>
    <w:p w14:paraId="790D40D5" w14:textId="77777777" w:rsidR="006E220B" w:rsidRPr="00106CBC" w:rsidRDefault="006E220B" w:rsidP="006E220B">
      <w:pPr>
        <w:numPr>
          <w:ilvl w:val="0"/>
          <w:numId w:val="31"/>
        </w:numPr>
        <w:jc w:val="both"/>
        <w:rPr>
          <w:sz w:val="24"/>
          <w:szCs w:val="24"/>
          <w:lang w:val="es-MX"/>
        </w:rPr>
      </w:pPr>
      <w:r w:rsidRPr="00106CBC">
        <w:rPr>
          <w:sz w:val="24"/>
          <w:szCs w:val="24"/>
          <w:lang w:val="es-MX"/>
        </w:rPr>
        <w:t xml:space="preserve">¿Cuántos y cuáles alumnos obtuvieron promedio por </w:t>
      </w:r>
      <w:r w:rsidR="0014326A" w:rsidRPr="00106CBC">
        <w:rPr>
          <w:sz w:val="24"/>
          <w:szCs w:val="24"/>
          <w:lang w:val="es-MX"/>
        </w:rPr>
        <w:t>arriba de l promedio del grupo?</w:t>
      </w:r>
    </w:p>
    <w:p w14:paraId="0C7D1E8C" w14:textId="77777777" w:rsidR="006E220B" w:rsidRPr="00106CBC" w:rsidRDefault="006E220B" w:rsidP="0014326A">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Dado un vector de N números reales obténgase la diferencia más grande entre 2 elementos consecutivos de ese vector. Consideré que N es menor o igual a 1000.</w:t>
      </w:r>
    </w:p>
    <w:p w14:paraId="37099B61" w14:textId="77777777" w:rsidR="006E220B" w:rsidRPr="00106CBC" w:rsidRDefault="006E220B" w:rsidP="006E220B">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Diseñe un algoritmo que lea un vector desordenado compuesto de n enteros e imprima este vector en la misma secuencia pero ignorando los valores duplicados que se encuentren en el. También se necesita saber el número de elementos no duplicados.</w:t>
      </w:r>
    </w:p>
    <w:p w14:paraId="069AACC3" w14:textId="77777777" w:rsidR="006E220B" w:rsidRPr="00106CBC" w:rsidRDefault="006E220B" w:rsidP="006E220B">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Dado un vector de N números reales obténgase la diferencia más grande entre 2 elementos consecutivos de ese vector, considere que N es menor o igual a 1000.</w:t>
      </w:r>
    </w:p>
    <w:p w14:paraId="76E2641E" w14:textId="77777777" w:rsidR="006E220B" w:rsidRPr="00106CBC" w:rsidRDefault="006E220B" w:rsidP="006E220B">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Se tiene un conjunto de datos para un vendedor que contiene lo siguiente: Fecha de la venta, importe. Los datos se encuentran totalmente desordenados, a la fecha es un número de dígitos de la forma (DDMMAA), un 0 en la fecha indica el final de los datos. Las ventas corresponden a un mes determinado, se desea obtener:</w:t>
      </w:r>
    </w:p>
    <w:p w14:paraId="6627C456" w14:textId="77777777" w:rsidR="006E220B" w:rsidRPr="00106CBC" w:rsidRDefault="006E220B" w:rsidP="006E220B">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El importe de las ventas en cada día del mes.</w:t>
      </w:r>
    </w:p>
    <w:p w14:paraId="1EA417BF" w14:textId="77777777" w:rsidR="006E220B" w:rsidRPr="00106CBC" w:rsidRDefault="006E220B" w:rsidP="006E220B">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El importe total de ventas</w:t>
      </w:r>
    </w:p>
    <w:p w14:paraId="182FC192" w14:textId="77777777" w:rsidR="006E220B" w:rsidRPr="00106CBC" w:rsidRDefault="006E220B" w:rsidP="006E220B">
      <w:pPr>
        <w:pStyle w:val="Textosinformato"/>
        <w:ind w:left="720"/>
        <w:jc w:val="both"/>
        <w:rPr>
          <w:rFonts w:ascii="Garamond" w:hAnsi="Garamond" w:cs="Garamond"/>
          <w:sz w:val="24"/>
          <w:szCs w:val="24"/>
          <w:lang w:val="es-MX" w:bidi="hi-IN"/>
        </w:rPr>
      </w:pPr>
      <w:r w:rsidRPr="00106CBC">
        <w:rPr>
          <w:rFonts w:ascii="Garamond" w:hAnsi="Garamond" w:cs="Garamond"/>
          <w:sz w:val="24"/>
          <w:szCs w:val="24"/>
          <w:lang w:val="es-MX" w:bidi="hi-IN"/>
        </w:rPr>
        <w:t>El importe de venta mayor en cada uno de los días.</w:t>
      </w:r>
    </w:p>
    <w:p w14:paraId="7B21C6F1" w14:textId="77777777" w:rsidR="006E220B" w:rsidRPr="00106CBC" w:rsidRDefault="006E220B" w:rsidP="006E220B">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Una campaña de bienes raíces tiene 25 vendedores, cada operación que hace un vendedor es registrada y sus datos son los siguientes: No. de vendedor, Nombre del vendedor, Monto de la venta, El número de datos de entrada no se conoce y el de ventas registradas puede variar de un vendedor a otro. Los datos de entrada no se encuentran en secuencia. Elaboré un algoritmo que generé el monto total de venta para cada vendedor por separado, un 0 en el numero de vendedor indica el final de datos. Deberán efectuarse mencione especiales para los vendedores que logren los montos más elevados de ventas.</w:t>
      </w:r>
    </w:p>
    <w:p w14:paraId="3F926D2B" w14:textId="2BDF9A8D" w:rsidR="005421F4" w:rsidRPr="00106CBC" w:rsidRDefault="006E220B" w:rsidP="006E220B">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Desarrolle un algoritmo que genere un informe anual de ventas. Este informe debe señalar las ventas de cada mes y del año completo. De cada operación de ventas se tienen se tienen los siguientes datos: Nombre del vendedor, No del mes, monto de la venta, no se conoce el número de entrada de datos, la palabra ‘Fin’ en el nombre del vendedor indica el final de los datos. Los datos corresponden a 10 vendedores. Se debe obtener también el importe de ventas por cada vendedor durante el año.</w:t>
      </w:r>
    </w:p>
    <w:p w14:paraId="6F72F2FE" w14:textId="77777777" w:rsidR="00175B32" w:rsidRPr="00106CBC" w:rsidRDefault="00175B32" w:rsidP="00175B32">
      <w:pPr>
        <w:pStyle w:val="Textoindependiente"/>
        <w:outlineLvl w:val="1"/>
        <w:rPr>
          <w:b/>
          <w:sz w:val="28"/>
          <w:szCs w:val="24"/>
          <w:lang w:val="es-MX"/>
        </w:rPr>
      </w:pPr>
      <w:r w:rsidRPr="00106CBC">
        <w:rPr>
          <w:b/>
          <w:sz w:val="28"/>
          <w:szCs w:val="24"/>
          <w:lang w:val="es-MX"/>
        </w:rPr>
        <w:lastRenderedPageBreak/>
        <w:t>Ejercicios matrices</w:t>
      </w:r>
    </w:p>
    <w:p w14:paraId="27E0FB74" w14:textId="77777777" w:rsidR="006E220B" w:rsidRPr="00106CBC" w:rsidRDefault="006E220B" w:rsidP="006E220B">
      <w:pPr>
        <w:jc w:val="both"/>
        <w:rPr>
          <w:lang w:val="es-MX"/>
        </w:rPr>
      </w:pPr>
    </w:p>
    <w:p w14:paraId="7D1B4A4F" w14:textId="77777777" w:rsidR="006E220B" w:rsidRPr="00106CBC" w:rsidRDefault="006E220B" w:rsidP="00C910FF">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Una empresa tiene sucursales en 5 ciudades diferentes y un total de 10 empleados, a cada uno de estos le corresponde un registro que contiene la siguiente información: Nombre del empleado, ciudad, número del empleado. Los datos de estos empleados no se encuentran en orden, suponiendo que la ciudad es un código cuyo valor es un número entero entre 1 y 5, desarrolle un algoritmo que elabore una lista de los empleados para cada ciudad.</w:t>
      </w:r>
    </w:p>
    <w:p w14:paraId="1AFEA93E" w14:textId="77777777" w:rsidR="006E220B" w:rsidRPr="00106CBC" w:rsidRDefault="006E220B" w:rsidP="00C910FF">
      <w:pPr>
        <w:pStyle w:val="Textosinformato"/>
        <w:ind w:left="360"/>
        <w:jc w:val="both"/>
        <w:rPr>
          <w:rFonts w:ascii="Garamond" w:hAnsi="Garamond" w:cs="Garamond"/>
          <w:sz w:val="24"/>
          <w:szCs w:val="24"/>
          <w:lang w:val="es-MX" w:bidi="hi-IN"/>
        </w:rPr>
      </w:pPr>
    </w:p>
    <w:p w14:paraId="36AF82C5" w14:textId="77777777" w:rsidR="006E220B" w:rsidRPr="00106CBC" w:rsidRDefault="006E220B" w:rsidP="00C910FF">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Diseñe un algoritmo que calcule el salario de un grupo de 10 vendedores. El sueldo de cada uno de ellos se paga en base a una comisión sobre las ventas realizadas y cada uno vende 15 artículos, los datos de entrada constan de un paquete que contiene los siguientes datos: Código del vendedor, código del artículo, precio por unidad y número de unidades vendidas, los datos no se encuentran en secuencia ordenada, un 0 en el código de vendedor indica el fin de los datos. Supóngase que la comisión que se paga es del 5% en todos los artículos.</w:t>
      </w:r>
    </w:p>
    <w:p w14:paraId="063891D7" w14:textId="77777777" w:rsidR="00C910FF" w:rsidRPr="00106CBC" w:rsidRDefault="00C910FF" w:rsidP="00C910FF">
      <w:pPr>
        <w:pStyle w:val="Textosinformato"/>
        <w:ind w:left="360"/>
        <w:jc w:val="both"/>
        <w:rPr>
          <w:rFonts w:ascii="Garamond" w:hAnsi="Garamond" w:cs="Garamond"/>
          <w:sz w:val="24"/>
          <w:szCs w:val="24"/>
          <w:lang w:val="es-MX" w:bidi="hi-IN"/>
        </w:rPr>
      </w:pPr>
    </w:p>
    <w:p w14:paraId="433FA984" w14:textId="77777777" w:rsidR="006E220B" w:rsidRPr="00106CBC" w:rsidRDefault="006E220B" w:rsidP="00C910FF">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Un examen final tiene 10 preguntas de elección múltiple, cada pregunta tiene 4 respuestas a elegir de las cuales solo una es la correcta. Los resultados de examen y la información concerniente al estudiante pueden representarse de la siguiente forma:</w:t>
      </w:r>
    </w:p>
    <w:p w14:paraId="7C570092" w14:textId="6225FADC" w:rsidR="006E220B" w:rsidRPr="00106CBC" w:rsidRDefault="007D2C22" w:rsidP="006E220B">
      <w:pPr>
        <w:jc w:val="both"/>
        <w:rPr>
          <w:lang w:val="es-MX"/>
        </w:rPr>
      </w:pPr>
      <w:r>
        <w:rPr>
          <w:noProof/>
          <w:lang w:val="es-MX" w:eastAsia="es-MX"/>
        </w:rPr>
        <w:pict w14:anchorId="591F3E35">
          <v:group id="_x0000_s2091" alt="" style="position:absolute;left:0;text-align:left;margin-left:256.9pt;margin-top:12.65pt;width:141pt;height:15.75pt;z-index:-2" coordorigin="2307,11329" coordsize="2820,315" wrapcoords="-115 -1029 -115 20571 21715 20571 21715 -1029 -115 -1029">
            <v:rect id="_x0000_s2092" alt="" style="position:absolute;left:2307;top:11329;width:2820;height:315">
              <v:shadow type="perspective" opacity=".5" origin=".5,.5" offset="0,0" matrix=",-56756f,,.5"/>
            </v:rect>
            <v:shape id="_x0000_s2093" type="#_x0000_t32" alt="" style="position:absolute;left:2714;top:11329;width:0;height:315" o:connectortype="straight"/>
            <v:shape id="_x0000_s2094" type="#_x0000_t32" alt="" style="position:absolute;left:3095;top:11329;width:0;height:315" o:connectortype="straight"/>
            <v:shape id="_x0000_s2095" type="#_x0000_t32" alt="" style="position:absolute;left:3454;top:11329;width:0;height:315" o:connectortype="straight"/>
            <v:shape id="_x0000_s2096" type="#_x0000_t32" alt="" style="position:absolute;left:3838;top:11329;width:0;height:315" o:connectortype="straight"/>
            <v:shape id="_x0000_s2097" type="#_x0000_t32" alt="" style="position:absolute;left:4265;top:11329;width:0;height:315" o:connectortype="straight"/>
            <v:shape id="_x0000_s2098" type="#_x0000_t32" alt="" style="position:absolute;left:4655;top:11329;width:0;height:315" o:connectortype="straight"/>
            <w10:wrap type="through"/>
          </v:group>
        </w:pict>
      </w:r>
      <w:r>
        <w:rPr>
          <w:noProof/>
          <w:lang w:val="es-MX" w:eastAsia="es-MX"/>
        </w:rPr>
        <w:pict w14:anchorId="15931E81">
          <v:group id="_x0000_s2083" alt="" style="position:absolute;left:0;text-align:left;margin-left:30.3pt;margin-top:12.65pt;width:141pt;height:15.75pt;z-index:-3" coordorigin="2307,11329" coordsize="2820,315" wrapcoords="-115 -1029 -115 20571 21715 20571 21715 -1029 -115 -1029">
            <v:rect id="_x0000_s2084" alt="" style="position:absolute;left:2307;top:11329;width:2820;height:315">
              <v:shadow type="perspective" opacity=".5" origin=".5,.5" offset="0,0" matrix=",-56756f,,.5"/>
            </v:rect>
            <v:shape id="_x0000_s2085" type="#_x0000_t32" alt="" style="position:absolute;left:2714;top:11329;width:0;height:315" o:connectortype="straight"/>
            <v:shape id="_x0000_s2086" type="#_x0000_t32" alt="" style="position:absolute;left:3095;top:11329;width:0;height:315" o:connectortype="straight"/>
            <v:shape id="_x0000_s2087" type="#_x0000_t32" alt="" style="position:absolute;left:3454;top:11329;width:0;height:315" o:connectortype="straight"/>
            <v:shape id="_x0000_s2088" type="#_x0000_t32" alt="" style="position:absolute;left:3838;top:11329;width:0;height:315" o:connectortype="straight"/>
            <v:shape id="_x0000_s2089" type="#_x0000_t32" alt="" style="position:absolute;left:4265;top:11329;width:0;height:315" o:connectortype="straight"/>
            <v:shape id="_x0000_s2090" type="#_x0000_t32" alt="" style="position:absolute;left:4655;top:11329;width:0;height:315" o:connectortype="straight"/>
            <w10:wrap type="through"/>
          </v:group>
        </w:pict>
      </w:r>
    </w:p>
    <w:p w14:paraId="30BDD627" w14:textId="77777777" w:rsidR="006E220B" w:rsidRPr="00106CBC" w:rsidRDefault="006E220B" w:rsidP="006E220B">
      <w:pPr>
        <w:jc w:val="both"/>
        <w:rPr>
          <w:lang w:val="es-MX"/>
        </w:rPr>
      </w:pPr>
      <w:r w:rsidRPr="00106CBC">
        <w:rPr>
          <w:lang w:val="es-MX"/>
        </w:rPr>
        <w:t>R =</w:t>
      </w:r>
      <w:r w:rsidRPr="00106CBC">
        <w:rPr>
          <w:lang w:val="es-MX"/>
        </w:rPr>
        <w:tab/>
        <w:t xml:space="preserve">N= </w:t>
      </w:r>
    </w:p>
    <w:p w14:paraId="7DCD6C68" w14:textId="77777777" w:rsidR="006E220B" w:rsidRPr="00106CBC" w:rsidRDefault="006E220B" w:rsidP="006E220B">
      <w:pPr>
        <w:jc w:val="both"/>
        <w:rPr>
          <w:lang w:val="es-MX"/>
        </w:rPr>
      </w:pPr>
    </w:p>
    <w:p w14:paraId="4CC4D49B" w14:textId="2FC61E02" w:rsidR="006129FA" w:rsidRPr="00106CBC" w:rsidRDefault="007D2C22" w:rsidP="006129FA">
      <w:pPr>
        <w:spacing w:before="240"/>
        <w:jc w:val="both"/>
        <w:rPr>
          <w:lang w:val="es-MX"/>
        </w:rPr>
      </w:pPr>
      <w:r>
        <w:rPr>
          <w:noProof/>
          <w:lang w:val="es-MX" w:eastAsia="es-MX"/>
        </w:rPr>
        <w:pict w14:anchorId="0718C383">
          <v:group id="_x0000_s2050" alt="" style="position:absolute;left:0;text-align:left;margin-left:30.3pt;margin-top:.7pt;width:141pt;height:63pt;z-index:-1" coordorigin="2307,12054" coordsize="2820,1260">
            <v:group id="_x0000_s2051" alt="" style="position:absolute;left:2307;top:12054;width:2820;height:315" coordorigin="2307,11329" coordsize="2820,315" wrapcoords="-115 -1029 -115 20571 21715 20571 21715 -1029 -115 -1029">
              <v:rect id="_x0000_s2052" alt="" style="position:absolute;left:2307;top:11329;width:2820;height:315">
                <v:shadow type="perspective" opacity=".5" origin=".5,.5" offset="0,0" matrix=",-56756f,,.5"/>
              </v:rect>
              <v:shape id="_x0000_s2053" type="#_x0000_t32" alt="" style="position:absolute;left:2714;top:11329;width:0;height:315" o:connectortype="straight"/>
              <v:shape id="_x0000_s2054" type="#_x0000_t32" alt="" style="position:absolute;left:3095;top:11329;width:0;height:315" o:connectortype="straight"/>
              <v:shape id="_x0000_s2055" type="#_x0000_t32" alt="" style="position:absolute;left:3454;top:11329;width:0;height:315" o:connectortype="straight"/>
              <v:shape id="_x0000_s2056" type="#_x0000_t32" alt="" style="position:absolute;left:3838;top:11329;width:0;height:315" o:connectortype="straight"/>
              <v:shape id="_x0000_s2057" type="#_x0000_t32" alt="" style="position:absolute;left:4265;top:11329;width:0;height:315" o:connectortype="straight"/>
              <v:shape id="_x0000_s2058" type="#_x0000_t32" alt="" style="position:absolute;left:4655;top:11329;width:0;height:315" o:connectortype="straight"/>
            </v:group>
            <v:group id="_x0000_s2059" alt="" style="position:absolute;left:2307;top:12369;width:2820;height:315" coordorigin="2307,11329" coordsize="2820,315" wrapcoords="-115 -1029 -115 20571 21715 20571 21715 -1029 -115 -1029">
              <v:rect id="_x0000_s2060" alt="" style="position:absolute;left:2307;top:11329;width:2820;height:315">
                <v:shadow type="perspective" opacity=".5" origin=".5,.5" offset="0,0" matrix=",-56756f,,.5"/>
              </v:rect>
              <v:shape id="_x0000_s2061" type="#_x0000_t32" alt="" style="position:absolute;left:2714;top:11329;width:0;height:315" o:connectortype="straight"/>
              <v:shape id="_x0000_s2062" type="#_x0000_t32" alt="" style="position:absolute;left:3095;top:11329;width:0;height:315" o:connectortype="straight"/>
              <v:shape id="_x0000_s2063" type="#_x0000_t32" alt="" style="position:absolute;left:3454;top:11329;width:0;height:315" o:connectortype="straight"/>
              <v:shape id="_x0000_s2064" type="#_x0000_t32" alt="" style="position:absolute;left:3838;top:11329;width:0;height:315" o:connectortype="straight"/>
              <v:shape id="_x0000_s2065" type="#_x0000_t32" alt="" style="position:absolute;left:4265;top:11329;width:0;height:315" o:connectortype="straight"/>
              <v:shape id="_x0000_s2066" type="#_x0000_t32" alt="" style="position:absolute;left:4655;top:11329;width:0;height:315" o:connectortype="straight"/>
            </v:group>
            <v:group id="_x0000_s2067" alt="" style="position:absolute;left:2307;top:12684;width:2820;height:315" coordorigin="2307,11329" coordsize="2820,315" wrapcoords="-115 -1029 -115 20571 21715 20571 21715 -1029 -115 -1029">
              <v:rect id="_x0000_s2068" alt="" style="position:absolute;left:2307;top:11329;width:2820;height:315">
                <v:shadow type="perspective" opacity=".5" origin=".5,.5" offset="0,0" matrix=",-56756f,,.5"/>
              </v:rect>
              <v:shape id="_x0000_s2069" type="#_x0000_t32" alt="" style="position:absolute;left:2714;top:11329;width:0;height:315" o:connectortype="straight"/>
              <v:shape id="_x0000_s2070" type="#_x0000_t32" alt="" style="position:absolute;left:3095;top:11329;width:0;height:315" o:connectortype="straight"/>
              <v:shape id="_x0000_s2071" type="#_x0000_t32" alt="" style="position:absolute;left:3454;top:11329;width:0;height:315" o:connectortype="straight"/>
              <v:shape id="_x0000_s2072" type="#_x0000_t32" alt="" style="position:absolute;left:3838;top:11329;width:0;height:315" o:connectortype="straight"/>
              <v:shape id="_x0000_s2073" type="#_x0000_t32" alt="" style="position:absolute;left:4265;top:11329;width:0;height:315" o:connectortype="straight"/>
              <v:shape id="_x0000_s2074" type="#_x0000_t32" alt="" style="position:absolute;left:4655;top:11329;width:0;height:315" o:connectortype="straight"/>
            </v:group>
            <v:group id="_x0000_s2075" alt="" style="position:absolute;left:2307;top:12999;width:2820;height:315" coordorigin="2307,11329" coordsize="2820,315" wrapcoords="-115 -1029 -115 20571 21715 20571 21715 -1029 -115 -1029">
              <v:rect id="_x0000_s2076" alt="" style="position:absolute;left:2307;top:11329;width:2820;height:315">
                <v:shadow type="perspective" opacity=".5" origin=".5,.5" offset="0,0" matrix=",-56756f,,.5"/>
              </v:rect>
              <v:shape id="_x0000_s2077" type="#_x0000_t32" alt="" style="position:absolute;left:2714;top:11329;width:0;height:315" o:connectortype="straight"/>
              <v:shape id="_x0000_s2078" type="#_x0000_t32" alt="" style="position:absolute;left:3095;top:11329;width:0;height:315" o:connectortype="straight"/>
              <v:shape id="_x0000_s2079" type="#_x0000_t32" alt="" style="position:absolute;left:3454;top:11329;width:0;height:315" o:connectortype="straight"/>
              <v:shape id="_x0000_s2080" type="#_x0000_t32" alt="" style="position:absolute;left:3838;top:11329;width:0;height:315" o:connectortype="straight"/>
              <v:shape id="_x0000_s2081" type="#_x0000_t32" alt="" style="position:absolute;left:4265;top:11329;width:0;height:315" o:connectortype="straight"/>
              <v:shape id="_x0000_s2082" type="#_x0000_t32" alt="" style="position:absolute;left:4655;top:11329;width:0;height:315" o:connectortype="straight"/>
            </v:group>
          </v:group>
        </w:pict>
      </w:r>
      <w:r w:rsidR="006129FA" w:rsidRPr="00106CBC">
        <w:rPr>
          <w:lang w:val="es-MX"/>
        </w:rPr>
        <w:t xml:space="preserve">E= </w:t>
      </w:r>
    </w:p>
    <w:p w14:paraId="361D1DD8" w14:textId="77777777" w:rsidR="006E220B" w:rsidRPr="00106CBC" w:rsidRDefault="006E220B" w:rsidP="006E220B">
      <w:pPr>
        <w:jc w:val="both"/>
        <w:rPr>
          <w:lang w:val="es-MX"/>
        </w:rPr>
      </w:pPr>
    </w:p>
    <w:p w14:paraId="160EB1A7" w14:textId="77777777" w:rsidR="008B2B18" w:rsidRPr="00106CBC" w:rsidRDefault="008B2B18" w:rsidP="00C910FF">
      <w:pPr>
        <w:pStyle w:val="Textosinformato"/>
        <w:jc w:val="both"/>
        <w:rPr>
          <w:rFonts w:ascii="Garamond" w:hAnsi="Garamond" w:cs="Garamond"/>
          <w:sz w:val="24"/>
          <w:szCs w:val="24"/>
          <w:lang w:val="es-MX" w:bidi="hi-IN"/>
        </w:rPr>
      </w:pPr>
    </w:p>
    <w:p w14:paraId="4CC20066" w14:textId="77777777" w:rsidR="008B2B18" w:rsidRPr="00106CBC" w:rsidRDefault="008B2B18" w:rsidP="00C910FF">
      <w:pPr>
        <w:pStyle w:val="Textosinformato"/>
        <w:jc w:val="both"/>
        <w:rPr>
          <w:rFonts w:ascii="Garamond" w:hAnsi="Garamond" w:cs="Garamond"/>
          <w:sz w:val="24"/>
          <w:szCs w:val="24"/>
          <w:lang w:val="es-MX" w:bidi="hi-IN"/>
        </w:rPr>
      </w:pPr>
    </w:p>
    <w:p w14:paraId="499633C1" w14:textId="77777777" w:rsidR="008B2B18" w:rsidRPr="00106CBC" w:rsidRDefault="008B2B18" w:rsidP="00C910FF">
      <w:pPr>
        <w:pStyle w:val="Textosinformato"/>
        <w:jc w:val="both"/>
        <w:rPr>
          <w:rFonts w:ascii="Garamond" w:hAnsi="Garamond" w:cs="Garamond"/>
          <w:sz w:val="24"/>
          <w:szCs w:val="24"/>
          <w:lang w:val="es-MX" w:bidi="hi-IN"/>
        </w:rPr>
      </w:pPr>
    </w:p>
    <w:p w14:paraId="224C3FC4" w14:textId="77777777" w:rsidR="006E220B" w:rsidRPr="00106CBC" w:rsidRDefault="006E220B" w:rsidP="00C910FF">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Donde R contiene las respuestas correctas del examen, E es una matriz cuyos renglones son las respuestas a las 10 preguntas dadas por los estudiantes y el vector N está compuesta por los nombres de ellos. Diseñe un algoritmo cuya salida san los nombres de los estudiantes que aprobaron el examen. Se requiere una calificación de 7 para aprobar.</w:t>
      </w:r>
    </w:p>
    <w:p w14:paraId="62371512" w14:textId="77777777" w:rsidR="006E220B" w:rsidRPr="00106CBC" w:rsidRDefault="006E220B" w:rsidP="00C910FF">
      <w:pPr>
        <w:pStyle w:val="Textosinformato"/>
        <w:jc w:val="both"/>
        <w:rPr>
          <w:rFonts w:ascii="Garamond" w:hAnsi="Garamond" w:cs="Garamond"/>
          <w:sz w:val="24"/>
          <w:szCs w:val="24"/>
          <w:lang w:val="es-MX" w:bidi="hi-IN"/>
        </w:rPr>
      </w:pPr>
    </w:p>
    <w:p w14:paraId="76304FB1" w14:textId="77777777" w:rsidR="006E220B" w:rsidRPr="00106CBC" w:rsidRDefault="006E220B" w:rsidP="00C910FF">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Una empresa desea entregar a sus empleados un estimulo económico como reparto de utilidades obtenidas durante el año. Este estimulo será calculado en base a los días trabajados por el empleado durante el año y el puesto que desempeña de acuerdo a la siguiente tabla:</w:t>
      </w:r>
    </w:p>
    <w:p w14:paraId="366E38AE" w14:textId="77777777" w:rsidR="006E220B" w:rsidRPr="00106CBC" w:rsidRDefault="006E220B" w:rsidP="006E220B">
      <w:pPr>
        <w:jc w:val="both"/>
        <w:rPr>
          <w:lang w:val="es-MX"/>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69"/>
        <w:gridCol w:w="2261"/>
      </w:tblGrid>
      <w:tr w:rsidR="006E220B" w:rsidRPr="00106CBC" w14:paraId="504CB0E3" w14:textId="77777777" w:rsidTr="00A637DB">
        <w:trPr>
          <w:jc w:val="center"/>
        </w:trPr>
        <w:tc>
          <w:tcPr>
            <w:tcW w:w="969" w:type="dxa"/>
            <w:tcBorders>
              <w:top w:val="single" w:sz="8" w:space="0" w:color="000000"/>
              <w:left w:val="single" w:sz="8" w:space="0" w:color="000000"/>
              <w:bottom w:val="single" w:sz="18" w:space="0" w:color="000000"/>
              <w:right w:val="single" w:sz="8" w:space="0" w:color="000000"/>
            </w:tcBorders>
          </w:tcPr>
          <w:p w14:paraId="3D813CF5" w14:textId="77777777" w:rsidR="006E220B" w:rsidRPr="00106CBC" w:rsidRDefault="006E220B" w:rsidP="00A637DB">
            <w:pPr>
              <w:jc w:val="both"/>
              <w:rPr>
                <w:rFonts w:ascii="Cambria" w:hAnsi="Cambria"/>
                <w:b/>
                <w:bCs/>
                <w:lang w:val="es-MX"/>
              </w:rPr>
            </w:pPr>
            <w:r w:rsidRPr="00106CBC">
              <w:rPr>
                <w:rFonts w:ascii="Cambria" w:hAnsi="Cambria"/>
                <w:b/>
                <w:bCs/>
                <w:lang w:val="es-MX"/>
              </w:rPr>
              <w:t>Puesto</w:t>
            </w:r>
          </w:p>
        </w:tc>
        <w:tc>
          <w:tcPr>
            <w:tcW w:w="2261" w:type="dxa"/>
            <w:tcBorders>
              <w:top w:val="single" w:sz="8" w:space="0" w:color="000000"/>
              <w:left w:val="single" w:sz="8" w:space="0" w:color="000000"/>
              <w:bottom w:val="single" w:sz="18" w:space="0" w:color="000000"/>
              <w:right w:val="single" w:sz="8" w:space="0" w:color="000000"/>
            </w:tcBorders>
          </w:tcPr>
          <w:p w14:paraId="220C635D" w14:textId="77777777" w:rsidR="006E220B" w:rsidRPr="00106CBC" w:rsidRDefault="006E220B" w:rsidP="00A637DB">
            <w:pPr>
              <w:jc w:val="both"/>
              <w:rPr>
                <w:rFonts w:ascii="Cambria" w:hAnsi="Cambria"/>
                <w:b/>
                <w:bCs/>
                <w:lang w:val="es-MX"/>
              </w:rPr>
            </w:pPr>
            <w:r w:rsidRPr="00106CBC">
              <w:rPr>
                <w:rFonts w:ascii="Cambria" w:hAnsi="Cambria"/>
                <w:b/>
                <w:bCs/>
                <w:lang w:val="es-MX"/>
              </w:rPr>
              <w:t>Importe x día trabajado</w:t>
            </w:r>
          </w:p>
        </w:tc>
      </w:tr>
      <w:tr w:rsidR="006E220B" w:rsidRPr="00106CBC" w14:paraId="6D703424" w14:textId="77777777" w:rsidTr="00A637DB">
        <w:trPr>
          <w:jc w:val="center"/>
        </w:trPr>
        <w:tc>
          <w:tcPr>
            <w:tcW w:w="969" w:type="dxa"/>
            <w:tcBorders>
              <w:top w:val="single" w:sz="8" w:space="0" w:color="000000"/>
              <w:left w:val="single" w:sz="8" w:space="0" w:color="000000"/>
              <w:bottom w:val="single" w:sz="8" w:space="0" w:color="000000"/>
              <w:right w:val="single" w:sz="8" w:space="0" w:color="000000"/>
            </w:tcBorders>
            <w:shd w:val="clear" w:color="auto" w:fill="C0C0C0"/>
          </w:tcPr>
          <w:p w14:paraId="292AE6F5" w14:textId="77777777" w:rsidR="006E220B" w:rsidRPr="00106CBC" w:rsidRDefault="006E220B" w:rsidP="00A637DB">
            <w:pPr>
              <w:jc w:val="center"/>
              <w:rPr>
                <w:rFonts w:ascii="Cambria" w:hAnsi="Cambria"/>
                <w:b/>
                <w:bCs/>
                <w:lang w:val="es-MX"/>
              </w:rPr>
            </w:pPr>
            <w:r w:rsidRPr="00106CBC">
              <w:rPr>
                <w:rFonts w:ascii="Cambria" w:hAnsi="Cambria"/>
                <w:b/>
                <w:bCs/>
                <w:lang w:val="es-MX"/>
              </w:rPr>
              <w:t>1</w:t>
            </w:r>
          </w:p>
        </w:tc>
        <w:tc>
          <w:tcPr>
            <w:tcW w:w="2261" w:type="dxa"/>
            <w:tcBorders>
              <w:top w:val="single" w:sz="8" w:space="0" w:color="000000"/>
              <w:left w:val="single" w:sz="8" w:space="0" w:color="000000"/>
              <w:bottom w:val="single" w:sz="8" w:space="0" w:color="000000"/>
              <w:right w:val="single" w:sz="8" w:space="0" w:color="000000"/>
            </w:tcBorders>
            <w:shd w:val="clear" w:color="auto" w:fill="C0C0C0"/>
          </w:tcPr>
          <w:p w14:paraId="6DEB0D75" w14:textId="77777777" w:rsidR="006E220B" w:rsidRPr="00106CBC" w:rsidRDefault="006E220B" w:rsidP="00A637DB">
            <w:pPr>
              <w:jc w:val="right"/>
              <w:rPr>
                <w:lang w:val="es-MX"/>
              </w:rPr>
            </w:pPr>
            <w:r w:rsidRPr="00106CBC">
              <w:rPr>
                <w:lang w:val="es-MX"/>
              </w:rPr>
              <w:t>$50</w:t>
            </w:r>
          </w:p>
        </w:tc>
      </w:tr>
      <w:tr w:rsidR="006E220B" w:rsidRPr="00106CBC" w14:paraId="587DEB16" w14:textId="77777777" w:rsidTr="00A637DB">
        <w:trPr>
          <w:jc w:val="center"/>
        </w:trPr>
        <w:tc>
          <w:tcPr>
            <w:tcW w:w="969" w:type="dxa"/>
            <w:tcBorders>
              <w:top w:val="single" w:sz="8" w:space="0" w:color="000000"/>
              <w:left w:val="single" w:sz="8" w:space="0" w:color="000000"/>
              <w:bottom w:val="single" w:sz="8" w:space="0" w:color="000000"/>
              <w:right w:val="single" w:sz="8" w:space="0" w:color="000000"/>
            </w:tcBorders>
          </w:tcPr>
          <w:p w14:paraId="048D45FD" w14:textId="77777777" w:rsidR="006E220B" w:rsidRPr="00106CBC" w:rsidRDefault="006E220B" w:rsidP="00A637DB">
            <w:pPr>
              <w:jc w:val="center"/>
              <w:rPr>
                <w:rFonts w:ascii="Cambria" w:hAnsi="Cambria"/>
                <w:b/>
                <w:bCs/>
                <w:lang w:val="es-MX"/>
              </w:rPr>
            </w:pPr>
            <w:r w:rsidRPr="00106CBC">
              <w:rPr>
                <w:rFonts w:ascii="Cambria" w:hAnsi="Cambria"/>
                <w:b/>
                <w:bCs/>
                <w:lang w:val="es-MX"/>
              </w:rPr>
              <w:t>2</w:t>
            </w:r>
          </w:p>
        </w:tc>
        <w:tc>
          <w:tcPr>
            <w:tcW w:w="2261" w:type="dxa"/>
            <w:tcBorders>
              <w:top w:val="single" w:sz="8" w:space="0" w:color="000000"/>
              <w:left w:val="single" w:sz="8" w:space="0" w:color="000000"/>
              <w:bottom w:val="single" w:sz="8" w:space="0" w:color="000000"/>
              <w:right w:val="single" w:sz="8" w:space="0" w:color="000000"/>
            </w:tcBorders>
          </w:tcPr>
          <w:p w14:paraId="3AC2A698" w14:textId="77777777" w:rsidR="006E220B" w:rsidRPr="00106CBC" w:rsidRDefault="006E220B" w:rsidP="00A637DB">
            <w:pPr>
              <w:jc w:val="right"/>
              <w:rPr>
                <w:lang w:val="es-MX"/>
              </w:rPr>
            </w:pPr>
            <w:r w:rsidRPr="00106CBC">
              <w:rPr>
                <w:lang w:val="es-MX"/>
              </w:rPr>
              <w:t>$47</w:t>
            </w:r>
          </w:p>
        </w:tc>
      </w:tr>
      <w:tr w:rsidR="006E220B" w:rsidRPr="00106CBC" w14:paraId="01F70427" w14:textId="77777777" w:rsidTr="00A637DB">
        <w:trPr>
          <w:jc w:val="center"/>
        </w:trPr>
        <w:tc>
          <w:tcPr>
            <w:tcW w:w="969" w:type="dxa"/>
            <w:tcBorders>
              <w:top w:val="single" w:sz="8" w:space="0" w:color="000000"/>
              <w:left w:val="single" w:sz="8" w:space="0" w:color="000000"/>
              <w:bottom w:val="single" w:sz="8" w:space="0" w:color="000000"/>
              <w:right w:val="single" w:sz="8" w:space="0" w:color="000000"/>
            </w:tcBorders>
            <w:shd w:val="clear" w:color="auto" w:fill="C0C0C0"/>
          </w:tcPr>
          <w:p w14:paraId="71B08AF9" w14:textId="77777777" w:rsidR="006E220B" w:rsidRPr="00106CBC" w:rsidRDefault="006E220B" w:rsidP="00A637DB">
            <w:pPr>
              <w:jc w:val="center"/>
              <w:rPr>
                <w:rFonts w:ascii="Cambria" w:hAnsi="Cambria"/>
                <w:b/>
                <w:bCs/>
                <w:lang w:val="es-MX"/>
              </w:rPr>
            </w:pPr>
            <w:r w:rsidRPr="00106CBC">
              <w:rPr>
                <w:rFonts w:ascii="Cambria" w:hAnsi="Cambria"/>
                <w:b/>
                <w:bCs/>
                <w:lang w:val="es-MX"/>
              </w:rPr>
              <w:t>3</w:t>
            </w:r>
          </w:p>
        </w:tc>
        <w:tc>
          <w:tcPr>
            <w:tcW w:w="2261" w:type="dxa"/>
            <w:tcBorders>
              <w:top w:val="single" w:sz="8" w:space="0" w:color="000000"/>
              <w:left w:val="single" w:sz="8" w:space="0" w:color="000000"/>
              <w:bottom w:val="single" w:sz="8" w:space="0" w:color="000000"/>
              <w:right w:val="single" w:sz="8" w:space="0" w:color="000000"/>
            </w:tcBorders>
            <w:shd w:val="clear" w:color="auto" w:fill="C0C0C0"/>
          </w:tcPr>
          <w:p w14:paraId="1CD06673" w14:textId="77777777" w:rsidR="006E220B" w:rsidRPr="00106CBC" w:rsidRDefault="006E220B" w:rsidP="00A637DB">
            <w:pPr>
              <w:jc w:val="right"/>
              <w:rPr>
                <w:lang w:val="es-MX"/>
              </w:rPr>
            </w:pPr>
            <w:r w:rsidRPr="00106CBC">
              <w:rPr>
                <w:lang w:val="es-MX"/>
              </w:rPr>
              <w:t>$42</w:t>
            </w:r>
          </w:p>
        </w:tc>
      </w:tr>
      <w:tr w:rsidR="006E220B" w:rsidRPr="00106CBC" w14:paraId="4DDADF87" w14:textId="77777777" w:rsidTr="00A637DB">
        <w:trPr>
          <w:jc w:val="center"/>
        </w:trPr>
        <w:tc>
          <w:tcPr>
            <w:tcW w:w="969" w:type="dxa"/>
            <w:tcBorders>
              <w:top w:val="single" w:sz="8" w:space="0" w:color="000000"/>
              <w:left w:val="single" w:sz="8" w:space="0" w:color="000000"/>
              <w:bottom w:val="single" w:sz="8" w:space="0" w:color="000000"/>
              <w:right w:val="single" w:sz="8" w:space="0" w:color="000000"/>
            </w:tcBorders>
          </w:tcPr>
          <w:p w14:paraId="7C66EC62" w14:textId="77777777" w:rsidR="006E220B" w:rsidRPr="00106CBC" w:rsidRDefault="006E220B" w:rsidP="00A637DB">
            <w:pPr>
              <w:jc w:val="center"/>
              <w:rPr>
                <w:rFonts w:ascii="Cambria" w:hAnsi="Cambria"/>
                <w:b/>
                <w:bCs/>
                <w:lang w:val="es-MX"/>
              </w:rPr>
            </w:pPr>
            <w:r w:rsidRPr="00106CBC">
              <w:rPr>
                <w:rFonts w:ascii="Cambria" w:hAnsi="Cambria"/>
                <w:b/>
                <w:bCs/>
                <w:lang w:val="es-MX"/>
              </w:rPr>
              <w:t>4</w:t>
            </w:r>
          </w:p>
        </w:tc>
        <w:tc>
          <w:tcPr>
            <w:tcW w:w="2261" w:type="dxa"/>
            <w:tcBorders>
              <w:top w:val="single" w:sz="8" w:space="0" w:color="000000"/>
              <w:left w:val="single" w:sz="8" w:space="0" w:color="000000"/>
              <w:bottom w:val="single" w:sz="8" w:space="0" w:color="000000"/>
              <w:right w:val="single" w:sz="8" w:space="0" w:color="000000"/>
            </w:tcBorders>
          </w:tcPr>
          <w:p w14:paraId="13876FDB" w14:textId="77777777" w:rsidR="006E220B" w:rsidRPr="00106CBC" w:rsidRDefault="006E220B" w:rsidP="00A637DB">
            <w:pPr>
              <w:jc w:val="right"/>
              <w:rPr>
                <w:lang w:val="es-MX"/>
              </w:rPr>
            </w:pPr>
            <w:r w:rsidRPr="00106CBC">
              <w:rPr>
                <w:lang w:val="es-MX"/>
              </w:rPr>
              <w:t>$30</w:t>
            </w:r>
          </w:p>
        </w:tc>
      </w:tr>
      <w:tr w:rsidR="006E220B" w:rsidRPr="00106CBC" w14:paraId="1974D00E" w14:textId="77777777" w:rsidTr="00A637DB">
        <w:trPr>
          <w:jc w:val="center"/>
        </w:trPr>
        <w:tc>
          <w:tcPr>
            <w:tcW w:w="969" w:type="dxa"/>
            <w:tcBorders>
              <w:top w:val="single" w:sz="8" w:space="0" w:color="000000"/>
              <w:left w:val="single" w:sz="8" w:space="0" w:color="000000"/>
              <w:bottom w:val="single" w:sz="8" w:space="0" w:color="000000"/>
              <w:right w:val="single" w:sz="8" w:space="0" w:color="000000"/>
            </w:tcBorders>
            <w:shd w:val="clear" w:color="auto" w:fill="C0C0C0"/>
          </w:tcPr>
          <w:p w14:paraId="60BE1602" w14:textId="77777777" w:rsidR="006E220B" w:rsidRPr="00106CBC" w:rsidRDefault="006E220B" w:rsidP="00A637DB">
            <w:pPr>
              <w:jc w:val="center"/>
              <w:rPr>
                <w:rFonts w:ascii="Cambria" w:hAnsi="Cambria"/>
                <w:b/>
                <w:bCs/>
                <w:lang w:val="es-MX"/>
              </w:rPr>
            </w:pPr>
            <w:r w:rsidRPr="00106CBC">
              <w:rPr>
                <w:rFonts w:ascii="Cambria" w:hAnsi="Cambria"/>
                <w:b/>
                <w:bCs/>
                <w:lang w:val="es-MX"/>
              </w:rPr>
              <w:t>5</w:t>
            </w:r>
          </w:p>
        </w:tc>
        <w:tc>
          <w:tcPr>
            <w:tcW w:w="2261" w:type="dxa"/>
            <w:tcBorders>
              <w:top w:val="single" w:sz="8" w:space="0" w:color="000000"/>
              <w:left w:val="single" w:sz="8" w:space="0" w:color="000000"/>
              <w:bottom w:val="single" w:sz="8" w:space="0" w:color="000000"/>
              <w:right w:val="single" w:sz="8" w:space="0" w:color="000000"/>
            </w:tcBorders>
            <w:shd w:val="clear" w:color="auto" w:fill="C0C0C0"/>
          </w:tcPr>
          <w:p w14:paraId="775F2E01" w14:textId="77777777" w:rsidR="006E220B" w:rsidRPr="00106CBC" w:rsidRDefault="006E220B" w:rsidP="00A637DB">
            <w:pPr>
              <w:jc w:val="right"/>
              <w:rPr>
                <w:lang w:val="es-MX"/>
              </w:rPr>
            </w:pPr>
            <w:r w:rsidRPr="00106CBC">
              <w:rPr>
                <w:lang w:val="es-MX"/>
              </w:rPr>
              <w:t>$28</w:t>
            </w:r>
          </w:p>
        </w:tc>
      </w:tr>
      <w:tr w:rsidR="006E220B" w:rsidRPr="00106CBC" w14:paraId="12818093" w14:textId="77777777" w:rsidTr="00A637DB">
        <w:trPr>
          <w:jc w:val="center"/>
        </w:trPr>
        <w:tc>
          <w:tcPr>
            <w:tcW w:w="969" w:type="dxa"/>
            <w:tcBorders>
              <w:top w:val="single" w:sz="8" w:space="0" w:color="000000"/>
              <w:left w:val="single" w:sz="8" w:space="0" w:color="000000"/>
              <w:bottom w:val="single" w:sz="8" w:space="0" w:color="000000"/>
              <w:right w:val="single" w:sz="8" w:space="0" w:color="000000"/>
            </w:tcBorders>
          </w:tcPr>
          <w:p w14:paraId="315E6DF2" w14:textId="77777777" w:rsidR="006E220B" w:rsidRPr="00106CBC" w:rsidRDefault="006E220B" w:rsidP="00A637DB">
            <w:pPr>
              <w:jc w:val="center"/>
              <w:rPr>
                <w:rFonts w:ascii="Cambria" w:hAnsi="Cambria"/>
                <w:b/>
                <w:bCs/>
                <w:lang w:val="es-MX"/>
              </w:rPr>
            </w:pPr>
            <w:r w:rsidRPr="00106CBC">
              <w:rPr>
                <w:rFonts w:ascii="Cambria" w:hAnsi="Cambria"/>
                <w:b/>
                <w:bCs/>
                <w:lang w:val="es-MX"/>
              </w:rPr>
              <w:t>6</w:t>
            </w:r>
          </w:p>
        </w:tc>
        <w:tc>
          <w:tcPr>
            <w:tcW w:w="2261" w:type="dxa"/>
            <w:tcBorders>
              <w:top w:val="single" w:sz="8" w:space="0" w:color="000000"/>
              <w:left w:val="single" w:sz="8" w:space="0" w:color="000000"/>
              <w:bottom w:val="single" w:sz="8" w:space="0" w:color="000000"/>
              <w:right w:val="single" w:sz="8" w:space="0" w:color="000000"/>
            </w:tcBorders>
          </w:tcPr>
          <w:p w14:paraId="0EACB3FC" w14:textId="77777777" w:rsidR="006E220B" w:rsidRPr="00106CBC" w:rsidRDefault="006E220B" w:rsidP="00A637DB">
            <w:pPr>
              <w:jc w:val="right"/>
              <w:rPr>
                <w:lang w:val="es-MX"/>
              </w:rPr>
            </w:pPr>
            <w:r w:rsidRPr="00106CBC">
              <w:rPr>
                <w:lang w:val="es-MX"/>
              </w:rPr>
              <w:t>$25</w:t>
            </w:r>
          </w:p>
        </w:tc>
      </w:tr>
      <w:tr w:rsidR="006E220B" w:rsidRPr="00106CBC" w14:paraId="743E089C" w14:textId="77777777" w:rsidTr="00A637DB">
        <w:trPr>
          <w:jc w:val="center"/>
        </w:trPr>
        <w:tc>
          <w:tcPr>
            <w:tcW w:w="969" w:type="dxa"/>
            <w:tcBorders>
              <w:top w:val="single" w:sz="8" w:space="0" w:color="000000"/>
              <w:left w:val="single" w:sz="8" w:space="0" w:color="000000"/>
              <w:bottom w:val="single" w:sz="8" w:space="0" w:color="000000"/>
              <w:right w:val="single" w:sz="8" w:space="0" w:color="000000"/>
            </w:tcBorders>
            <w:shd w:val="clear" w:color="auto" w:fill="C0C0C0"/>
          </w:tcPr>
          <w:p w14:paraId="0D2E3975" w14:textId="77777777" w:rsidR="006E220B" w:rsidRPr="00106CBC" w:rsidRDefault="006E220B" w:rsidP="00A637DB">
            <w:pPr>
              <w:jc w:val="center"/>
              <w:rPr>
                <w:rFonts w:ascii="Cambria" w:hAnsi="Cambria"/>
                <w:b/>
                <w:bCs/>
                <w:lang w:val="es-MX"/>
              </w:rPr>
            </w:pPr>
            <w:r w:rsidRPr="00106CBC">
              <w:rPr>
                <w:rFonts w:ascii="Cambria" w:hAnsi="Cambria"/>
                <w:b/>
                <w:bCs/>
                <w:lang w:val="es-MX"/>
              </w:rPr>
              <w:t>7</w:t>
            </w:r>
          </w:p>
        </w:tc>
        <w:tc>
          <w:tcPr>
            <w:tcW w:w="2261" w:type="dxa"/>
            <w:tcBorders>
              <w:top w:val="single" w:sz="8" w:space="0" w:color="000000"/>
              <w:left w:val="single" w:sz="8" w:space="0" w:color="000000"/>
              <w:bottom w:val="single" w:sz="8" w:space="0" w:color="000000"/>
              <w:right w:val="single" w:sz="8" w:space="0" w:color="000000"/>
            </w:tcBorders>
            <w:shd w:val="clear" w:color="auto" w:fill="C0C0C0"/>
          </w:tcPr>
          <w:p w14:paraId="415EFDDE" w14:textId="77777777" w:rsidR="006E220B" w:rsidRPr="00106CBC" w:rsidRDefault="006E220B" w:rsidP="00A637DB">
            <w:pPr>
              <w:jc w:val="right"/>
              <w:rPr>
                <w:lang w:val="es-MX"/>
              </w:rPr>
            </w:pPr>
            <w:r w:rsidRPr="00106CBC">
              <w:rPr>
                <w:lang w:val="es-MX"/>
              </w:rPr>
              <w:t>$20</w:t>
            </w:r>
          </w:p>
        </w:tc>
      </w:tr>
    </w:tbl>
    <w:p w14:paraId="0ADD3625" w14:textId="77777777" w:rsidR="006E220B" w:rsidRPr="00106CBC" w:rsidRDefault="006E220B" w:rsidP="006E220B">
      <w:pPr>
        <w:jc w:val="both"/>
        <w:rPr>
          <w:lang w:val="es-MX"/>
        </w:rPr>
      </w:pPr>
    </w:p>
    <w:p w14:paraId="6372EB74" w14:textId="77777777" w:rsidR="006E220B" w:rsidRPr="00106CBC" w:rsidRDefault="006E220B" w:rsidP="00C910FF">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Por cada falta que haya tenido se le descontará el 10% del importe de un día de estimulo. Los datos de los empleados fueron tomados de cada uno de las nominas quincenales emitidos durante el año y contienen lo siguiente: Nombre completo, departamento, puesto, días trabajados. Los datos de un empleado aparecen tantas veces como haya aparecido en emisiones quincenales. El número de empleados que laboran en la empresa durante el año fue de 20, los cuales pertenecen a 5 departamentos. Se desea conocer lo siguiente:</w:t>
      </w:r>
    </w:p>
    <w:p w14:paraId="4ABF9BF4" w14:textId="77777777" w:rsidR="006E220B" w:rsidRPr="00106CBC" w:rsidRDefault="006E220B" w:rsidP="00C910FF">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¿Cuánto se le pago de estimulo a cada empleado y cuanto se le pago por faltas?</w:t>
      </w:r>
    </w:p>
    <w:p w14:paraId="33CEBF2D" w14:textId="77777777" w:rsidR="006E220B" w:rsidRPr="00106CBC" w:rsidRDefault="006E220B" w:rsidP="00C910FF">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¿Cuánto se pago de estimulo en cada departamento y cuál es el total de la empresa?</w:t>
      </w:r>
    </w:p>
    <w:p w14:paraId="1D88EB87" w14:textId="77777777" w:rsidR="006E220B" w:rsidRPr="00106CBC" w:rsidRDefault="006E220B" w:rsidP="00C910FF">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¿Cuál es el importe de estímulos obtenidos en cada uno de los puestos de la empresa?</w:t>
      </w:r>
    </w:p>
    <w:p w14:paraId="28C06D24" w14:textId="77777777" w:rsidR="006E220B" w:rsidRPr="00106CBC" w:rsidRDefault="006E220B" w:rsidP="00C910FF">
      <w:pPr>
        <w:pStyle w:val="Textosinformato"/>
        <w:ind w:left="360"/>
        <w:jc w:val="both"/>
        <w:rPr>
          <w:rFonts w:ascii="Garamond" w:hAnsi="Garamond" w:cs="Garamond"/>
          <w:sz w:val="24"/>
          <w:szCs w:val="24"/>
          <w:lang w:val="es-MX" w:bidi="hi-IN"/>
        </w:rPr>
      </w:pPr>
      <w:r w:rsidRPr="00106CBC">
        <w:rPr>
          <w:rFonts w:ascii="Garamond" w:hAnsi="Garamond" w:cs="Garamond"/>
          <w:sz w:val="24"/>
          <w:szCs w:val="24"/>
          <w:lang w:val="es-MX" w:bidi="hi-IN"/>
        </w:rPr>
        <w:t>¿Cuál es el importe promedio de estimulo pagado por la empresa y cuáles son los empleados que le sobrepasan?</w:t>
      </w:r>
    </w:p>
    <w:p w14:paraId="7927C269" w14:textId="77777777" w:rsidR="006E220B" w:rsidRPr="00106CBC" w:rsidRDefault="006E220B" w:rsidP="006E220B">
      <w:pPr>
        <w:jc w:val="both"/>
        <w:rPr>
          <w:lang w:val="es-MX"/>
        </w:rPr>
      </w:pPr>
    </w:p>
    <w:p w14:paraId="055A292A" w14:textId="77777777" w:rsidR="006E220B" w:rsidRPr="00106CBC" w:rsidRDefault="006E220B" w:rsidP="00C910FF">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Se está realizando un análisis de los accidentes que ocurren en el centro de la ciudad. Por simplificar, las calles y avenidas se representan con una estructura como la siguiente:</w:t>
      </w:r>
    </w:p>
    <w:p w14:paraId="6EE9DCD6" w14:textId="77777777" w:rsidR="00C910FF" w:rsidRPr="00106CBC" w:rsidRDefault="00C910FF" w:rsidP="00C910FF">
      <w:pPr>
        <w:pStyle w:val="Textosinformato"/>
        <w:ind w:left="360"/>
        <w:jc w:val="both"/>
        <w:rPr>
          <w:rFonts w:ascii="Garamond" w:hAnsi="Garamond" w:cs="Garamond"/>
          <w:sz w:val="24"/>
          <w:szCs w:val="24"/>
          <w:lang w:val="es-MX" w:bidi="hi-I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
        <w:gridCol w:w="441"/>
        <w:gridCol w:w="443"/>
        <w:gridCol w:w="443"/>
        <w:gridCol w:w="443"/>
        <w:gridCol w:w="443"/>
        <w:gridCol w:w="443"/>
        <w:gridCol w:w="443"/>
        <w:gridCol w:w="443"/>
        <w:gridCol w:w="443"/>
        <w:gridCol w:w="443"/>
        <w:gridCol w:w="443"/>
        <w:gridCol w:w="443"/>
        <w:gridCol w:w="443"/>
        <w:gridCol w:w="443"/>
        <w:gridCol w:w="443"/>
        <w:gridCol w:w="443"/>
        <w:gridCol w:w="443"/>
        <w:gridCol w:w="443"/>
        <w:gridCol w:w="443"/>
      </w:tblGrid>
      <w:tr w:rsidR="006E220B" w:rsidRPr="00106CBC" w14:paraId="67DECAE3" w14:textId="77777777" w:rsidTr="00A637DB">
        <w:tc>
          <w:tcPr>
            <w:tcW w:w="448" w:type="dxa"/>
            <w:tcBorders>
              <w:top w:val="nil"/>
              <w:left w:val="nil"/>
              <w:bottom w:val="nil"/>
              <w:right w:val="nil"/>
            </w:tcBorders>
          </w:tcPr>
          <w:p w14:paraId="1CCA00DF" w14:textId="77777777" w:rsidR="006E220B" w:rsidRPr="00106CBC" w:rsidRDefault="006E220B" w:rsidP="00A637DB">
            <w:pPr>
              <w:jc w:val="both"/>
              <w:rPr>
                <w:lang w:val="es-MX"/>
              </w:rPr>
            </w:pPr>
          </w:p>
        </w:tc>
        <w:tc>
          <w:tcPr>
            <w:tcW w:w="448" w:type="dxa"/>
            <w:tcBorders>
              <w:top w:val="nil"/>
              <w:left w:val="nil"/>
              <w:bottom w:val="single" w:sz="4" w:space="0" w:color="auto"/>
              <w:right w:val="nil"/>
            </w:tcBorders>
          </w:tcPr>
          <w:p w14:paraId="0C9019B2" w14:textId="77777777" w:rsidR="006E220B" w:rsidRPr="00106CBC" w:rsidRDefault="006E220B" w:rsidP="00A637DB">
            <w:pPr>
              <w:jc w:val="center"/>
              <w:rPr>
                <w:lang w:val="es-MX"/>
              </w:rPr>
            </w:pPr>
            <w:r w:rsidRPr="00106CBC">
              <w:rPr>
                <w:lang w:val="es-MX"/>
              </w:rPr>
              <w:t>30</w:t>
            </w:r>
          </w:p>
        </w:tc>
        <w:tc>
          <w:tcPr>
            <w:tcW w:w="449" w:type="dxa"/>
            <w:tcBorders>
              <w:top w:val="nil"/>
              <w:left w:val="nil"/>
              <w:bottom w:val="single" w:sz="4" w:space="0" w:color="auto"/>
              <w:right w:val="nil"/>
            </w:tcBorders>
          </w:tcPr>
          <w:p w14:paraId="0F367B5D" w14:textId="77777777" w:rsidR="006E220B" w:rsidRPr="00106CBC" w:rsidRDefault="006E220B" w:rsidP="00A637DB">
            <w:pPr>
              <w:jc w:val="center"/>
              <w:rPr>
                <w:lang w:val="es-MX"/>
              </w:rPr>
            </w:pPr>
            <w:r w:rsidRPr="00106CBC">
              <w:rPr>
                <w:lang w:val="es-MX"/>
              </w:rPr>
              <w:t>31</w:t>
            </w:r>
          </w:p>
        </w:tc>
        <w:tc>
          <w:tcPr>
            <w:tcW w:w="449" w:type="dxa"/>
            <w:tcBorders>
              <w:top w:val="nil"/>
              <w:left w:val="nil"/>
              <w:bottom w:val="single" w:sz="4" w:space="0" w:color="auto"/>
              <w:right w:val="nil"/>
            </w:tcBorders>
          </w:tcPr>
          <w:p w14:paraId="38274D04" w14:textId="77777777" w:rsidR="006E220B" w:rsidRPr="00106CBC" w:rsidRDefault="006E220B" w:rsidP="00A637DB">
            <w:pPr>
              <w:jc w:val="center"/>
              <w:rPr>
                <w:lang w:val="es-MX"/>
              </w:rPr>
            </w:pPr>
            <w:r w:rsidRPr="00106CBC">
              <w:rPr>
                <w:lang w:val="es-MX"/>
              </w:rPr>
              <w:t>32</w:t>
            </w:r>
          </w:p>
        </w:tc>
        <w:tc>
          <w:tcPr>
            <w:tcW w:w="449" w:type="dxa"/>
            <w:tcBorders>
              <w:top w:val="nil"/>
              <w:left w:val="nil"/>
              <w:bottom w:val="single" w:sz="4" w:space="0" w:color="auto"/>
              <w:right w:val="nil"/>
            </w:tcBorders>
          </w:tcPr>
          <w:p w14:paraId="56C26F10" w14:textId="77777777" w:rsidR="006E220B" w:rsidRPr="00106CBC" w:rsidRDefault="006E220B" w:rsidP="00A637DB">
            <w:pPr>
              <w:jc w:val="center"/>
              <w:rPr>
                <w:lang w:val="es-MX"/>
              </w:rPr>
            </w:pPr>
            <w:r w:rsidRPr="00106CBC">
              <w:rPr>
                <w:lang w:val="es-MX"/>
              </w:rPr>
              <w:t>33</w:t>
            </w:r>
          </w:p>
        </w:tc>
        <w:tc>
          <w:tcPr>
            <w:tcW w:w="449" w:type="dxa"/>
            <w:tcBorders>
              <w:top w:val="nil"/>
              <w:left w:val="nil"/>
              <w:bottom w:val="single" w:sz="4" w:space="0" w:color="auto"/>
              <w:right w:val="nil"/>
            </w:tcBorders>
          </w:tcPr>
          <w:p w14:paraId="7C2BA621" w14:textId="77777777" w:rsidR="006E220B" w:rsidRPr="00106CBC" w:rsidRDefault="006E220B" w:rsidP="00A637DB">
            <w:pPr>
              <w:jc w:val="center"/>
              <w:rPr>
                <w:lang w:val="es-MX"/>
              </w:rPr>
            </w:pPr>
            <w:r w:rsidRPr="00106CBC">
              <w:rPr>
                <w:lang w:val="es-MX"/>
              </w:rPr>
              <w:t>34</w:t>
            </w:r>
          </w:p>
        </w:tc>
        <w:tc>
          <w:tcPr>
            <w:tcW w:w="449" w:type="dxa"/>
            <w:tcBorders>
              <w:top w:val="nil"/>
              <w:left w:val="nil"/>
              <w:bottom w:val="single" w:sz="4" w:space="0" w:color="auto"/>
              <w:right w:val="nil"/>
            </w:tcBorders>
          </w:tcPr>
          <w:p w14:paraId="319140B7" w14:textId="77777777" w:rsidR="006E220B" w:rsidRPr="00106CBC" w:rsidRDefault="006E220B" w:rsidP="00A637DB">
            <w:pPr>
              <w:jc w:val="center"/>
              <w:rPr>
                <w:lang w:val="es-MX"/>
              </w:rPr>
            </w:pPr>
            <w:r w:rsidRPr="00106CBC">
              <w:rPr>
                <w:lang w:val="es-MX"/>
              </w:rPr>
              <w:t>35</w:t>
            </w:r>
          </w:p>
        </w:tc>
        <w:tc>
          <w:tcPr>
            <w:tcW w:w="449" w:type="dxa"/>
            <w:tcBorders>
              <w:top w:val="nil"/>
              <w:left w:val="nil"/>
              <w:bottom w:val="single" w:sz="4" w:space="0" w:color="auto"/>
              <w:right w:val="nil"/>
            </w:tcBorders>
          </w:tcPr>
          <w:p w14:paraId="2C6C88B8" w14:textId="77777777" w:rsidR="006E220B" w:rsidRPr="00106CBC" w:rsidRDefault="006E220B" w:rsidP="00A637DB">
            <w:pPr>
              <w:jc w:val="center"/>
              <w:rPr>
                <w:lang w:val="es-MX"/>
              </w:rPr>
            </w:pPr>
            <w:r w:rsidRPr="00106CBC">
              <w:rPr>
                <w:lang w:val="es-MX"/>
              </w:rPr>
              <w:t>36</w:t>
            </w:r>
          </w:p>
        </w:tc>
        <w:tc>
          <w:tcPr>
            <w:tcW w:w="449" w:type="dxa"/>
            <w:tcBorders>
              <w:top w:val="nil"/>
              <w:left w:val="nil"/>
              <w:bottom w:val="single" w:sz="4" w:space="0" w:color="auto"/>
              <w:right w:val="nil"/>
            </w:tcBorders>
          </w:tcPr>
          <w:p w14:paraId="5AC5C552" w14:textId="77777777" w:rsidR="006E220B" w:rsidRPr="00106CBC" w:rsidRDefault="006E220B" w:rsidP="00A637DB">
            <w:pPr>
              <w:jc w:val="center"/>
              <w:rPr>
                <w:lang w:val="es-MX"/>
              </w:rPr>
            </w:pPr>
            <w:r w:rsidRPr="00106CBC">
              <w:rPr>
                <w:lang w:val="es-MX"/>
              </w:rPr>
              <w:t>37</w:t>
            </w:r>
          </w:p>
        </w:tc>
        <w:tc>
          <w:tcPr>
            <w:tcW w:w="449" w:type="dxa"/>
            <w:tcBorders>
              <w:top w:val="nil"/>
              <w:left w:val="nil"/>
              <w:bottom w:val="single" w:sz="4" w:space="0" w:color="auto"/>
              <w:right w:val="nil"/>
            </w:tcBorders>
          </w:tcPr>
          <w:p w14:paraId="702FC9C1" w14:textId="77777777" w:rsidR="006E220B" w:rsidRPr="00106CBC" w:rsidRDefault="006E220B" w:rsidP="00A637DB">
            <w:pPr>
              <w:jc w:val="center"/>
              <w:rPr>
                <w:lang w:val="es-MX"/>
              </w:rPr>
            </w:pPr>
            <w:r w:rsidRPr="00106CBC">
              <w:rPr>
                <w:lang w:val="es-MX"/>
              </w:rPr>
              <w:t>38</w:t>
            </w:r>
          </w:p>
        </w:tc>
        <w:tc>
          <w:tcPr>
            <w:tcW w:w="449" w:type="dxa"/>
            <w:tcBorders>
              <w:top w:val="nil"/>
              <w:left w:val="nil"/>
              <w:bottom w:val="single" w:sz="4" w:space="0" w:color="auto"/>
              <w:right w:val="nil"/>
            </w:tcBorders>
          </w:tcPr>
          <w:p w14:paraId="745BF1B0" w14:textId="77777777" w:rsidR="006E220B" w:rsidRPr="00106CBC" w:rsidRDefault="006E220B" w:rsidP="00A637DB">
            <w:pPr>
              <w:jc w:val="center"/>
              <w:rPr>
                <w:lang w:val="es-MX"/>
              </w:rPr>
            </w:pPr>
            <w:r w:rsidRPr="00106CBC">
              <w:rPr>
                <w:lang w:val="es-MX"/>
              </w:rPr>
              <w:t>39</w:t>
            </w:r>
          </w:p>
        </w:tc>
        <w:tc>
          <w:tcPr>
            <w:tcW w:w="449" w:type="dxa"/>
            <w:tcBorders>
              <w:top w:val="nil"/>
              <w:left w:val="nil"/>
              <w:bottom w:val="single" w:sz="4" w:space="0" w:color="auto"/>
              <w:right w:val="nil"/>
            </w:tcBorders>
          </w:tcPr>
          <w:p w14:paraId="0653E174" w14:textId="77777777" w:rsidR="006E220B" w:rsidRPr="00106CBC" w:rsidRDefault="006E220B" w:rsidP="00A637DB">
            <w:pPr>
              <w:jc w:val="center"/>
              <w:rPr>
                <w:lang w:val="es-MX"/>
              </w:rPr>
            </w:pPr>
            <w:r w:rsidRPr="00106CBC">
              <w:rPr>
                <w:lang w:val="es-MX"/>
              </w:rPr>
              <w:t>40</w:t>
            </w:r>
          </w:p>
        </w:tc>
        <w:tc>
          <w:tcPr>
            <w:tcW w:w="449" w:type="dxa"/>
            <w:tcBorders>
              <w:top w:val="nil"/>
              <w:left w:val="nil"/>
              <w:bottom w:val="single" w:sz="4" w:space="0" w:color="auto"/>
              <w:right w:val="nil"/>
            </w:tcBorders>
          </w:tcPr>
          <w:p w14:paraId="5AFCE400" w14:textId="77777777" w:rsidR="006E220B" w:rsidRPr="00106CBC" w:rsidRDefault="006E220B" w:rsidP="00A637DB">
            <w:pPr>
              <w:jc w:val="center"/>
              <w:rPr>
                <w:lang w:val="es-MX"/>
              </w:rPr>
            </w:pPr>
            <w:r w:rsidRPr="00106CBC">
              <w:rPr>
                <w:lang w:val="es-MX"/>
              </w:rPr>
              <w:t>41</w:t>
            </w:r>
          </w:p>
        </w:tc>
        <w:tc>
          <w:tcPr>
            <w:tcW w:w="449" w:type="dxa"/>
            <w:tcBorders>
              <w:top w:val="nil"/>
              <w:left w:val="nil"/>
              <w:bottom w:val="single" w:sz="4" w:space="0" w:color="auto"/>
              <w:right w:val="nil"/>
            </w:tcBorders>
          </w:tcPr>
          <w:p w14:paraId="32C3AB11" w14:textId="77777777" w:rsidR="006E220B" w:rsidRPr="00106CBC" w:rsidRDefault="006E220B" w:rsidP="00A637DB">
            <w:pPr>
              <w:jc w:val="center"/>
              <w:rPr>
                <w:lang w:val="es-MX"/>
              </w:rPr>
            </w:pPr>
            <w:r w:rsidRPr="00106CBC">
              <w:rPr>
                <w:lang w:val="es-MX"/>
              </w:rPr>
              <w:t>41</w:t>
            </w:r>
          </w:p>
        </w:tc>
        <w:tc>
          <w:tcPr>
            <w:tcW w:w="449" w:type="dxa"/>
            <w:tcBorders>
              <w:top w:val="nil"/>
              <w:left w:val="nil"/>
              <w:bottom w:val="single" w:sz="4" w:space="0" w:color="auto"/>
              <w:right w:val="nil"/>
            </w:tcBorders>
          </w:tcPr>
          <w:p w14:paraId="17868791" w14:textId="77777777" w:rsidR="006E220B" w:rsidRPr="00106CBC" w:rsidRDefault="006E220B" w:rsidP="00A637DB">
            <w:pPr>
              <w:jc w:val="center"/>
              <w:rPr>
                <w:lang w:val="es-MX"/>
              </w:rPr>
            </w:pPr>
            <w:r w:rsidRPr="00106CBC">
              <w:rPr>
                <w:lang w:val="es-MX"/>
              </w:rPr>
              <w:t>43</w:t>
            </w:r>
          </w:p>
        </w:tc>
        <w:tc>
          <w:tcPr>
            <w:tcW w:w="449" w:type="dxa"/>
            <w:tcBorders>
              <w:top w:val="nil"/>
              <w:left w:val="nil"/>
              <w:bottom w:val="single" w:sz="4" w:space="0" w:color="auto"/>
              <w:right w:val="nil"/>
            </w:tcBorders>
          </w:tcPr>
          <w:p w14:paraId="1F0B77BB" w14:textId="77777777" w:rsidR="006E220B" w:rsidRPr="00106CBC" w:rsidRDefault="006E220B" w:rsidP="00A637DB">
            <w:pPr>
              <w:jc w:val="center"/>
              <w:rPr>
                <w:lang w:val="es-MX"/>
              </w:rPr>
            </w:pPr>
            <w:r w:rsidRPr="00106CBC">
              <w:rPr>
                <w:lang w:val="es-MX"/>
              </w:rPr>
              <w:t>44</w:t>
            </w:r>
          </w:p>
        </w:tc>
        <w:tc>
          <w:tcPr>
            <w:tcW w:w="449" w:type="dxa"/>
            <w:tcBorders>
              <w:top w:val="nil"/>
              <w:left w:val="nil"/>
              <w:bottom w:val="single" w:sz="4" w:space="0" w:color="auto"/>
              <w:right w:val="nil"/>
            </w:tcBorders>
          </w:tcPr>
          <w:p w14:paraId="15FD014D" w14:textId="77777777" w:rsidR="006E220B" w:rsidRPr="00106CBC" w:rsidRDefault="006E220B" w:rsidP="00A637DB">
            <w:pPr>
              <w:jc w:val="center"/>
              <w:rPr>
                <w:lang w:val="es-MX"/>
              </w:rPr>
            </w:pPr>
            <w:r w:rsidRPr="00106CBC">
              <w:rPr>
                <w:lang w:val="es-MX"/>
              </w:rPr>
              <w:t>45</w:t>
            </w:r>
          </w:p>
        </w:tc>
        <w:tc>
          <w:tcPr>
            <w:tcW w:w="449" w:type="dxa"/>
            <w:tcBorders>
              <w:top w:val="nil"/>
              <w:left w:val="nil"/>
              <w:bottom w:val="single" w:sz="4" w:space="0" w:color="auto"/>
              <w:right w:val="nil"/>
            </w:tcBorders>
          </w:tcPr>
          <w:p w14:paraId="26279B93" w14:textId="77777777" w:rsidR="006E220B" w:rsidRPr="00106CBC" w:rsidRDefault="006E220B" w:rsidP="00A637DB">
            <w:pPr>
              <w:jc w:val="center"/>
              <w:rPr>
                <w:lang w:val="es-MX"/>
              </w:rPr>
            </w:pPr>
            <w:r w:rsidRPr="00106CBC">
              <w:rPr>
                <w:lang w:val="es-MX"/>
              </w:rPr>
              <w:t>46</w:t>
            </w:r>
          </w:p>
        </w:tc>
        <w:tc>
          <w:tcPr>
            <w:tcW w:w="449" w:type="dxa"/>
            <w:tcBorders>
              <w:top w:val="nil"/>
              <w:left w:val="nil"/>
              <w:bottom w:val="single" w:sz="4" w:space="0" w:color="auto"/>
              <w:right w:val="nil"/>
            </w:tcBorders>
          </w:tcPr>
          <w:p w14:paraId="58881D82" w14:textId="77777777" w:rsidR="006E220B" w:rsidRPr="00106CBC" w:rsidRDefault="006E220B" w:rsidP="00A637DB">
            <w:pPr>
              <w:jc w:val="center"/>
              <w:rPr>
                <w:lang w:val="es-MX"/>
              </w:rPr>
            </w:pPr>
            <w:r w:rsidRPr="00106CBC">
              <w:rPr>
                <w:lang w:val="es-MX"/>
              </w:rPr>
              <w:t>47</w:t>
            </w:r>
          </w:p>
        </w:tc>
        <w:tc>
          <w:tcPr>
            <w:tcW w:w="449" w:type="dxa"/>
            <w:tcBorders>
              <w:top w:val="nil"/>
              <w:left w:val="nil"/>
              <w:bottom w:val="single" w:sz="4" w:space="0" w:color="auto"/>
              <w:right w:val="nil"/>
            </w:tcBorders>
          </w:tcPr>
          <w:p w14:paraId="78E0EC86" w14:textId="77777777" w:rsidR="006E220B" w:rsidRPr="00106CBC" w:rsidRDefault="006E220B" w:rsidP="00A637DB">
            <w:pPr>
              <w:jc w:val="center"/>
              <w:rPr>
                <w:lang w:val="es-MX"/>
              </w:rPr>
            </w:pPr>
            <w:r w:rsidRPr="00106CBC">
              <w:rPr>
                <w:lang w:val="es-MX"/>
              </w:rPr>
              <w:t>48</w:t>
            </w:r>
          </w:p>
        </w:tc>
      </w:tr>
      <w:tr w:rsidR="006E220B" w:rsidRPr="00106CBC" w14:paraId="3AF335AD" w14:textId="77777777" w:rsidTr="00A637DB">
        <w:tc>
          <w:tcPr>
            <w:tcW w:w="448" w:type="dxa"/>
            <w:tcBorders>
              <w:top w:val="nil"/>
              <w:left w:val="nil"/>
              <w:bottom w:val="nil"/>
              <w:right w:val="single" w:sz="4" w:space="0" w:color="auto"/>
            </w:tcBorders>
          </w:tcPr>
          <w:p w14:paraId="691A4A31" w14:textId="77777777" w:rsidR="006E220B" w:rsidRPr="00106CBC" w:rsidRDefault="006E220B" w:rsidP="00A637DB">
            <w:pPr>
              <w:jc w:val="center"/>
              <w:rPr>
                <w:lang w:val="es-MX"/>
              </w:rPr>
            </w:pPr>
            <w:r w:rsidRPr="00106CBC">
              <w:rPr>
                <w:lang w:val="es-MX"/>
              </w:rPr>
              <w:t>1</w:t>
            </w:r>
          </w:p>
        </w:tc>
        <w:tc>
          <w:tcPr>
            <w:tcW w:w="448" w:type="dxa"/>
            <w:tcBorders>
              <w:top w:val="single" w:sz="4" w:space="0" w:color="auto"/>
              <w:left w:val="single" w:sz="4" w:space="0" w:color="auto"/>
            </w:tcBorders>
          </w:tcPr>
          <w:p w14:paraId="309D30F0" w14:textId="77777777" w:rsidR="006E220B" w:rsidRPr="00106CBC" w:rsidRDefault="006E220B" w:rsidP="00A637DB">
            <w:pPr>
              <w:jc w:val="center"/>
              <w:rPr>
                <w:lang w:val="es-MX"/>
              </w:rPr>
            </w:pPr>
          </w:p>
        </w:tc>
        <w:tc>
          <w:tcPr>
            <w:tcW w:w="449" w:type="dxa"/>
            <w:tcBorders>
              <w:top w:val="single" w:sz="4" w:space="0" w:color="auto"/>
            </w:tcBorders>
          </w:tcPr>
          <w:p w14:paraId="196B39B0" w14:textId="77777777" w:rsidR="006E220B" w:rsidRPr="00106CBC" w:rsidRDefault="006E220B" w:rsidP="00A637DB">
            <w:pPr>
              <w:jc w:val="center"/>
              <w:rPr>
                <w:lang w:val="es-MX"/>
              </w:rPr>
            </w:pPr>
          </w:p>
        </w:tc>
        <w:tc>
          <w:tcPr>
            <w:tcW w:w="449" w:type="dxa"/>
            <w:tcBorders>
              <w:top w:val="single" w:sz="4" w:space="0" w:color="auto"/>
            </w:tcBorders>
          </w:tcPr>
          <w:p w14:paraId="4190C7E4" w14:textId="77777777" w:rsidR="006E220B" w:rsidRPr="00106CBC" w:rsidRDefault="006E220B" w:rsidP="00A637DB">
            <w:pPr>
              <w:jc w:val="center"/>
              <w:rPr>
                <w:lang w:val="es-MX"/>
              </w:rPr>
            </w:pPr>
          </w:p>
        </w:tc>
        <w:tc>
          <w:tcPr>
            <w:tcW w:w="449" w:type="dxa"/>
            <w:tcBorders>
              <w:top w:val="single" w:sz="4" w:space="0" w:color="auto"/>
            </w:tcBorders>
          </w:tcPr>
          <w:p w14:paraId="6A513D15" w14:textId="77777777" w:rsidR="006E220B" w:rsidRPr="00106CBC" w:rsidRDefault="006E220B" w:rsidP="00A637DB">
            <w:pPr>
              <w:jc w:val="center"/>
              <w:rPr>
                <w:lang w:val="es-MX"/>
              </w:rPr>
            </w:pPr>
          </w:p>
        </w:tc>
        <w:tc>
          <w:tcPr>
            <w:tcW w:w="449" w:type="dxa"/>
            <w:tcBorders>
              <w:top w:val="single" w:sz="4" w:space="0" w:color="auto"/>
            </w:tcBorders>
          </w:tcPr>
          <w:p w14:paraId="49A144DE" w14:textId="77777777" w:rsidR="006E220B" w:rsidRPr="00106CBC" w:rsidRDefault="006E220B" w:rsidP="00A637DB">
            <w:pPr>
              <w:jc w:val="center"/>
              <w:rPr>
                <w:lang w:val="es-MX"/>
              </w:rPr>
            </w:pPr>
          </w:p>
        </w:tc>
        <w:tc>
          <w:tcPr>
            <w:tcW w:w="449" w:type="dxa"/>
            <w:tcBorders>
              <w:top w:val="single" w:sz="4" w:space="0" w:color="auto"/>
            </w:tcBorders>
          </w:tcPr>
          <w:p w14:paraId="4ADBC440" w14:textId="77777777" w:rsidR="006E220B" w:rsidRPr="00106CBC" w:rsidRDefault="006E220B" w:rsidP="00A637DB">
            <w:pPr>
              <w:jc w:val="center"/>
              <w:rPr>
                <w:lang w:val="es-MX"/>
              </w:rPr>
            </w:pPr>
          </w:p>
        </w:tc>
        <w:tc>
          <w:tcPr>
            <w:tcW w:w="449" w:type="dxa"/>
            <w:tcBorders>
              <w:top w:val="single" w:sz="4" w:space="0" w:color="auto"/>
            </w:tcBorders>
          </w:tcPr>
          <w:p w14:paraId="6C04AFA7" w14:textId="77777777" w:rsidR="006E220B" w:rsidRPr="00106CBC" w:rsidRDefault="006E220B" w:rsidP="00A637DB">
            <w:pPr>
              <w:jc w:val="center"/>
              <w:rPr>
                <w:lang w:val="es-MX"/>
              </w:rPr>
            </w:pPr>
          </w:p>
        </w:tc>
        <w:tc>
          <w:tcPr>
            <w:tcW w:w="449" w:type="dxa"/>
            <w:tcBorders>
              <w:top w:val="single" w:sz="4" w:space="0" w:color="auto"/>
            </w:tcBorders>
          </w:tcPr>
          <w:p w14:paraId="0AD382CC" w14:textId="77777777" w:rsidR="006E220B" w:rsidRPr="00106CBC" w:rsidRDefault="006E220B" w:rsidP="00A637DB">
            <w:pPr>
              <w:jc w:val="center"/>
              <w:rPr>
                <w:lang w:val="es-MX"/>
              </w:rPr>
            </w:pPr>
          </w:p>
        </w:tc>
        <w:tc>
          <w:tcPr>
            <w:tcW w:w="449" w:type="dxa"/>
            <w:tcBorders>
              <w:top w:val="single" w:sz="4" w:space="0" w:color="auto"/>
            </w:tcBorders>
          </w:tcPr>
          <w:p w14:paraId="6F4D7997" w14:textId="77777777" w:rsidR="006E220B" w:rsidRPr="00106CBC" w:rsidRDefault="006E220B" w:rsidP="00A637DB">
            <w:pPr>
              <w:jc w:val="center"/>
              <w:rPr>
                <w:lang w:val="es-MX"/>
              </w:rPr>
            </w:pPr>
          </w:p>
        </w:tc>
        <w:tc>
          <w:tcPr>
            <w:tcW w:w="449" w:type="dxa"/>
            <w:tcBorders>
              <w:top w:val="single" w:sz="4" w:space="0" w:color="auto"/>
            </w:tcBorders>
          </w:tcPr>
          <w:p w14:paraId="0A3E7984" w14:textId="77777777" w:rsidR="006E220B" w:rsidRPr="00106CBC" w:rsidRDefault="006E220B" w:rsidP="00A637DB">
            <w:pPr>
              <w:jc w:val="center"/>
              <w:rPr>
                <w:lang w:val="es-MX"/>
              </w:rPr>
            </w:pPr>
          </w:p>
        </w:tc>
        <w:tc>
          <w:tcPr>
            <w:tcW w:w="449" w:type="dxa"/>
            <w:tcBorders>
              <w:top w:val="single" w:sz="4" w:space="0" w:color="auto"/>
            </w:tcBorders>
          </w:tcPr>
          <w:p w14:paraId="19C8608C" w14:textId="77777777" w:rsidR="006E220B" w:rsidRPr="00106CBC" w:rsidRDefault="006E220B" w:rsidP="00A637DB">
            <w:pPr>
              <w:jc w:val="center"/>
              <w:rPr>
                <w:lang w:val="es-MX"/>
              </w:rPr>
            </w:pPr>
          </w:p>
        </w:tc>
        <w:tc>
          <w:tcPr>
            <w:tcW w:w="449" w:type="dxa"/>
            <w:tcBorders>
              <w:top w:val="single" w:sz="4" w:space="0" w:color="auto"/>
            </w:tcBorders>
          </w:tcPr>
          <w:p w14:paraId="372C990D" w14:textId="77777777" w:rsidR="006E220B" w:rsidRPr="00106CBC" w:rsidRDefault="006E220B" w:rsidP="00A637DB">
            <w:pPr>
              <w:jc w:val="center"/>
              <w:rPr>
                <w:lang w:val="es-MX"/>
              </w:rPr>
            </w:pPr>
          </w:p>
        </w:tc>
        <w:tc>
          <w:tcPr>
            <w:tcW w:w="449" w:type="dxa"/>
            <w:tcBorders>
              <w:top w:val="single" w:sz="4" w:space="0" w:color="auto"/>
            </w:tcBorders>
          </w:tcPr>
          <w:p w14:paraId="44F8586C" w14:textId="77777777" w:rsidR="006E220B" w:rsidRPr="00106CBC" w:rsidRDefault="006E220B" w:rsidP="00A637DB">
            <w:pPr>
              <w:jc w:val="center"/>
              <w:rPr>
                <w:lang w:val="es-MX"/>
              </w:rPr>
            </w:pPr>
          </w:p>
        </w:tc>
        <w:tc>
          <w:tcPr>
            <w:tcW w:w="449" w:type="dxa"/>
            <w:tcBorders>
              <w:top w:val="single" w:sz="4" w:space="0" w:color="auto"/>
            </w:tcBorders>
          </w:tcPr>
          <w:p w14:paraId="0664F2C4" w14:textId="77777777" w:rsidR="006E220B" w:rsidRPr="00106CBC" w:rsidRDefault="006E220B" w:rsidP="00A637DB">
            <w:pPr>
              <w:jc w:val="center"/>
              <w:rPr>
                <w:lang w:val="es-MX"/>
              </w:rPr>
            </w:pPr>
          </w:p>
        </w:tc>
        <w:tc>
          <w:tcPr>
            <w:tcW w:w="449" w:type="dxa"/>
            <w:tcBorders>
              <w:top w:val="single" w:sz="4" w:space="0" w:color="auto"/>
            </w:tcBorders>
          </w:tcPr>
          <w:p w14:paraId="69C20046" w14:textId="77777777" w:rsidR="006E220B" w:rsidRPr="00106CBC" w:rsidRDefault="006E220B" w:rsidP="00A637DB">
            <w:pPr>
              <w:jc w:val="center"/>
              <w:rPr>
                <w:lang w:val="es-MX"/>
              </w:rPr>
            </w:pPr>
          </w:p>
        </w:tc>
        <w:tc>
          <w:tcPr>
            <w:tcW w:w="449" w:type="dxa"/>
            <w:tcBorders>
              <w:top w:val="single" w:sz="4" w:space="0" w:color="auto"/>
            </w:tcBorders>
          </w:tcPr>
          <w:p w14:paraId="52916AAD" w14:textId="77777777" w:rsidR="006E220B" w:rsidRPr="00106CBC" w:rsidRDefault="006E220B" w:rsidP="00A637DB">
            <w:pPr>
              <w:jc w:val="center"/>
              <w:rPr>
                <w:lang w:val="es-MX"/>
              </w:rPr>
            </w:pPr>
          </w:p>
        </w:tc>
        <w:tc>
          <w:tcPr>
            <w:tcW w:w="449" w:type="dxa"/>
            <w:tcBorders>
              <w:top w:val="single" w:sz="4" w:space="0" w:color="auto"/>
            </w:tcBorders>
          </w:tcPr>
          <w:p w14:paraId="2FB6423F" w14:textId="77777777" w:rsidR="006E220B" w:rsidRPr="00106CBC" w:rsidRDefault="006E220B" w:rsidP="00A637DB">
            <w:pPr>
              <w:jc w:val="center"/>
              <w:rPr>
                <w:lang w:val="es-MX"/>
              </w:rPr>
            </w:pPr>
          </w:p>
        </w:tc>
        <w:tc>
          <w:tcPr>
            <w:tcW w:w="449" w:type="dxa"/>
            <w:tcBorders>
              <w:top w:val="single" w:sz="4" w:space="0" w:color="auto"/>
            </w:tcBorders>
          </w:tcPr>
          <w:p w14:paraId="7E1824BA" w14:textId="77777777" w:rsidR="006E220B" w:rsidRPr="00106CBC" w:rsidRDefault="006E220B" w:rsidP="00A637DB">
            <w:pPr>
              <w:jc w:val="center"/>
              <w:rPr>
                <w:lang w:val="es-MX"/>
              </w:rPr>
            </w:pPr>
          </w:p>
        </w:tc>
        <w:tc>
          <w:tcPr>
            <w:tcW w:w="449" w:type="dxa"/>
            <w:tcBorders>
              <w:top w:val="single" w:sz="4" w:space="0" w:color="auto"/>
            </w:tcBorders>
          </w:tcPr>
          <w:p w14:paraId="7F45FC76" w14:textId="77777777" w:rsidR="006E220B" w:rsidRPr="00106CBC" w:rsidRDefault="006E220B" w:rsidP="00A637DB">
            <w:pPr>
              <w:jc w:val="center"/>
              <w:rPr>
                <w:lang w:val="es-MX"/>
              </w:rPr>
            </w:pPr>
          </w:p>
        </w:tc>
      </w:tr>
      <w:tr w:rsidR="006E220B" w:rsidRPr="00106CBC" w14:paraId="3B3A683D" w14:textId="77777777" w:rsidTr="00A637DB">
        <w:tc>
          <w:tcPr>
            <w:tcW w:w="448" w:type="dxa"/>
            <w:tcBorders>
              <w:top w:val="nil"/>
              <w:left w:val="nil"/>
              <w:bottom w:val="nil"/>
              <w:right w:val="single" w:sz="4" w:space="0" w:color="auto"/>
            </w:tcBorders>
          </w:tcPr>
          <w:p w14:paraId="1F5EFC9A" w14:textId="77777777" w:rsidR="006E220B" w:rsidRPr="00106CBC" w:rsidRDefault="006E220B" w:rsidP="00A637DB">
            <w:pPr>
              <w:jc w:val="center"/>
              <w:rPr>
                <w:lang w:val="es-MX"/>
              </w:rPr>
            </w:pPr>
            <w:r w:rsidRPr="00106CBC">
              <w:rPr>
                <w:lang w:val="es-MX"/>
              </w:rPr>
              <w:t>2</w:t>
            </w:r>
          </w:p>
        </w:tc>
        <w:tc>
          <w:tcPr>
            <w:tcW w:w="448" w:type="dxa"/>
            <w:tcBorders>
              <w:left w:val="single" w:sz="4" w:space="0" w:color="auto"/>
            </w:tcBorders>
          </w:tcPr>
          <w:p w14:paraId="1A0D4FC1" w14:textId="77777777" w:rsidR="006E220B" w:rsidRPr="00106CBC" w:rsidRDefault="006E220B" w:rsidP="00A637DB">
            <w:pPr>
              <w:jc w:val="center"/>
              <w:rPr>
                <w:lang w:val="es-MX"/>
              </w:rPr>
            </w:pPr>
          </w:p>
        </w:tc>
        <w:tc>
          <w:tcPr>
            <w:tcW w:w="449" w:type="dxa"/>
          </w:tcPr>
          <w:p w14:paraId="0BB94E3F" w14:textId="77777777" w:rsidR="006E220B" w:rsidRPr="00106CBC" w:rsidRDefault="006E220B" w:rsidP="00A637DB">
            <w:pPr>
              <w:jc w:val="center"/>
              <w:rPr>
                <w:lang w:val="es-MX"/>
              </w:rPr>
            </w:pPr>
          </w:p>
        </w:tc>
        <w:tc>
          <w:tcPr>
            <w:tcW w:w="449" w:type="dxa"/>
          </w:tcPr>
          <w:p w14:paraId="5EFB8407" w14:textId="77777777" w:rsidR="006E220B" w:rsidRPr="00106CBC" w:rsidRDefault="006E220B" w:rsidP="00A637DB">
            <w:pPr>
              <w:jc w:val="center"/>
              <w:rPr>
                <w:lang w:val="es-MX"/>
              </w:rPr>
            </w:pPr>
          </w:p>
        </w:tc>
        <w:tc>
          <w:tcPr>
            <w:tcW w:w="449" w:type="dxa"/>
          </w:tcPr>
          <w:p w14:paraId="7204E2C5" w14:textId="77777777" w:rsidR="006E220B" w:rsidRPr="00106CBC" w:rsidRDefault="006E220B" w:rsidP="00A637DB">
            <w:pPr>
              <w:jc w:val="center"/>
              <w:rPr>
                <w:lang w:val="es-MX"/>
              </w:rPr>
            </w:pPr>
          </w:p>
        </w:tc>
        <w:tc>
          <w:tcPr>
            <w:tcW w:w="449" w:type="dxa"/>
          </w:tcPr>
          <w:p w14:paraId="407CA4CA" w14:textId="77777777" w:rsidR="006E220B" w:rsidRPr="00106CBC" w:rsidRDefault="006E220B" w:rsidP="00A637DB">
            <w:pPr>
              <w:jc w:val="center"/>
              <w:rPr>
                <w:lang w:val="es-MX"/>
              </w:rPr>
            </w:pPr>
          </w:p>
        </w:tc>
        <w:tc>
          <w:tcPr>
            <w:tcW w:w="449" w:type="dxa"/>
          </w:tcPr>
          <w:p w14:paraId="08CAB1BA" w14:textId="77777777" w:rsidR="006E220B" w:rsidRPr="00106CBC" w:rsidRDefault="006E220B" w:rsidP="00A637DB">
            <w:pPr>
              <w:jc w:val="center"/>
              <w:rPr>
                <w:lang w:val="es-MX"/>
              </w:rPr>
            </w:pPr>
          </w:p>
        </w:tc>
        <w:tc>
          <w:tcPr>
            <w:tcW w:w="449" w:type="dxa"/>
          </w:tcPr>
          <w:p w14:paraId="6310E5F7" w14:textId="77777777" w:rsidR="006E220B" w:rsidRPr="00106CBC" w:rsidRDefault="006E220B" w:rsidP="00A637DB">
            <w:pPr>
              <w:jc w:val="center"/>
              <w:rPr>
                <w:lang w:val="es-MX"/>
              </w:rPr>
            </w:pPr>
          </w:p>
        </w:tc>
        <w:tc>
          <w:tcPr>
            <w:tcW w:w="449" w:type="dxa"/>
          </w:tcPr>
          <w:p w14:paraId="1A5313D1" w14:textId="77777777" w:rsidR="006E220B" w:rsidRPr="00106CBC" w:rsidRDefault="006E220B" w:rsidP="00A637DB">
            <w:pPr>
              <w:jc w:val="center"/>
              <w:rPr>
                <w:lang w:val="es-MX"/>
              </w:rPr>
            </w:pPr>
          </w:p>
        </w:tc>
        <w:tc>
          <w:tcPr>
            <w:tcW w:w="449" w:type="dxa"/>
          </w:tcPr>
          <w:p w14:paraId="002BFFAA" w14:textId="77777777" w:rsidR="006E220B" w:rsidRPr="00106CBC" w:rsidRDefault="006E220B" w:rsidP="00A637DB">
            <w:pPr>
              <w:jc w:val="center"/>
              <w:rPr>
                <w:lang w:val="es-MX"/>
              </w:rPr>
            </w:pPr>
          </w:p>
        </w:tc>
        <w:tc>
          <w:tcPr>
            <w:tcW w:w="449" w:type="dxa"/>
          </w:tcPr>
          <w:p w14:paraId="32FBBBDB" w14:textId="77777777" w:rsidR="006E220B" w:rsidRPr="00106CBC" w:rsidRDefault="006E220B" w:rsidP="00A637DB">
            <w:pPr>
              <w:jc w:val="center"/>
              <w:rPr>
                <w:lang w:val="es-MX"/>
              </w:rPr>
            </w:pPr>
          </w:p>
        </w:tc>
        <w:tc>
          <w:tcPr>
            <w:tcW w:w="449" w:type="dxa"/>
          </w:tcPr>
          <w:p w14:paraId="7E6282A5" w14:textId="77777777" w:rsidR="006E220B" w:rsidRPr="00106CBC" w:rsidRDefault="006E220B" w:rsidP="00A637DB">
            <w:pPr>
              <w:jc w:val="center"/>
              <w:rPr>
                <w:lang w:val="es-MX"/>
              </w:rPr>
            </w:pPr>
          </w:p>
        </w:tc>
        <w:tc>
          <w:tcPr>
            <w:tcW w:w="449" w:type="dxa"/>
          </w:tcPr>
          <w:p w14:paraId="243AE41C" w14:textId="77777777" w:rsidR="006E220B" w:rsidRPr="00106CBC" w:rsidRDefault="006E220B" w:rsidP="00A637DB">
            <w:pPr>
              <w:jc w:val="center"/>
              <w:rPr>
                <w:lang w:val="es-MX"/>
              </w:rPr>
            </w:pPr>
          </w:p>
        </w:tc>
        <w:tc>
          <w:tcPr>
            <w:tcW w:w="449" w:type="dxa"/>
          </w:tcPr>
          <w:p w14:paraId="024DDCDE" w14:textId="77777777" w:rsidR="006E220B" w:rsidRPr="00106CBC" w:rsidRDefault="006E220B" w:rsidP="00A637DB">
            <w:pPr>
              <w:jc w:val="center"/>
              <w:rPr>
                <w:lang w:val="es-MX"/>
              </w:rPr>
            </w:pPr>
          </w:p>
        </w:tc>
        <w:tc>
          <w:tcPr>
            <w:tcW w:w="449" w:type="dxa"/>
          </w:tcPr>
          <w:p w14:paraId="001EEA33" w14:textId="77777777" w:rsidR="006E220B" w:rsidRPr="00106CBC" w:rsidRDefault="006E220B" w:rsidP="00A637DB">
            <w:pPr>
              <w:jc w:val="center"/>
              <w:rPr>
                <w:lang w:val="es-MX"/>
              </w:rPr>
            </w:pPr>
          </w:p>
        </w:tc>
        <w:tc>
          <w:tcPr>
            <w:tcW w:w="449" w:type="dxa"/>
          </w:tcPr>
          <w:p w14:paraId="3D0B46D3" w14:textId="77777777" w:rsidR="006E220B" w:rsidRPr="00106CBC" w:rsidRDefault="006E220B" w:rsidP="00A637DB">
            <w:pPr>
              <w:jc w:val="center"/>
              <w:rPr>
                <w:lang w:val="es-MX"/>
              </w:rPr>
            </w:pPr>
          </w:p>
        </w:tc>
        <w:tc>
          <w:tcPr>
            <w:tcW w:w="449" w:type="dxa"/>
          </w:tcPr>
          <w:p w14:paraId="74A8E223" w14:textId="77777777" w:rsidR="006E220B" w:rsidRPr="00106CBC" w:rsidRDefault="006E220B" w:rsidP="00A637DB">
            <w:pPr>
              <w:jc w:val="center"/>
              <w:rPr>
                <w:lang w:val="es-MX"/>
              </w:rPr>
            </w:pPr>
          </w:p>
        </w:tc>
        <w:tc>
          <w:tcPr>
            <w:tcW w:w="449" w:type="dxa"/>
          </w:tcPr>
          <w:p w14:paraId="0DF85254" w14:textId="77777777" w:rsidR="006E220B" w:rsidRPr="00106CBC" w:rsidRDefault="006E220B" w:rsidP="00A637DB">
            <w:pPr>
              <w:jc w:val="center"/>
              <w:rPr>
                <w:lang w:val="es-MX"/>
              </w:rPr>
            </w:pPr>
          </w:p>
        </w:tc>
        <w:tc>
          <w:tcPr>
            <w:tcW w:w="449" w:type="dxa"/>
          </w:tcPr>
          <w:p w14:paraId="0A7B0C81" w14:textId="77777777" w:rsidR="006E220B" w:rsidRPr="00106CBC" w:rsidRDefault="006E220B" w:rsidP="00A637DB">
            <w:pPr>
              <w:jc w:val="center"/>
              <w:rPr>
                <w:lang w:val="es-MX"/>
              </w:rPr>
            </w:pPr>
          </w:p>
        </w:tc>
        <w:tc>
          <w:tcPr>
            <w:tcW w:w="449" w:type="dxa"/>
          </w:tcPr>
          <w:p w14:paraId="2D9B55E1" w14:textId="77777777" w:rsidR="006E220B" w:rsidRPr="00106CBC" w:rsidRDefault="006E220B" w:rsidP="00A637DB">
            <w:pPr>
              <w:jc w:val="center"/>
              <w:rPr>
                <w:lang w:val="es-MX"/>
              </w:rPr>
            </w:pPr>
          </w:p>
        </w:tc>
      </w:tr>
      <w:tr w:rsidR="006E220B" w:rsidRPr="00106CBC" w14:paraId="49B53D41" w14:textId="77777777" w:rsidTr="00A637DB">
        <w:tc>
          <w:tcPr>
            <w:tcW w:w="448" w:type="dxa"/>
            <w:tcBorders>
              <w:top w:val="nil"/>
              <w:left w:val="nil"/>
              <w:bottom w:val="nil"/>
              <w:right w:val="single" w:sz="4" w:space="0" w:color="auto"/>
            </w:tcBorders>
          </w:tcPr>
          <w:p w14:paraId="4ABDBB49" w14:textId="77777777" w:rsidR="006E220B" w:rsidRPr="00106CBC" w:rsidRDefault="006E220B" w:rsidP="00A637DB">
            <w:pPr>
              <w:jc w:val="center"/>
              <w:rPr>
                <w:lang w:val="es-MX"/>
              </w:rPr>
            </w:pPr>
            <w:r w:rsidRPr="00106CBC">
              <w:rPr>
                <w:lang w:val="es-MX"/>
              </w:rPr>
              <w:t>3</w:t>
            </w:r>
          </w:p>
        </w:tc>
        <w:tc>
          <w:tcPr>
            <w:tcW w:w="448" w:type="dxa"/>
            <w:tcBorders>
              <w:left w:val="single" w:sz="4" w:space="0" w:color="auto"/>
            </w:tcBorders>
          </w:tcPr>
          <w:p w14:paraId="6BC6B22A" w14:textId="77777777" w:rsidR="006E220B" w:rsidRPr="00106CBC" w:rsidRDefault="006E220B" w:rsidP="00A637DB">
            <w:pPr>
              <w:jc w:val="center"/>
              <w:rPr>
                <w:lang w:val="es-MX"/>
              </w:rPr>
            </w:pPr>
          </w:p>
        </w:tc>
        <w:tc>
          <w:tcPr>
            <w:tcW w:w="449" w:type="dxa"/>
          </w:tcPr>
          <w:p w14:paraId="40ADDC82" w14:textId="77777777" w:rsidR="006E220B" w:rsidRPr="00106CBC" w:rsidRDefault="006E220B" w:rsidP="00A637DB">
            <w:pPr>
              <w:jc w:val="center"/>
              <w:rPr>
                <w:lang w:val="es-MX"/>
              </w:rPr>
            </w:pPr>
          </w:p>
        </w:tc>
        <w:tc>
          <w:tcPr>
            <w:tcW w:w="449" w:type="dxa"/>
          </w:tcPr>
          <w:p w14:paraId="68F14CC1" w14:textId="77777777" w:rsidR="006E220B" w:rsidRPr="00106CBC" w:rsidRDefault="006E220B" w:rsidP="00A637DB">
            <w:pPr>
              <w:jc w:val="center"/>
              <w:rPr>
                <w:lang w:val="es-MX"/>
              </w:rPr>
            </w:pPr>
          </w:p>
        </w:tc>
        <w:tc>
          <w:tcPr>
            <w:tcW w:w="449" w:type="dxa"/>
          </w:tcPr>
          <w:p w14:paraId="0C1A66AD" w14:textId="77777777" w:rsidR="006E220B" w:rsidRPr="00106CBC" w:rsidRDefault="006E220B" w:rsidP="00A637DB">
            <w:pPr>
              <w:jc w:val="center"/>
              <w:rPr>
                <w:lang w:val="es-MX"/>
              </w:rPr>
            </w:pPr>
          </w:p>
        </w:tc>
        <w:tc>
          <w:tcPr>
            <w:tcW w:w="449" w:type="dxa"/>
          </w:tcPr>
          <w:p w14:paraId="6BE1B72A" w14:textId="77777777" w:rsidR="006E220B" w:rsidRPr="00106CBC" w:rsidRDefault="006E220B" w:rsidP="00A637DB">
            <w:pPr>
              <w:jc w:val="center"/>
              <w:rPr>
                <w:lang w:val="es-MX"/>
              </w:rPr>
            </w:pPr>
          </w:p>
        </w:tc>
        <w:tc>
          <w:tcPr>
            <w:tcW w:w="449" w:type="dxa"/>
          </w:tcPr>
          <w:p w14:paraId="4D3CA890" w14:textId="77777777" w:rsidR="006E220B" w:rsidRPr="00106CBC" w:rsidRDefault="006E220B" w:rsidP="00A637DB">
            <w:pPr>
              <w:jc w:val="center"/>
              <w:rPr>
                <w:lang w:val="es-MX"/>
              </w:rPr>
            </w:pPr>
          </w:p>
        </w:tc>
        <w:tc>
          <w:tcPr>
            <w:tcW w:w="449" w:type="dxa"/>
          </w:tcPr>
          <w:p w14:paraId="2B1B8224" w14:textId="77777777" w:rsidR="006E220B" w:rsidRPr="00106CBC" w:rsidRDefault="006E220B" w:rsidP="00A637DB">
            <w:pPr>
              <w:jc w:val="center"/>
              <w:rPr>
                <w:lang w:val="es-MX"/>
              </w:rPr>
            </w:pPr>
          </w:p>
        </w:tc>
        <w:tc>
          <w:tcPr>
            <w:tcW w:w="449" w:type="dxa"/>
          </w:tcPr>
          <w:p w14:paraId="595C7325" w14:textId="77777777" w:rsidR="006E220B" w:rsidRPr="00106CBC" w:rsidRDefault="006E220B" w:rsidP="00A637DB">
            <w:pPr>
              <w:jc w:val="center"/>
              <w:rPr>
                <w:lang w:val="es-MX"/>
              </w:rPr>
            </w:pPr>
          </w:p>
        </w:tc>
        <w:tc>
          <w:tcPr>
            <w:tcW w:w="449" w:type="dxa"/>
          </w:tcPr>
          <w:p w14:paraId="4ABA4B00" w14:textId="77777777" w:rsidR="006E220B" w:rsidRPr="00106CBC" w:rsidRDefault="006E220B" w:rsidP="00A637DB">
            <w:pPr>
              <w:jc w:val="center"/>
              <w:rPr>
                <w:lang w:val="es-MX"/>
              </w:rPr>
            </w:pPr>
          </w:p>
        </w:tc>
        <w:tc>
          <w:tcPr>
            <w:tcW w:w="449" w:type="dxa"/>
          </w:tcPr>
          <w:p w14:paraId="67DC22CD" w14:textId="77777777" w:rsidR="006E220B" w:rsidRPr="00106CBC" w:rsidRDefault="006E220B" w:rsidP="00A637DB">
            <w:pPr>
              <w:jc w:val="center"/>
              <w:rPr>
                <w:lang w:val="es-MX"/>
              </w:rPr>
            </w:pPr>
          </w:p>
        </w:tc>
        <w:tc>
          <w:tcPr>
            <w:tcW w:w="449" w:type="dxa"/>
          </w:tcPr>
          <w:p w14:paraId="03301095" w14:textId="77777777" w:rsidR="006E220B" w:rsidRPr="00106CBC" w:rsidRDefault="006E220B" w:rsidP="00A637DB">
            <w:pPr>
              <w:jc w:val="center"/>
              <w:rPr>
                <w:lang w:val="es-MX"/>
              </w:rPr>
            </w:pPr>
          </w:p>
        </w:tc>
        <w:tc>
          <w:tcPr>
            <w:tcW w:w="449" w:type="dxa"/>
          </w:tcPr>
          <w:p w14:paraId="65F8CC23" w14:textId="77777777" w:rsidR="006E220B" w:rsidRPr="00106CBC" w:rsidRDefault="006E220B" w:rsidP="00A637DB">
            <w:pPr>
              <w:jc w:val="center"/>
              <w:rPr>
                <w:lang w:val="es-MX"/>
              </w:rPr>
            </w:pPr>
          </w:p>
        </w:tc>
        <w:tc>
          <w:tcPr>
            <w:tcW w:w="449" w:type="dxa"/>
          </w:tcPr>
          <w:p w14:paraId="14BC5AC6" w14:textId="77777777" w:rsidR="006E220B" w:rsidRPr="00106CBC" w:rsidRDefault="006E220B" w:rsidP="00A637DB">
            <w:pPr>
              <w:jc w:val="center"/>
              <w:rPr>
                <w:lang w:val="es-MX"/>
              </w:rPr>
            </w:pPr>
          </w:p>
        </w:tc>
        <w:tc>
          <w:tcPr>
            <w:tcW w:w="449" w:type="dxa"/>
          </w:tcPr>
          <w:p w14:paraId="18F3124F" w14:textId="77777777" w:rsidR="006E220B" w:rsidRPr="00106CBC" w:rsidRDefault="006E220B" w:rsidP="00A637DB">
            <w:pPr>
              <w:jc w:val="center"/>
              <w:rPr>
                <w:lang w:val="es-MX"/>
              </w:rPr>
            </w:pPr>
          </w:p>
        </w:tc>
        <w:tc>
          <w:tcPr>
            <w:tcW w:w="449" w:type="dxa"/>
          </w:tcPr>
          <w:p w14:paraId="401212E7" w14:textId="77777777" w:rsidR="006E220B" w:rsidRPr="00106CBC" w:rsidRDefault="006E220B" w:rsidP="00A637DB">
            <w:pPr>
              <w:jc w:val="center"/>
              <w:rPr>
                <w:lang w:val="es-MX"/>
              </w:rPr>
            </w:pPr>
          </w:p>
        </w:tc>
        <w:tc>
          <w:tcPr>
            <w:tcW w:w="449" w:type="dxa"/>
          </w:tcPr>
          <w:p w14:paraId="106BF639" w14:textId="77777777" w:rsidR="006E220B" w:rsidRPr="00106CBC" w:rsidRDefault="006E220B" w:rsidP="00A637DB">
            <w:pPr>
              <w:jc w:val="center"/>
              <w:rPr>
                <w:lang w:val="es-MX"/>
              </w:rPr>
            </w:pPr>
          </w:p>
        </w:tc>
        <w:tc>
          <w:tcPr>
            <w:tcW w:w="449" w:type="dxa"/>
          </w:tcPr>
          <w:p w14:paraId="18D19511" w14:textId="77777777" w:rsidR="006E220B" w:rsidRPr="00106CBC" w:rsidRDefault="006E220B" w:rsidP="00A637DB">
            <w:pPr>
              <w:jc w:val="center"/>
              <w:rPr>
                <w:lang w:val="es-MX"/>
              </w:rPr>
            </w:pPr>
          </w:p>
        </w:tc>
        <w:tc>
          <w:tcPr>
            <w:tcW w:w="449" w:type="dxa"/>
          </w:tcPr>
          <w:p w14:paraId="3B507508" w14:textId="77777777" w:rsidR="006E220B" w:rsidRPr="00106CBC" w:rsidRDefault="006E220B" w:rsidP="00A637DB">
            <w:pPr>
              <w:jc w:val="center"/>
              <w:rPr>
                <w:lang w:val="es-MX"/>
              </w:rPr>
            </w:pPr>
          </w:p>
        </w:tc>
        <w:tc>
          <w:tcPr>
            <w:tcW w:w="449" w:type="dxa"/>
          </w:tcPr>
          <w:p w14:paraId="18A6952A" w14:textId="77777777" w:rsidR="006E220B" w:rsidRPr="00106CBC" w:rsidRDefault="006E220B" w:rsidP="00A637DB">
            <w:pPr>
              <w:jc w:val="center"/>
              <w:rPr>
                <w:lang w:val="es-MX"/>
              </w:rPr>
            </w:pPr>
          </w:p>
        </w:tc>
      </w:tr>
      <w:tr w:rsidR="006E220B" w:rsidRPr="00106CBC" w14:paraId="74FFEFBC" w14:textId="77777777" w:rsidTr="00A637DB">
        <w:tc>
          <w:tcPr>
            <w:tcW w:w="448" w:type="dxa"/>
            <w:tcBorders>
              <w:top w:val="nil"/>
              <w:left w:val="nil"/>
              <w:bottom w:val="nil"/>
              <w:right w:val="single" w:sz="4" w:space="0" w:color="auto"/>
            </w:tcBorders>
          </w:tcPr>
          <w:p w14:paraId="48FBCE04" w14:textId="77777777" w:rsidR="006E220B" w:rsidRPr="00106CBC" w:rsidRDefault="006E220B" w:rsidP="00A637DB">
            <w:pPr>
              <w:jc w:val="center"/>
              <w:rPr>
                <w:lang w:val="es-MX"/>
              </w:rPr>
            </w:pPr>
            <w:r w:rsidRPr="00106CBC">
              <w:rPr>
                <w:lang w:val="es-MX"/>
              </w:rPr>
              <w:t>4</w:t>
            </w:r>
          </w:p>
        </w:tc>
        <w:tc>
          <w:tcPr>
            <w:tcW w:w="448" w:type="dxa"/>
            <w:tcBorders>
              <w:left w:val="single" w:sz="4" w:space="0" w:color="auto"/>
            </w:tcBorders>
          </w:tcPr>
          <w:p w14:paraId="7F1B3C67" w14:textId="77777777" w:rsidR="006E220B" w:rsidRPr="00106CBC" w:rsidRDefault="006E220B" w:rsidP="00A637DB">
            <w:pPr>
              <w:jc w:val="center"/>
              <w:rPr>
                <w:lang w:val="es-MX"/>
              </w:rPr>
            </w:pPr>
          </w:p>
        </w:tc>
        <w:tc>
          <w:tcPr>
            <w:tcW w:w="449" w:type="dxa"/>
          </w:tcPr>
          <w:p w14:paraId="52E92A29" w14:textId="77777777" w:rsidR="006E220B" w:rsidRPr="00106CBC" w:rsidRDefault="006E220B" w:rsidP="00A637DB">
            <w:pPr>
              <w:jc w:val="center"/>
              <w:rPr>
                <w:lang w:val="es-MX"/>
              </w:rPr>
            </w:pPr>
          </w:p>
        </w:tc>
        <w:tc>
          <w:tcPr>
            <w:tcW w:w="449" w:type="dxa"/>
          </w:tcPr>
          <w:p w14:paraId="560352B7" w14:textId="77777777" w:rsidR="006E220B" w:rsidRPr="00106CBC" w:rsidRDefault="006E220B" w:rsidP="00A637DB">
            <w:pPr>
              <w:jc w:val="center"/>
              <w:rPr>
                <w:lang w:val="es-MX"/>
              </w:rPr>
            </w:pPr>
          </w:p>
        </w:tc>
        <w:tc>
          <w:tcPr>
            <w:tcW w:w="449" w:type="dxa"/>
          </w:tcPr>
          <w:p w14:paraId="58891EEE" w14:textId="77777777" w:rsidR="006E220B" w:rsidRPr="00106CBC" w:rsidRDefault="006E220B" w:rsidP="00A637DB">
            <w:pPr>
              <w:jc w:val="center"/>
              <w:rPr>
                <w:lang w:val="es-MX"/>
              </w:rPr>
            </w:pPr>
          </w:p>
        </w:tc>
        <w:tc>
          <w:tcPr>
            <w:tcW w:w="449" w:type="dxa"/>
          </w:tcPr>
          <w:p w14:paraId="1F74723F" w14:textId="77777777" w:rsidR="006E220B" w:rsidRPr="00106CBC" w:rsidRDefault="006E220B" w:rsidP="00A637DB">
            <w:pPr>
              <w:jc w:val="center"/>
              <w:rPr>
                <w:lang w:val="es-MX"/>
              </w:rPr>
            </w:pPr>
          </w:p>
        </w:tc>
        <w:tc>
          <w:tcPr>
            <w:tcW w:w="449" w:type="dxa"/>
          </w:tcPr>
          <w:p w14:paraId="514F8FEF" w14:textId="77777777" w:rsidR="006E220B" w:rsidRPr="00106CBC" w:rsidRDefault="006E220B" w:rsidP="00A637DB">
            <w:pPr>
              <w:jc w:val="center"/>
              <w:rPr>
                <w:lang w:val="es-MX"/>
              </w:rPr>
            </w:pPr>
          </w:p>
        </w:tc>
        <w:tc>
          <w:tcPr>
            <w:tcW w:w="449" w:type="dxa"/>
          </w:tcPr>
          <w:p w14:paraId="7451B4BD" w14:textId="77777777" w:rsidR="006E220B" w:rsidRPr="00106CBC" w:rsidRDefault="006E220B" w:rsidP="00A637DB">
            <w:pPr>
              <w:jc w:val="center"/>
              <w:rPr>
                <w:lang w:val="es-MX"/>
              </w:rPr>
            </w:pPr>
          </w:p>
        </w:tc>
        <w:tc>
          <w:tcPr>
            <w:tcW w:w="449" w:type="dxa"/>
          </w:tcPr>
          <w:p w14:paraId="7D8FAC98" w14:textId="77777777" w:rsidR="006E220B" w:rsidRPr="00106CBC" w:rsidRDefault="006E220B" w:rsidP="00A637DB">
            <w:pPr>
              <w:jc w:val="center"/>
              <w:rPr>
                <w:lang w:val="es-MX"/>
              </w:rPr>
            </w:pPr>
          </w:p>
        </w:tc>
        <w:tc>
          <w:tcPr>
            <w:tcW w:w="449" w:type="dxa"/>
          </w:tcPr>
          <w:p w14:paraId="0BDD3FD4" w14:textId="77777777" w:rsidR="006E220B" w:rsidRPr="00106CBC" w:rsidRDefault="006E220B" w:rsidP="00A637DB">
            <w:pPr>
              <w:jc w:val="center"/>
              <w:rPr>
                <w:lang w:val="es-MX"/>
              </w:rPr>
            </w:pPr>
          </w:p>
        </w:tc>
        <w:tc>
          <w:tcPr>
            <w:tcW w:w="449" w:type="dxa"/>
          </w:tcPr>
          <w:p w14:paraId="41E65E30" w14:textId="77777777" w:rsidR="006E220B" w:rsidRPr="00106CBC" w:rsidRDefault="006E220B" w:rsidP="00A637DB">
            <w:pPr>
              <w:jc w:val="center"/>
              <w:rPr>
                <w:lang w:val="es-MX"/>
              </w:rPr>
            </w:pPr>
          </w:p>
        </w:tc>
        <w:tc>
          <w:tcPr>
            <w:tcW w:w="449" w:type="dxa"/>
          </w:tcPr>
          <w:p w14:paraId="3DB83DCA" w14:textId="77777777" w:rsidR="006E220B" w:rsidRPr="00106CBC" w:rsidRDefault="006E220B" w:rsidP="00A637DB">
            <w:pPr>
              <w:jc w:val="center"/>
              <w:rPr>
                <w:lang w:val="es-MX"/>
              </w:rPr>
            </w:pPr>
          </w:p>
        </w:tc>
        <w:tc>
          <w:tcPr>
            <w:tcW w:w="449" w:type="dxa"/>
          </w:tcPr>
          <w:p w14:paraId="60274CDE" w14:textId="77777777" w:rsidR="006E220B" w:rsidRPr="00106CBC" w:rsidRDefault="006E220B" w:rsidP="00A637DB">
            <w:pPr>
              <w:jc w:val="center"/>
              <w:rPr>
                <w:lang w:val="es-MX"/>
              </w:rPr>
            </w:pPr>
          </w:p>
        </w:tc>
        <w:tc>
          <w:tcPr>
            <w:tcW w:w="449" w:type="dxa"/>
          </w:tcPr>
          <w:p w14:paraId="5EBCBC5C" w14:textId="77777777" w:rsidR="006E220B" w:rsidRPr="00106CBC" w:rsidRDefault="006E220B" w:rsidP="00A637DB">
            <w:pPr>
              <w:jc w:val="center"/>
              <w:rPr>
                <w:lang w:val="es-MX"/>
              </w:rPr>
            </w:pPr>
          </w:p>
        </w:tc>
        <w:tc>
          <w:tcPr>
            <w:tcW w:w="449" w:type="dxa"/>
          </w:tcPr>
          <w:p w14:paraId="0992FBDA" w14:textId="77777777" w:rsidR="006E220B" w:rsidRPr="00106CBC" w:rsidRDefault="006E220B" w:rsidP="00A637DB">
            <w:pPr>
              <w:jc w:val="center"/>
              <w:rPr>
                <w:lang w:val="es-MX"/>
              </w:rPr>
            </w:pPr>
          </w:p>
        </w:tc>
        <w:tc>
          <w:tcPr>
            <w:tcW w:w="449" w:type="dxa"/>
          </w:tcPr>
          <w:p w14:paraId="66D49948" w14:textId="77777777" w:rsidR="006E220B" w:rsidRPr="00106CBC" w:rsidRDefault="006E220B" w:rsidP="00A637DB">
            <w:pPr>
              <w:jc w:val="center"/>
              <w:rPr>
                <w:lang w:val="es-MX"/>
              </w:rPr>
            </w:pPr>
          </w:p>
        </w:tc>
        <w:tc>
          <w:tcPr>
            <w:tcW w:w="449" w:type="dxa"/>
          </w:tcPr>
          <w:p w14:paraId="05095D1D" w14:textId="77777777" w:rsidR="006E220B" w:rsidRPr="00106CBC" w:rsidRDefault="006E220B" w:rsidP="00A637DB">
            <w:pPr>
              <w:jc w:val="center"/>
              <w:rPr>
                <w:lang w:val="es-MX"/>
              </w:rPr>
            </w:pPr>
          </w:p>
        </w:tc>
        <w:tc>
          <w:tcPr>
            <w:tcW w:w="449" w:type="dxa"/>
          </w:tcPr>
          <w:p w14:paraId="5345E1F9" w14:textId="77777777" w:rsidR="006E220B" w:rsidRPr="00106CBC" w:rsidRDefault="006E220B" w:rsidP="00A637DB">
            <w:pPr>
              <w:jc w:val="center"/>
              <w:rPr>
                <w:lang w:val="es-MX"/>
              </w:rPr>
            </w:pPr>
          </w:p>
        </w:tc>
        <w:tc>
          <w:tcPr>
            <w:tcW w:w="449" w:type="dxa"/>
          </w:tcPr>
          <w:p w14:paraId="3AFAEF64" w14:textId="77777777" w:rsidR="006E220B" w:rsidRPr="00106CBC" w:rsidRDefault="006E220B" w:rsidP="00A637DB">
            <w:pPr>
              <w:jc w:val="center"/>
              <w:rPr>
                <w:lang w:val="es-MX"/>
              </w:rPr>
            </w:pPr>
          </w:p>
        </w:tc>
        <w:tc>
          <w:tcPr>
            <w:tcW w:w="449" w:type="dxa"/>
          </w:tcPr>
          <w:p w14:paraId="47BE9250" w14:textId="77777777" w:rsidR="006E220B" w:rsidRPr="00106CBC" w:rsidRDefault="006E220B" w:rsidP="00A637DB">
            <w:pPr>
              <w:jc w:val="center"/>
              <w:rPr>
                <w:lang w:val="es-MX"/>
              </w:rPr>
            </w:pPr>
          </w:p>
        </w:tc>
      </w:tr>
      <w:tr w:rsidR="006E220B" w:rsidRPr="00106CBC" w14:paraId="240BC7F4" w14:textId="77777777" w:rsidTr="00A637DB">
        <w:tc>
          <w:tcPr>
            <w:tcW w:w="448" w:type="dxa"/>
            <w:tcBorders>
              <w:top w:val="nil"/>
              <w:left w:val="nil"/>
              <w:bottom w:val="nil"/>
              <w:right w:val="single" w:sz="4" w:space="0" w:color="auto"/>
            </w:tcBorders>
          </w:tcPr>
          <w:p w14:paraId="199CF5FC" w14:textId="77777777" w:rsidR="006E220B" w:rsidRPr="00106CBC" w:rsidRDefault="006E220B" w:rsidP="00A637DB">
            <w:pPr>
              <w:jc w:val="center"/>
              <w:rPr>
                <w:lang w:val="es-MX"/>
              </w:rPr>
            </w:pPr>
            <w:r w:rsidRPr="00106CBC">
              <w:rPr>
                <w:lang w:val="es-MX"/>
              </w:rPr>
              <w:t>5</w:t>
            </w:r>
          </w:p>
        </w:tc>
        <w:tc>
          <w:tcPr>
            <w:tcW w:w="448" w:type="dxa"/>
            <w:tcBorders>
              <w:left w:val="single" w:sz="4" w:space="0" w:color="auto"/>
            </w:tcBorders>
          </w:tcPr>
          <w:p w14:paraId="35959399" w14:textId="77777777" w:rsidR="006E220B" w:rsidRPr="00106CBC" w:rsidRDefault="006E220B" w:rsidP="00A637DB">
            <w:pPr>
              <w:jc w:val="center"/>
              <w:rPr>
                <w:lang w:val="es-MX"/>
              </w:rPr>
            </w:pPr>
          </w:p>
        </w:tc>
        <w:tc>
          <w:tcPr>
            <w:tcW w:w="449" w:type="dxa"/>
          </w:tcPr>
          <w:p w14:paraId="464C2042" w14:textId="77777777" w:rsidR="006E220B" w:rsidRPr="00106CBC" w:rsidRDefault="006E220B" w:rsidP="00A637DB">
            <w:pPr>
              <w:jc w:val="center"/>
              <w:rPr>
                <w:lang w:val="es-MX"/>
              </w:rPr>
            </w:pPr>
          </w:p>
        </w:tc>
        <w:tc>
          <w:tcPr>
            <w:tcW w:w="449" w:type="dxa"/>
          </w:tcPr>
          <w:p w14:paraId="717E6F59" w14:textId="77777777" w:rsidR="006E220B" w:rsidRPr="00106CBC" w:rsidRDefault="006E220B" w:rsidP="00A637DB">
            <w:pPr>
              <w:jc w:val="center"/>
              <w:rPr>
                <w:lang w:val="es-MX"/>
              </w:rPr>
            </w:pPr>
          </w:p>
        </w:tc>
        <w:tc>
          <w:tcPr>
            <w:tcW w:w="449" w:type="dxa"/>
          </w:tcPr>
          <w:p w14:paraId="1A828E57" w14:textId="77777777" w:rsidR="006E220B" w:rsidRPr="00106CBC" w:rsidRDefault="006E220B" w:rsidP="00A637DB">
            <w:pPr>
              <w:jc w:val="center"/>
              <w:rPr>
                <w:lang w:val="es-MX"/>
              </w:rPr>
            </w:pPr>
          </w:p>
        </w:tc>
        <w:tc>
          <w:tcPr>
            <w:tcW w:w="449" w:type="dxa"/>
          </w:tcPr>
          <w:p w14:paraId="1D9B4D64" w14:textId="77777777" w:rsidR="006E220B" w:rsidRPr="00106CBC" w:rsidRDefault="006E220B" w:rsidP="00A637DB">
            <w:pPr>
              <w:jc w:val="center"/>
              <w:rPr>
                <w:lang w:val="es-MX"/>
              </w:rPr>
            </w:pPr>
          </w:p>
        </w:tc>
        <w:tc>
          <w:tcPr>
            <w:tcW w:w="449" w:type="dxa"/>
          </w:tcPr>
          <w:p w14:paraId="69F4A821" w14:textId="77777777" w:rsidR="006E220B" w:rsidRPr="00106CBC" w:rsidRDefault="006E220B" w:rsidP="00A637DB">
            <w:pPr>
              <w:jc w:val="center"/>
              <w:rPr>
                <w:lang w:val="es-MX"/>
              </w:rPr>
            </w:pPr>
          </w:p>
        </w:tc>
        <w:tc>
          <w:tcPr>
            <w:tcW w:w="449" w:type="dxa"/>
          </w:tcPr>
          <w:p w14:paraId="69E2D9AB" w14:textId="77777777" w:rsidR="006E220B" w:rsidRPr="00106CBC" w:rsidRDefault="006E220B" w:rsidP="00A637DB">
            <w:pPr>
              <w:jc w:val="center"/>
              <w:rPr>
                <w:lang w:val="es-MX"/>
              </w:rPr>
            </w:pPr>
          </w:p>
        </w:tc>
        <w:tc>
          <w:tcPr>
            <w:tcW w:w="449" w:type="dxa"/>
          </w:tcPr>
          <w:p w14:paraId="3EC5739A" w14:textId="77777777" w:rsidR="006E220B" w:rsidRPr="00106CBC" w:rsidRDefault="006E220B" w:rsidP="00A637DB">
            <w:pPr>
              <w:jc w:val="center"/>
              <w:rPr>
                <w:lang w:val="es-MX"/>
              </w:rPr>
            </w:pPr>
          </w:p>
        </w:tc>
        <w:tc>
          <w:tcPr>
            <w:tcW w:w="449" w:type="dxa"/>
          </w:tcPr>
          <w:p w14:paraId="37F0A5CD" w14:textId="77777777" w:rsidR="006E220B" w:rsidRPr="00106CBC" w:rsidRDefault="006E220B" w:rsidP="00A637DB">
            <w:pPr>
              <w:jc w:val="center"/>
              <w:rPr>
                <w:lang w:val="es-MX"/>
              </w:rPr>
            </w:pPr>
          </w:p>
        </w:tc>
        <w:tc>
          <w:tcPr>
            <w:tcW w:w="449" w:type="dxa"/>
          </w:tcPr>
          <w:p w14:paraId="26156E8F" w14:textId="77777777" w:rsidR="006E220B" w:rsidRPr="00106CBC" w:rsidRDefault="006E220B" w:rsidP="00A637DB">
            <w:pPr>
              <w:jc w:val="center"/>
              <w:rPr>
                <w:lang w:val="es-MX"/>
              </w:rPr>
            </w:pPr>
          </w:p>
        </w:tc>
        <w:tc>
          <w:tcPr>
            <w:tcW w:w="449" w:type="dxa"/>
          </w:tcPr>
          <w:p w14:paraId="1F3F298F" w14:textId="77777777" w:rsidR="006E220B" w:rsidRPr="00106CBC" w:rsidRDefault="006E220B" w:rsidP="00A637DB">
            <w:pPr>
              <w:jc w:val="center"/>
              <w:rPr>
                <w:lang w:val="es-MX"/>
              </w:rPr>
            </w:pPr>
          </w:p>
        </w:tc>
        <w:tc>
          <w:tcPr>
            <w:tcW w:w="449" w:type="dxa"/>
          </w:tcPr>
          <w:p w14:paraId="552A22F9" w14:textId="77777777" w:rsidR="006E220B" w:rsidRPr="00106CBC" w:rsidRDefault="006E220B" w:rsidP="00A637DB">
            <w:pPr>
              <w:jc w:val="center"/>
              <w:rPr>
                <w:lang w:val="es-MX"/>
              </w:rPr>
            </w:pPr>
          </w:p>
        </w:tc>
        <w:tc>
          <w:tcPr>
            <w:tcW w:w="449" w:type="dxa"/>
          </w:tcPr>
          <w:p w14:paraId="4C8C83FF" w14:textId="77777777" w:rsidR="006E220B" w:rsidRPr="00106CBC" w:rsidRDefault="006E220B" w:rsidP="00A637DB">
            <w:pPr>
              <w:jc w:val="center"/>
              <w:rPr>
                <w:lang w:val="es-MX"/>
              </w:rPr>
            </w:pPr>
          </w:p>
        </w:tc>
        <w:tc>
          <w:tcPr>
            <w:tcW w:w="449" w:type="dxa"/>
          </w:tcPr>
          <w:p w14:paraId="45B0A9CC" w14:textId="77777777" w:rsidR="006E220B" w:rsidRPr="00106CBC" w:rsidRDefault="006E220B" w:rsidP="00A637DB">
            <w:pPr>
              <w:jc w:val="center"/>
              <w:rPr>
                <w:lang w:val="es-MX"/>
              </w:rPr>
            </w:pPr>
          </w:p>
        </w:tc>
        <w:tc>
          <w:tcPr>
            <w:tcW w:w="449" w:type="dxa"/>
          </w:tcPr>
          <w:p w14:paraId="256EE0FC" w14:textId="77777777" w:rsidR="006E220B" w:rsidRPr="00106CBC" w:rsidRDefault="006E220B" w:rsidP="00A637DB">
            <w:pPr>
              <w:jc w:val="center"/>
              <w:rPr>
                <w:lang w:val="es-MX"/>
              </w:rPr>
            </w:pPr>
          </w:p>
        </w:tc>
        <w:tc>
          <w:tcPr>
            <w:tcW w:w="449" w:type="dxa"/>
          </w:tcPr>
          <w:p w14:paraId="29B9F046" w14:textId="77777777" w:rsidR="006E220B" w:rsidRPr="00106CBC" w:rsidRDefault="006E220B" w:rsidP="00A637DB">
            <w:pPr>
              <w:jc w:val="center"/>
              <w:rPr>
                <w:lang w:val="es-MX"/>
              </w:rPr>
            </w:pPr>
          </w:p>
        </w:tc>
        <w:tc>
          <w:tcPr>
            <w:tcW w:w="449" w:type="dxa"/>
          </w:tcPr>
          <w:p w14:paraId="5D438744" w14:textId="77777777" w:rsidR="006E220B" w:rsidRPr="00106CBC" w:rsidRDefault="006E220B" w:rsidP="00A637DB">
            <w:pPr>
              <w:jc w:val="center"/>
              <w:rPr>
                <w:lang w:val="es-MX"/>
              </w:rPr>
            </w:pPr>
          </w:p>
        </w:tc>
        <w:tc>
          <w:tcPr>
            <w:tcW w:w="449" w:type="dxa"/>
          </w:tcPr>
          <w:p w14:paraId="02A933BE" w14:textId="77777777" w:rsidR="006E220B" w:rsidRPr="00106CBC" w:rsidRDefault="006E220B" w:rsidP="00A637DB">
            <w:pPr>
              <w:jc w:val="center"/>
              <w:rPr>
                <w:lang w:val="es-MX"/>
              </w:rPr>
            </w:pPr>
          </w:p>
        </w:tc>
        <w:tc>
          <w:tcPr>
            <w:tcW w:w="449" w:type="dxa"/>
          </w:tcPr>
          <w:p w14:paraId="3032B30D" w14:textId="77777777" w:rsidR="006E220B" w:rsidRPr="00106CBC" w:rsidRDefault="006E220B" w:rsidP="00A637DB">
            <w:pPr>
              <w:jc w:val="center"/>
              <w:rPr>
                <w:lang w:val="es-MX"/>
              </w:rPr>
            </w:pPr>
          </w:p>
        </w:tc>
      </w:tr>
      <w:tr w:rsidR="006E220B" w:rsidRPr="00106CBC" w14:paraId="712798F0" w14:textId="77777777" w:rsidTr="00A637DB">
        <w:tc>
          <w:tcPr>
            <w:tcW w:w="448" w:type="dxa"/>
            <w:tcBorders>
              <w:top w:val="nil"/>
              <w:left w:val="nil"/>
              <w:bottom w:val="nil"/>
              <w:right w:val="single" w:sz="4" w:space="0" w:color="auto"/>
            </w:tcBorders>
          </w:tcPr>
          <w:p w14:paraId="73029808" w14:textId="77777777" w:rsidR="006E220B" w:rsidRPr="00106CBC" w:rsidRDefault="006E220B" w:rsidP="00A637DB">
            <w:pPr>
              <w:jc w:val="center"/>
              <w:rPr>
                <w:lang w:val="es-MX"/>
              </w:rPr>
            </w:pPr>
            <w:r w:rsidRPr="00106CBC">
              <w:rPr>
                <w:lang w:val="es-MX"/>
              </w:rPr>
              <w:t>6</w:t>
            </w:r>
          </w:p>
        </w:tc>
        <w:tc>
          <w:tcPr>
            <w:tcW w:w="448" w:type="dxa"/>
            <w:tcBorders>
              <w:left w:val="single" w:sz="4" w:space="0" w:color="auto"/>
            </w:tcBorders>
          </w:tcPr>
          <w:p w14:paraId="458F542E" w14:textId="77777777" w:rsidR="006E220B" w:rsidRPr="00106CBC" w:rsidRDefault="006E220B" w:rsidP="00A637DB">
            <w:pPr>
              <w:jc w:val="center"/>
              <w:rPr>
                <w:lang w:val="es-MX"/>
              </w:rPr>
            </w:pPr>
          </w:p>
        </w:tc>
        <w:tc>
          <w:tcPr>
            <w:tcW w:w="449" w:type="dxa"/>
          </w:tcPr>
          <w:p w14:paraId="269D4A7F" w14:textId="77777777" w:rsidR="006E220B" w:rsidRPr="00106CBC" w:rsidRDefault="006E220B" w:rsidP="00A637DB">
            <w:pPr>
              <w:jc w:val="center"/>
              <w:rPr>
                <w:lang w:val="es-MX"/>
              </w:rPr>
            </w:pPr>
          </w:p>
        </w:tc>
        <w:tc>
          <w:tcPr>
            <w:tcW w:w="449" w:type="dxa"/>
          </w:tcPr>
          <w:p w14:paraId="7B3F9F2F" w14:textId="77777777" w:rsidR="006E220B" w:rsidRPr="00106CBC" w:rsidRDefault="006E220B" w:rsidP="00A637DB">
            <w:pPr>
              <w:jc w:val="center"/>
              <w:rPr>
                <w:lang w:val="es-MX"/>
              </w:rPr>
            </w:pPr>
          </w:p>
        </w:tc>
        <w:tc>
          <w:tcPr>
            <w:tcW w:w="449" w:type="dxa"/>
          </w:tcPr>
          <w:p w14:paraId="52CABEFE" w14:textId="77777777" w:rsidR="006E220B" w:rsidRPr="00106CBC" w:rsidRDefault="006E220B" w:rsidP="00A637DB">
            <w:pPr>
              <w:jc w:val="center"/>
              <w:rPr>
                <w:lang w:val="es-MX"/>
              </w:rPr>
            </w:pPr>
          </w:p>
        </w:tc>
        <w:tc>
          <w:tcPr>
            <w:tcW w:w="449" w:type="dxa"/>
          </w:tcPr>
          <w:p w14:paraId="470DE5EC" w14:textId="77777777" w:rsidR="006E220B" w:rsidRPr="00106CBC" w:rsidRDefault="006E220B" w:rsidP="00A637DB">
            <w:pPr>
              <w:jc w:val="center"/>
              <w:rPr>
                <w:lang w:val="es-MX"/>
              </w:rPr>
            </w:pPr>
          </w:p>
        </w:tc>
        <w:tc>
          <w:tcPr>
            <w:tcW w:w="449" w:type="dxa"/>
          </w:tcPr>
          <w:p w14:paraId="7B3A6BCB" w14:textId="77777777" w:rsidR="006E220B" w:rsidRPr="00106CBC" w:rsidRDefault="006E220B" w:rsidP="00A637DB">
            <w:pPr>
              <w:jc w:val="center"/>
              <w:rPr>
                <w:lang w:val="es-MX"/>
              </w:rPr>
            </w:pPr>
          </w:p>
        </w:tc>
        <w:tc>
          <w:tcPr>
            <w:tcW w:w="449" w:type="dxa"/>
          </w:tcPr>
          <w:p w14:paraId="0B463B84" w14:textId="77777777" w:rsidR="006E220B" w:rsidRPr="00106CBC" w:rsidRDefault="006E220B" w:rsidP="00A637DB">
            <w:pPr>
              <w:jc w:val="center"/>
              <w:rPr>
                <w:lang w:val="es-MX"/>
              </w:rPr>
            </w:pPr>
          </w:p>
        </w:tc>
        <w:tc>
          <w:tcPr>
            <w:tcW w:w="449" w:type="dxa"/>
          </w:tcPr>
          <w:p w14:paraId="2065F8AB" w14:textId="77777777" w:rsidR="006E220B" w:rsidRPr="00106CBC" w:rsidRDefault="006E220B" w:rsidP="00A637DB">
            <w:pPr>
              <w:jc w:val="center"/>
              <w:rPr>
                <w:lang w:val="es-MX"/>
              </w:rPr>
            </w:pPr>
          </w:p>
        </w:tc>
        <w:tc>
          <w:tcPr>
            <w:tcW w:w="449" w:type="dxa"/>
          </w:tcPr>
          <w:p w14:paraId="03017711" w14:textId="77777777" w:rsidR="006E220B" w:rsidRPr="00106CBC" w:rsidRDefault="006E220B" w:rsidP="00A637DB">
            <w:pPr>
              <w:jc w:val="center"/>
              <w:rPr>
                <w:lang w:val="es-MX"/>
              </w:rPr>
            </w:pPr>
          </w:p>
        </w:tc>
        <w:tc>
          <w:tcPr>
            <w:tcW w:w="449" w:type="dxa"/>
          </w:tcPr>
          <w:p w14:paraId="6A416A77" w14:textId="77777777" w:rsidR="006E220B" w:rsidRPr="00106CBC" w:rsidRDefault="006E220B" w:rsidP="00A637DB">
            <w:pPr>
              <w:jc w:val="center"/>
              <w:rPr>
                <w:lang w:val="es-MX"/>
              </w:rPr>
            </w:pPr>
          </w:p>
        </w:tc>
        <w:tc>
          <w:tcPr>
            <w:tcW w:w="449" w:type="dxa"/>
          </w:tcPr>
          <w:p w14:paraId="6A9E4646" w14:textId="77777777" w:rsidR="006E220B" w:rsidRPr="00106CBC" w:rsidRDefault="006E220B" w:rsidP="00A637DB">
            <w:pPr>
              <w:jc w:val="center"/>
              <w:rPr>
                <w:lang w:val="es-MX"/>
              </w:rPr>
            </w:pPr>
          </w:p>
        </w:tc>
        <w:tc>
          <w:tcPr>
            <w:tcW w:w="449" w:type="dxa"/>
          </w:tcPr>
          <w:p w14:paraId="54FAE39D" w14:textId="77777777" w:rsidR="006E220B" w:rsidRPr="00106CBC" w:rsidRDefault="006E220B" w:rsidP="00A637DB">
            <w:pPr>
              <w:jc w:val="center"/>
              <w:rPr>
                <w:lang w:val="es-MX"/>
              </w:rPr>
            </w:pPr>
          </w:p>
        </w:tc>
        <w:tc>
          <w:tcPr>
            <w:tcW w:w="449" w:type="dxa"/>
          </w:tcPr>
          <w:p w14:paraId="37FAE55D" w14:textId="77777777" w:rsidR="006E220B" w:rsidRPr="00106CBC" w:rsidRDefault="006E220B" w:rsidP="00A637DB">
            <w:pPr>
              <w:jc w:val="center"/>
              <w:rPr>
                <w:lang w:val="es-MX"/>
              </w:rPr>
            </w:pPr>
          </w:p>
        </w:tc>
        <w:tc>
          <w:tcPr>
            <w:tcW w:w="449" w:type="dxa"/>
          </w:tcPr>
          <w:p w14:paraId="2F3DE6C5" w14:textId="77777777" w:rsidR="006E220B" w:rsidRPr="00106CBC" w:rsidRDefault="006E220B" w:rsidP="00A637DB">
            <w:pPr>
              <w:jc w:val="center"/>
              <w:rPr>
                <w:lang w:val="es-MX"/>
              </w:rPr>
            </w:pPr>
          </w:p>
        </w:tc>
        <w:tc>
          <w:tcPr>
            <w:tcW w:w="449" w:type="dxa"/>
          </w:tcPr>
          <w:p w14:paraId="74CAE011" w14:textId="77777777" w:rsidR="006E220B" w:rsidRPr="00106CBC" w:rsidRDefault="006E220B" w:rsidP="00A637DB">
            <w:pPr>
              <w:jc w:val="center"/>
              <w:rPr>
                <w:lang w:val="es-MX"/>
              </w:rPr>
            </w:pPr>
          </w:p>
        </w:tc>
        <w:tc>
          <w:tcPr>
            <w:tcW w:w="449" w:type="dxa"/>
          </w:tcPr>
          <w:p w14:paraId="2602D77A" w14:textId="77777777" w:rsidR="006E220B" w:rsidRPr="00106CBC" w:rsidRDefault="006E220B" w:rsidP="00A637DB">
            <w:pPr>
              <w:jc w:val="center"/>
              <w:rPr>
                <w:lang w:val="es-MX"/>
              </w:rPr>
            </w:pPr>
          </w:p>
        </w:tc>
        <w:tc>
          <w:tcPr>
            <w:tcW w:w="449" w:type="dxa"/>
          </w:tcPr>
          <w:p w14:paraId="56111AFE" w14:textId="77777777" w:rsidR="006E220B" w:rsidRPr="00106CBC" w:rsidRDefault="006E220B" w:rsidP="00A637DB">
            <w:pPr>
              <w:jc w:val="center"/>
              <w:rPr>
                <w:lang w:val="es-MX"/>
              </w:rPr>
            </w:pPr>
          </w:p>
        </w:tc>
        <w:tc>
          <w:tcPr>
            <w:tcW w:w="449" w:type="dxa"/>
          </w:tcPr>
          <w:p w14:paraId="69455A89" w14:textId="77777777" w:rsidR="006E220B" w:rsidRPr="00106CBC" w:rsidRDefault="006E220B" w:rsidP="00A637DB">
            <w:pPr>
              <w:jc w:val="center"/>
              <w:rPr>
                <w:lang w:val="es-MX"/>
              </w:rPr>
            </w:pPr>
          </w:p>
        </w:tc>
        <w:tc>
          <w:tcPr>
            <w:tcW w:w="449" w:type="dxa"/>
          </w:tcPr>
          <w:p w14:paraId="24AF38ED" w14:textId="77777777" w:rsidR="006E220B" w:rsidRPr="00106CBC" w:rsidRDefault="006E220B" w:rsidP="00A637DB">
            <w:pPr>
              <w:jc w:val="center"/>
              <w:rPr>
                <w:lang w:val="es-MX"/>
              </w:rPr>
            </w:pPr>
          </w:p>
        </w:tc>
      </w:tr>
      <w:tr w:rsidR="006E220B" w:rsidRPr="00106CBC" w14:paraId="208E81C0" w14:textId="77777777" w:rsidTr="00A637DB">
        <w:tc>
          <w:tcPr>
            <w:tcW w:w="448" w:type="dxa"/>
            <w:tcBorders>
              <w:top w:val="nil"/>
              <w:left w:val="nil"/>
              <w:bottom w:val="nil"/>
              <w:right w:val="single" w:sz="4" w:space="0" w:color="auto"/>
            </w:tcBorders>
          </w:tcPr>
          <w:p w14:paraId="17231BE9" w14:textId="77777777" w:rsidR="006E220B" w:rsidRPr="00106CBC" w:rsidRDefault="006E220B" w:rsidP="00A637DB">
            <w:pPr>
              <w:jc w:val="center"/>
              <w:rPr>
                <w:lang w:val="es-MX"/>
              </w:rPr>
            </w:pPr>
            <w:r w:rsidRPr="00106CBC">
              <w:rPr>
                <w:lang w:val="es-MX"/>
              </w:rPr>
              <w:t>7</w:t>
            </w:r>
          </w:p>
        </w:tc>
        <w:tc>
          <w:tcPr>
            <w:tcW w:w="448" w:type="dxa"/>
            <w:tcBorders>
              <w:left w:val="single" w:sz="4" w:space="0" w:color="auto"/>
            </w:tcBorders>
          </w:tcPr>
          <w:p w14:paraId="38F282B3" w14:textId="77777777" w:rsidR="006E220B" w:rsidRPr="00106CBC" w:rsidRDefault="006E220B" w:rsidP="00A637DB">
            <w:pPr>
              <w:jc w:val="center"/>
              <w:rPr>
                <w:lang w:val="es-MX"/>
              </w:rPr>
            </w:pPr>
          </w:p>
        </w:tc>
        <w:tc>
          <w:tcPr>
            <w:tcW w:w="449" w:type="dxa"/>
          </w:tcPr>
          <w:p w14:paraId="4A8CEAB0" w14:textId="77777777" w:rsidR="006E220B" w:rsidRPr="00106CBC" w:rsidRDefault="006E220B" w:rsidP="00A637DB">
            <w:pPr>
              <w:jc w:val="center"/>
              <w:rPr>
                <w:lang w:val="es-MX"/>
              </w:rPr>
            </w:pPr>
          </w:p>
        </w:tc>
        <w:tc>
          <w:tcPr>
            <w:tcW w:w="449" w:type="dxa"/>
          </w:tcPr>
          <w:p w14:paraId="1B143DBA" w14:textId="77777777" w:rsidR="006E220B" w:rsidRPr="00106CBC" w:rsidRDefault="006E220B" w:rsidP="00A637DB">
            <w:pPr>
              <w:jc w:val="center"/>
              <w:rPr>
                <w:lang w:val="es-MX"/>
              </w:rPr>
            </w:pPr>
          </w:p>
        </w:tc>
        <w:tc>
          <w:tcPr>
            <w:tcW w:w="449" w:type="dxa"/>
          </w:tcPr>
          <w:p w14:paraId="7290CF99" w14:textId="77777777" w:rsidR="006E220B" w:rsidRPr="00106CBC" w:rsidRDefault="006E220B" w:rsidP="00A637DB">
            <w:pPr>
              <w:jc w:val="center"/>
              <w:rPr>
                <w:lang w:val="es-MX"/>
              </w:rPr>
            </w:pPr>
          </w:p>
        </w:tc>
        <w:tc>
          <w:tcPr>
            <w:tcW w:w="449" w:type="dxa"/>
          </w:tcPr>
          <w:p w14:paraId="38792847" w14:textId="77777777" w:rsidR="006E220B" w:rsidRPr="00106CBC" w:rsidRDefault="006E220B" w:rsidP="00A637DB">
            <w:pPr>
              <w:jc w:val="center"/>
              <w:rPr>
                <w:lang w:val="es-MX"/>
              </w:rPr>
            </w:pPr>
          </w:p>
        </w:tc>
        <w:tc>
          <w:tcPr>
            <w:tcW w:w="449" w:type="dxa"/>
          </w:tcPr>
          <w:p w14:paraId="1B0B03D6" w14:textId="77777777" w:rsidR="006E220B" w:rsidRPr="00106CBC" w:rsidRDefault="006E220B" w:rsidP="00A637DB">
            <w:pPr>
              <w:jc w:val="center"/>
              <w:rPr>
                <w:lang w:val="es-MX"/>
              </w:rPr>
            </w:pPr>
          </w:p>
        </w:tc>
        <w:tc>
          <w:tcPr>
            <w:tcW w:w="449" w:type="dxa"/>
          </w:tcPr>
          <w:p w14:paraId="109EECA1" w14:textId="77777777" w:rsidR="006E220B" w:rsidRPr="00106CBC" w:rsidRDefault="006E220B" w:rsidP="00A637DB">
            <w:pPr>
              <w:jc w:val="center"/>
              <w:rPr>
                <w:lang w:val="es-MX"/>
              </w:rPr>
            </w:pPr>
          </w:p>
        </w:tc>
        <w:tc>
          <w:tcPr>
            <w:tcW w:w="449" w:type="dxa"/>
          </w:tcPr>
          <w:p w14:paraId="3BE8A5B2" w14:textId="77777777" w:rsidR="006E220B" w:rsidRPr="00106CBC" w:rsidRDefault="006E220B" w:rsidP="00A637DB">
            <w:pPr>
              <w:jc w:val="center"/>
              <w:rPr>
                <w:lang w:val="es-MX"/>
              </w:rPr>
            </w:pPr>
          </w:p>
        </w:tc>
        <w:tc>
          <w:tcPr>
            <w:tcW w:w="449" w:type="dxa"/>
          </w:tcPr>
          <w:p w14:paraId="672962E5" w14:textId="77777777" w:rsidR="006E220B" w:rsidRPr="00106CBC" w:rsidRDefault="006E220B" w:rsidP="00A637DB">
            <w:pPr>
              <w:jc w:val="center"/>
              <w:rPr>
                <w:lang w:val="es-MX"/>
              </w:rPr>
            </w:pPr>
          </w:p>
        </w:tc>
        <w:tc>
          <w:tcPr>
            <w:tcW w:w="449" w:type="dxa"/>
          </w:tcPr>
          <w:p w14:paraId="39C3E51A" w14:textId="77777777" w:rsidR="006E220B" w:rsidRPr="00106CBC" w:rsidRDefault="006E220B" w:rsidP="00A637DB">
            <w:pPr>
              <w:jc w:val="center"/>
              <w:rPr>
                <w:lang w:val="es-MX"/>
              </w:rPr>
            </w:pPr>
          </w:p>
        </w:tc>
        <w:tc>
          <w:tcPr>
            <w:tcW w:w="449" w:type="dxa"/>
          </w:tcPr>
          <w:p w14:paraId="2B38DE3A" w14:textId="77777777" w:rsidR="006E220B" w:rsidRPr="00106CBC" w:rsidRDefault="006E220B" w:rsidP="00A637DB">
            <w:pPr>
              <w:jc w:val="center"/>
              <w:rPr>
                <w:lang w:val="es-MX"/>
              </w:rPr>
            </w:pPr>
          </w:p>
        </w:tc>
        <w:tc>
          <w:tcPr>
            <w:tcW w:w="449" w:type="dxa"/>
          </w:tcPr>
          <w:p w14:paraId="3FB2315C" w14:textId="77777777" w:rsidR="006E220B" w:rsidRPr="00106CBC" w:rsidRDefault="006E220B" w:rsidP="00A637DB">
            <w:pPr>
              <w:jc w:val="center"/>
              <w:rPr>
                <w:lang w:val="es-MX"/>
              </w:rPr>
            </w:pPr>
          </w:p>
        </w:tc>
        <w:tc>
          <w:tcPr>
            <w:tcW w:w="449" w:type="dxa"/>
          </w:tcPr>
          <w:p w14:paraId="321C6B8B" w14:textId="77777777" w:rsidR="006E220B" w:rsidRPr="00106CBC" w:rsidRDefault="006E220B" w:rsidP="00A637DB">
            <w:pPr>
              <w:jc w:val="center"/>
              <w:rPr>
                <w:lang w:val="es-MX"/>
              </w:rPr>
            </w:pPr>
          </w:p>
        </w:tc>
        <w:tc>
          <w:tcPr>
            <w:tcW w:w="449" w:type="dxa"/>
          </w:tcPr>
          <w:p w14:paraId="0756742A" w14:textId="77777777" w:rsidR="006E220B" w:rsidRPr="00106CBC" w:rsidRDefault="006E220B" w:rsidP="00A637DB">
            <w:pPr>
              <w:jc w:val="center"/>
              <w:rPr>
                <w:lang w:val="es-MX"/>
              </w:rPr>
            </w:pPr>
          </w:p>
        </w:tc>
        <w:tc>
          <w:tcPr>
            <w:tcW w:w="449" w:type="dxa"/>
          </w:tcPr>
          <w:p w14:paraId="1AB3195F" w14:textId="77777777" w:rsidR="006E220B" w:rsidRPr="00106CBC" w:rsidRDefault="006E220B" w:rsidP="00A637DB">
            <w:pPr>
              <w:jc w:val="center"/>
              <w:rPr>
                <w:lang w:val="es-MX"/>
              </w:rPr>
            </w:pPr>
          </w:p>
        </w:tc>
        <w:tc>
          <w:tcPr>
            <w:tcW w:w="449" w:type="dxa"/>
          </w:tcPr>
          <w:p w14:paraId="63E10822" w14:textId="77777777" w:rsidR="006E220B" w:rsidRPr="00106CBC" w:rsidRDefault="006E220B" w:rsidP="00A637DB">
            <w:pPr>
              <w:jc w:val="center"/>
              <w:rPr>
                <w:lang w:val="es-MX"/>
              </w:rPr>
            </w:pPr>
          </w:p>
        </w:tc>
        <w:tc>
          <w:tcPr>
            <w:tcW w:w="449" w:type="dxa"/>
          </w:tcPr>
          <w:p w14:paraId="4B01EA26" w14:textId="77777777" w:rsidR="006E220B" w:rsidRPr="00106CBC" w:rsidRDefault="006E220B" w:rsidP="00A637DB">
            <w:pPr>
              <w:jc w:val="center"/>
              <w:rPr>
                <w:lang w:val="es-MX"/>
              </w:rPr>
            </w:pPr>
          </w:p>
        </w:tc>
        <w:tc>
          <w:tcPr>
            <w:tcW w:w="449" w:type="dxa"/>
          </w:tcPr>
          <w:p w14:paraId="23809FEE" w14:textId="77777777" w:rsidR="006E220B" w:rsidRPr="00106CBC" w:rsidRDefault="006E220B" w:rsidP="00A637DB">
            <w:pPr>
              <w:jc w:val="center"/>
              <w:rPr>
                <w:lang w:val="es-MX"/>
              </w:rPr>
            </w:pPr>
          </w:p>
        </w:tc>
        <w:tc>
          <w:tcPr>
            <w:tcW w:w="449" w:type="dxa"/>
          </w:tcPr>
          <w:p w14:paraId="1884250F" w14:textId="77777777" w:rsidR="006E220B" w:rsidRPr="00106CBC" w:rsidRDefault="006E220B" w:rsidP="00A637DB">
            <w:pPr>
              <w:jc w:val="center"/>
              <w:rPr>
                <w:lang w:val="es-MX"/>
              </w:rPr>
            </w:pPr>
          </w:p>
        </w:tc>
      </w:tr>
      <w:tr w:rsidR="006E220B" w:rsidRPr="00106CBC" w14:paraId="2463328E" w14:textId="77777777" w:rsidTr="00A637DB">
        <w:tc>
          <w:tcPr>
            <w:tcW w:w="448" w:type="dxa"/>
            <w:tcBorders>
              <w:top w:val="nil"/>
              <w:left w:val="nil"/>
              <w:bottom w:val="nil"/>
              <w:right w:val="single" w:sz="4" w:space="0" w:color="auto"/>
            </w:tcBorders>
          </w:tcPr>
          <w:p w14:paraId="1614594D" w14:textId="77777777" w:rsidR="006E220B" w:rsidRPr="00106CBC" w:rsidRDefault="006E220B" w:rsidP="00A637DB">
            <w:pPr>
              <w:jc w:val="center"/>
              <w:rPr>
                <w:lang w:val="es-MX"/>
              </w:rPr>
            </w:pPr>
            <w:r w:rsidRPr="00106CBC">
              <w:rPr>
                <w:lang w:val="es-MX"/>
              </w:rPr>
              <w:t>8</w:t>
            </w:r>
          </w:p>
        </w:tc>
        <w:tc>
          <w:tcPr>
            <w:tcW w:w="448" w:type="dxa"/>
            <w:tcBorders>
              <w:left w:val="single" w:sz="4" w:space="0" w:color="auto"/>
            </w:tcBorders>
          </w:tcPr>
          <w:p w14:paraId="25B29B71" w14:textId="77777777" w:rsidR="006E220B" w:rsidRPr="00106CBC" w:rsidRDefault="006E220B" w:rsidP="00A637DB">
            <w:pPr>
              <w:jc w:val="center"/>
              <w:rPr>
                <w:lang w:val="es-MX"/>
              </w:rPr>
            </w:pPr>
          </w:p>
        </w:tc>
        <w:tc>
          <w:tcPr>
            <w:tcW w:w="449" w:type="dxa"/>
          </w:tcPr>
          <w:p w14:paraId="500207EE" w14:textId="77777777" w:rsidR="006E220B" w:rsidRPr="00106CBC" w:rsidRDefault="006E220B" w:rsidP="00A637DB">
            <w:pPr>
              <w:jc w:val="center"/>
              <w:rPr>
                <w:lang w:val="es-MX"/>
              </w:rPr>
            </w:pPr>
          </w:p>
        </w:tc>
        <w:tc>
          <w:tcPr>
            <w:tcW w:w="449" w:type="dxa"/>
          </w:tcPr>
          <w:p w14:paraId="78F7130B" w14:textId="77777777" w:rsidR="006E220B" w:rsidRPr="00106CBC" w:rsidRDefault="006E220B" w:rsidP="00A637DB">
            <w:pPr>
              <w:jc w:val="center"/>
              <w:rPr>
                <w:lang w:val="es-MX"/>
              </w:rPr>
            </w:pPr>
          </w:p>
        </w:tc>
        <w:tc>
          <w:tcPr>
            <w:tcW w:w="449" w:type="dxa"/>
          </w:tcPr>
          <w:p w14:paraId="39A2882E" w14:textId="77777777" w:rsidR="006E220B" w:rsidRPr="00106CBC" w:rsidRDefault="006E220B" w:rsidP="00A637DB">
            <w:pPr>
              <w:jc w:val="center"/>
              <w:rPr>
                <w:lang w:val="es-MX"/>
              </w:rPr>
            </w:pPr>
          </w:p>
        </w:tc>
        <w:tc>
          <w:tcPr>
            <w:tcW w:w="449" w:type="dxa"/>
          </w:tcPr>
          <w:p w14:paraId="2B4F17DE" w14:textId="77777777" w:rsidR="006E220B" w:rsidRPr="00106CBC" w:rsidRDefault="006E220B" w:rsidP="00A637DB">
            <w:pPr>
              <w:jc w:val="center"/>
              <w:rPr>
                <w:lang w:val="es-MX"/>
              </w:rPr>
            </w:pPr>
          </w:p>
        </w:tc>
        <w:tc>
          <w:tcPr>
            <w:tcW w:w="449" w:type="dxa"/>
          </w:tcPr>
          <w:p w14:paraId="14535A3F" w14:textId="77777777" w:rsidR="006E220B" w:rsidRPr="00106CBC" w:rsidRDefault="006E220B" w:rsidP="00A637DB">
            <w:pPr>
              <w:jc w:val="center"/>
              <w:rPr>
                <w:lang w:val="es-MX"/>
              </w:rPr>
            </w:pPr>
          </w:p>
        </w:tc>
        <w:tc>
          <w:tcPr>
            <w:tcW w:w="449" w:type="dxa"/>
          </w:tcPr>
          <w:p w14:paraId="5CB9D802" w14:textId="77777777" w:rsidR="006E220B" w:rsidRPr="00106CBC" w:rsidRDefault="006E220B" w:rsidP="00A637DB">
            <w:pPr>
              <w:jc w:val="center"/>
              <w:rPr>
                <w:lang w:val="es-MX"/>
              </w:rPr>
            </w:pPr>
          </w:p>
        </w:tc>
        <w:tc>
          <w:tcPr>
            <w:tcW w:w="449" w:type="dxa"/>
          </w:tcPr>
          <w:p w14:paraId="60A0BC9C" w14:textId="77777777" w:rsidR="006E220B" w:rsidRPr="00106CBC" w:rsidRDefault="006E220B" w:rsidP="00A637DB">
            <w:pPr>
              <w:jc w:val="center"/>
              <w:rPr>
                <w:lang w:val="es-MX"/>
              </w:rPr>
            </w:pPr>
          </w:p>
        </w:tc>
        <w:tc>
          <w:tcPr>
            <w:tcW w:w="449" w:type="dxa"/>
          </w:tcPr>
          <w:p w14:paraId="11709E7E" w14:textId="77777777" w:rsidR="006E220B" w:rsidRPr="00106CBC" w:rsidRDefault="006E220B" w:rsidP="00A637DB">
            <w:pPr>
              <w:jc w:val="center"/>
              <w:rPr>
                <w:lang w:val="es-MX"/>
              </w:rPr>
            </w:pPr>
          </w:p>
        </w:tc>
        <w:tc>
          <w:tcPr>
            <w:tcW w:w="449" w:type="dxa"/>
          </w:tcPr>
          <w:p w14:paraId="287CF7E1" w14:textId="77777777" w:rsidR="006E220B" w:rsidRPr="00106CBC" w:rsidRDefault="006E220B" w:rsidP="00A637DB">
            <w:pPr>
              <w:jc w:val="center"/>
              <w:rPr>
                <w:lang w:val="es-MX"/>
              </w:rPr>
            </w:pPr>
          </w:p>
        </w:tc>
        <w:tc>
          <w:tcPr>
            <w:tcW w:w="449" w:type="dxa"/>
          </w:tcPr>
          <w:p w14:paraId="5D3E3DBD" w14:textId="77777777" w:rsidR="006E220B" w:rsidRPr="00106CBC" w:rsidRDefault="006E220B" w:rsidP="00A637DB">
            <w:pPr>
              <w:jc w:val="center"/>
              <w:rPr>
                <w:lang w:val="es-MX"/>
              </w:rPr>
            </w:pPr>
          </w:p>
        </w:tc>
        <w:tc>
          <w:tcPr>
            <w:tcW w:w="449" w:type="dxa"/>
          </w:tcPr>
          <w:p w14:paraId="37D3750B" w14:textId="77777777" w:rsidR="006E220B" w:rsidRPr="00106CBC" w:rsidRDefault="006E220B" w:rsidP="00A637DB">
            <w:pPr>
              <w:jc w:val="center"/>
              <w:rPr>
                <w:lang w:val="es-MX"/>
              </w:rPr>
            </w:pPr>
          </w:p>
        </w:tc>
        <w:tc>
          <w:tcPr>
            <w:tcW w:w="449" w:type="dxa"/>
          </w:tcPr>
          <w:p w14:paraId="463E0ABA" w14:textId="77777777" w:rsidR="006E220B" w:rsidRPr="00106CBC" w:rsidRDefault="006E220B" w:rsidP="00A637DB">
            <w:pPr>
              <w:jc w:val="center"/>
              <w:rPr>
                <w:lang w:val="es-MX"/>
              </w:rPr>
            </w:pPr>
          </w:p>
        </w:tc>
        <w:tc>
          <w:tcPr>
            <w:tcW w:w="449" w:type="dxa"/>
          </w:tcPr>
          <w:p w14:paraId="552E5258" w14:textId="77777777" w:rsidR="006E220B" w:rsidRPr="00106CBC" w:rsidRDefault="006E220B" w:rsidP="00A637DB">
            <w:pPr>
              <w:jc w:val="center"/>
              <w:rPr>
                <w:lang w:val="es-MX"/>
              </w:rPr>
            </w:pPr>
          </w:p>
        </w:tc>
        <w:tc>
          <w:tcPr>
            <w:tcW w:w="449" w:type="dxa"/>
          </w:tcPr>
          <w:p w14:paraId="6D19CC76" w14:textId="77777777" w:rsidR="006E220B" w:rsidRPr="00106CBC" w:rsidRDefault="006E220B" w:rsidP="00A637DB">
            <w:pPr>
              <w:jc w:val="center"/>
              <w:rPr>
                <w:lang w:val="es-MX"/>
              </w:rPr>
            </w:pPr>
          </w:p>
        </w:tc>
        <w:tc>
          <w:tcPr>
            <w:tcW w:w="449" w:type="dxa"/>
          </w:tcPr>
          <w:p w14:paraId="11C5CA8C" w14:textId="77777777" w:rsidR="006E220B" w:rsidRPr="00106CBC" w:rsidRDefault="006E220B" w:rsidP="00A637DB">
            <w:pPr>
              <w:jc w:val="center"/>
              <w:rPr>
                <w:lang w:val="es-MX"/>
              </w:rPr>
            </w:pPr>
          </w:p>
        </w:tc>
        <w:tc>
          <w:tcPr>
            <w:tcW w:w="449" w:type="dxa"/>
          </w:tcPr>
          <w:p w14:paraId="6BF8241D" w14:textId="77777777" w:rsidR="006E220B" w:rsidRPr="00106CBC" w:rsidRDefault="006E220B" w:rsidP="00A637DB">
            <w:pPr>
              <w:jc w:val="center"/>
              <w:rPr>
                <w:lang w:val="es-MX"/>
              </w:rPr>
            </w:pPr>
          </w:p>
        </w:tc>
        <w:tc>
          <w:tcPr>
            <w:tcW w:w="449" w:type="dxa"/>
          </w:tcPr>
          <w:p w14:paraId="298E62C6" w14:textId="77777777" w:rsidR="006E220B" w:rsidRPr="00106CBC" w:rsidRDefault="006E220B" w:rsidP="00A637DB">
            <w:pPr>
              <w:jc w:val="center"/>
              <w:rPr>
                <w:lang w:val="es-MX"/>
              </w:rPr>
            </w:pPr>
          </w:p>
        </w:tc>
        <w:tc>
          <w:tcPr>
            <w:tcW w:w="449" w:type="dxa"/>
          </w:tcPr>
          <w:p w14:paraId="567011AE" w14:textId="77777777" w:rsidR="006E220B" w:rsidRPr="00106CBC" w:rsidRDefault="006E220B" w:rsidP="00A637DB">
            <w:pPr>
              <w:jc w:val="center"/>
              <w:rPr>
                <w:lang w:val="es-MX"/>
              </w:rPr>
            </w:pPr>
          </w:p>
        </w:tc>
      </w:tr>
      <w:tr w:rsidR="006E220B" w:rsidRPr="00106CBC" w14:paraId="2064A169" w14:textId="77777777" w:rsidTr="00A637DB">
        <w:tc>
          <w:tcPr>
            <w:tcW w:w="448" w:type="dxa"/>
            <w:tcBorders>
              <w:top w:val="nil"/>
              <w:left w:val="nil"/>
              <w:bottom w:val="nil"/>
              <w:right w:val="single" w:sz="4" w:space="0" w:color="auto"/>
            </w:tcBorders>
          </w:tcPr>
          <w:p w14:paraId="0C972C1C" w14:textId="77777777" w:rsidR="006E220B" w:rsidRPr="00106CBC" w:rsidRDefault="006E220B" w:rsidP="00A637DB">
            <w:pPr>
              <w:jc w:val="center"/>
              <w:rPr>
                <w:lang w:val="es-MX"/>
              </w:rPr>
            </w:pPr>
            <w:r w:rsidRPr="00106CBC">
              <w:rPr>
                <w:lang w:val="es-MX"/>
              </w:rPr>
              <w:t>9</w:t>
            </w:r>
          </w:p>
        </w:tc>
        <w:tc>
          <w:tcPr>
            <w:tcW w:w="448" w:type="dxa"/>
            <w:tcBorders>
              <w:left w:val="single" w:sz="4" w:space="0" w:color="auto"/>
            </w:tcBorders>
          </w:tcPr>
          <w:p w14:paraId="1E83DC54" w14:textId="77777777" w:rsidR="006E220B" w:rsidRPr="00106CBC" w:rsidRDefault="006E220B" w:rsidP="00A637DB">
            <w:pPr>
              <w:jc w:val="center"/>
              <w:rPr>
                <w:lang w:val="es-MX"/>
              </w:rPr>
            </w:pPr>
          </w:p>
        </w:tc>
        <w:tc>
          <w:tcPr>
            <w:tcW w:w="449" w:type="dxa"/>
          </w:tcPr>
          <w:p w14:paraId="43A85829" w14:textId="77777777" w:rsidR="006E220B" w:rsidRPr="00106CBC" w:rsidRDefault="006E220B" w:rsidP="00A637DB">
            <w:pPr>
              <w:jc w:val="center"/>
              <w:rPr>
                <w:lang w:val="es-MX"/>
              </w:rPr>
            </w:pPr>
          </w:p>
        </w:tc>
        <w:tc>
          <w:tcPr>
            <w:tcW w:w="449" w:type="dxa"/>
          </w:tcPr>
          <w:p w14:paraId="2C4AE7F9" w14:textId="77777777" w:rsidR="006E220B" w:rsidRPr="00106CBC" w:rsidRDefault="006E220B" w:rsidP="00A637DB">
            <w:pPr>
              <w:jc w:val="center"/>
              <w:rPr>
                <w:lang w:val="es-MX"/>
              </w:rPr>
            </w:pPr>
          </w:p>
        </w:tc>
        <w:tc>
          <w:tcPr>
            <w:tcW w:w="449" w:type="dxa"/>
          </w:tcPr>
          <w:p w14:paraId="50B21572" w14:textId="77777777" w:rsidR="006E220B" w:rsidRPr="00106CBC" w:rsidRDefault="006E220B" w:rsidP="00A637DB">
            <w:pPr>
              <w:jc w:val="center"/>
              <w:rPr>
                <w:lang w:val="es-MX"/>
              </w:rPr>
            </w:pPr>
          </w:p>
        </w:tc>
        <w:tc>
          <w:tcPr>
            <w:tcW w:w="449" w:type="dxa"/>
          </w:tcPr>
          <w:p w14:paraId="5AED9605" w14:textId="77777777" w:rsidR="006E220B" w:rsidRPr="00106CBC" w:rsidRDefault="006E220B" w:rsidP="00A637DB">
            <w:pPr>
              <w:jc w:val="center"/>
              <w:rPr>
                <w:lang w:val="es-MX"/>
              </w:rPr>
            </w:pPr>
          </w:p>
        </w:tc>
        <w:tc>
          <w:tcPr>
            <w:tcW w:w="449" w:type="dxa"/>
          </w:tcPr>
          <w:p w14:paraId="67A13553" w14:textId="77777777" w:rsidR="006E220B" w:rsidRPr="00106CBC" w:rsidRDefault="006E220B" w:rsidP="00A637DB">
            <w:pPr>
              <w:jc w:val="center"/>
              <w:rPr>
                <w:lang w:val="es-MX"/>
              </w:rPr>
            </w:pPr>
          </w:p>
        </w:tc>
        <w:tc>
          <w:tcPr>
            <w:tcW w:w="449" w:type="dxa"/>
          </w:tcPr>
          <w:p w14:paraId="2E87A67E" w14:textId="77777777" w:rsidR="006E220B" w:rsidRPr="00106CBC" w:rsidRDefault="006E220B" w:rsidP="00A637DB">
            <w:pPr>
              <w:jc w:val="center"/>
              <w:rPr>
                <w:lang w:val="es-MX"/>
              </w:rPr>
            </w:pPr>
          </w:p>
        </w:tc>
        <w:tc>
          <w:tcPr>
            <w:tcW w:w="449" w:type="dxa"/>
          </w:tcPr>
          <w:p w14:paraId="250AF47C" w14:textId="77777777" w:rsidR="006E220B" w:rsidRPr="00106CBC" w:rsidRDefault="006E220B" w:rsidP="00A637DB">
            <w:pPr>
              <w:jc w:val="center"/>
              <w:rPr>
                <w:lang w:val="es-MX"/>
              </w:rPr>
            </w:pPr>
          </w:p>
        </w:tc>
        <w:tc>
          <w:tcPr>
            <w:tcW w:w="449" w:type="dxa"/>
          </w:tcPr>
          <w:p w14:paraId="3052022E" w14:textId="77777777" w:rsidR="006E220B" w:rsidRPr="00106CBC" w:rsidRDefault="006E220B" w:rsidP="00A637DB">
            <w:pPr>
              <w:jc w:val="center"/>
              <w:rPr>
                <w:lang w:val="es-MX"/>
              </w:rPr>
            </w:pPr>
          </w:p>
        </w:tc>
        <w:tc>
          <w:tcPr>
            <w:tcW w:w="449" w:type="dxa"/>
          </w:tcPr>
          <w:p w14:paraId="552A5CFA" w14:textId="77777777" w:rsidR="006E220B" w:rsidRPr="00106CBC" w:rsidRDefault="006E220B" w:rsidP="00A637DB">
            <w:pPr>
              <w:jc w:val="center"/>
              <w:rPr>
                <w:lang w:val="es-MX"/>
              </w:rPr>
            </w:pPr>
          </w:p>
        </w:tc>
        <w:tc>
          <w:tcPr>
            <w:tcW w:w="449" w:type="dxa"/>
          </w:tcPr>
          <w:p w14:paraId="553DBA7C" w14:textId="77777777" w:rsidR="006E220B" w:rsidRPr="00106CBC" w:rsidRDefault="006E220B" w:rsidP="00A637DB">
            <w:pPr>
              <w:jc w:val="center"/>
              <w:rPr>
                <w:lang w:val="es-MX"/>
              </w:rPr>
            </w:pPr>
          </w:p>
        </w:tc>
        <w:tc>
          <w:tcPr>
            <w:tcW w:w="449" w:type="dxa"/>
          </w:tcPr>
          <w:p w14:paraId="3C2814D1" w14:textId="77777777" w:rsidR="006E220B" w:rsidRPr="00106CBC" w:rsidRDefault="006E220B" w:rsidP="00A637DB">
            <w:pPr>
              <w:jc w:val="center"/>
              <w:rPr>
                <w:lang w:val="es-MX"/>
              </w:rPr>
            </w:pPr>
          </w:p>
        </w:tc>
        <w:tc>
          <w:tcPr>
            <w:tcW w:w="449" w:type="dxa"/>
          </w:tcPr>
          <w:p w14:paraId="68B373BC" w14:textId="77777777" w:rsidR="006E220B" w:rsidRPr="00106CBC" w:rsidRDefault="006E220B" w:rsidP="00A637DB">
            <w:pPr>
              <w:jc w:val="center"/>
              <w:rPr>
                <w:lang w:val="es-MX"/>
              </w:rPr>
            </w:pPr>
          </w:p>
        </w:tc>
        <w:tc>
          <w:tcPr>
            <w:tcW w:w="449" w:type="dxa"/>
          </w:tcPr>
          <w:p w14:paraId="476BDD05" w14:textId="77777777" w:rsidR="006E220B" w:rsidRPr="00106CBC" w:rsidRDefault="006E220B" w:rsidP="00A637DB">
            <w:pPr>
              <w:jc w:val="center"/>
              <w:rPr>
                <w:lang w:val="es-MX"/>
              </w:rPr>
            </w:pPr>
          </w:p>
        </w:tc>
        <w:tc>
          <w:tcPr>
            <w:tcW w:w="449" w:type="dxa"/>
          </w:tcPr>
          <w:p w14:paraId="100AEDF9" w14:textId="77777777" w:rsidR="006E220B" w:rsidRPr="00106CBC" w:rsidRDefault="006E220B" w:rsidP="00A637DB">
            <w:pPr>
              <w:jc w:val="center"/>
              <w:rPr>
                <w:lang w:val="es-MX"/>
              </w:rPr>
            </w:pPr>
          </w:p>
        </w:tc>
        <w:tc>
          <w:tcPr>
            <w:tcW w:w="449" w:type="dxa"/>
          </w:tcPr>
          <w:p w14:paraId="0E58252E" w14:textId="77777777" w:rsidR="006E220B" w:rsidRPr="00106CBC" w:rsidRDefault="006E220B" w:rsidP="00A637DB">
            <w:pPr>
              <w:jc w:val="center"/>
              <w:rPr>
                <w:lang w:val="es-MX"/>
              </w:rPr>
            </w:pPr>
          </w:p>
        </w:tc>
        <w:tc>
          <w:tcPr>
            <w:tcW w:w="449" w:type="dxa"/>
          </w:tcPr>
          <w:p w14:paraId="66970045" w14:textId="77777777" w:rsidR="006E220B" w:rsidRPr="00106CBC" w:rsidRDefault="006E220B" w:rsidP="00A637DB">
            <w:pPr>
              <w:jc w:val="center"/>
              <w:rPr>
                <w:lang w:val="es-MX"/>
              </w:rPr>
            </w:pPr>
          </w:p>
        </w:tc>
        <w:tc>
          <w:tcPr>
            <w:tcW w:w="449" w:type="dxa"/>
          </w:tcPr>
          <w:p w14:paraId="49F23780" w14:textId="77777777" w:rsidR="006E220B" w:rsidRPr="00106CBC" w:rsidRDefault="006E220B" w:rsidP="00A637DB">
            <w:pPr>
              <w:jc w:val="center"/>
              <w:rPr>
                <w:lang w:val="es-MX"/>
              </w:rPr>
            </w:pPr>
          </w:p>
        </w:tc>
        <w:tc>
          <w:tcPr>
            <w:tcW w:w="449" w:type="dxa"/>
          </w:tcPr>
          <w:p w14:paraId="6C47FA92" w14:textId="77777777" w:rsidR="006E220B" w:rsidRPr="00106CBC" w:rsidRDefault="006E220B" w:rsidP="00A637DB">
            <w:pPr>
              <w:jc w:val="center"/>
              <w:rPr>
                <w:lang w:val="es-MX"/>
              </w:rPr>
            </w:pPr>
          </w:p>
        </w:tc>
      </w:tr>
      <w:tr w:rsidR="006E220B" w:rsidRPr="00106CBC" w14:paraId="3B9317BD" w14:textId="77777777" w:rsidTr="00A637DB">
        <w:tc>
          <w:tcPr>
            <w:tcW w:w="448" w:type="dxa"/>
            <w:tcBorders>
              <w:top w:val="nil"/>
              <w:left w:val="nil"/>
              <w:bottom w:val="nil"/>
              <w:right w:val="single" w:sz="4" w:space="0" w:color="auto"/>
            </w:tcBorders>
          </w:tcPr>
          <w:p w14:paraId="4F91020D" w14:textId="77777777" w:rsidR="006E220B" w:rsidRPr="00106CBC" w:rsidRDefault="006E220B" w:rsidP="00A637DB">
            <w:pPr>
              <w:jc w:val="center"/>
              <w:rPr>
                <w:lang w:val="es-MX"/>
              </w:rPr>
            </w:pPr>
            <w:r w:rsidRPr="00106CBC">
              <w:rPr>
                <w:lang w:val="es-MX"/>
              </w:rPr>
              <w:t>10</w:t>
            </w:r>
          </w:p>
        </w:tc>
        <w:tc>
          <w:tcPr>
            <w:tcW w:w="448" w:type="dxa"/>
            <w:tcBorders>
              <w:left w:val="single" w:sz="4" w:space="0" w:color="auto"/>
            </w:tcBorders>
          </w:tcPr>
          <w:p w14:paraId="09087C73" w14:textId="77777777" w:rsidR="006E220B" w:rsidRPr="00106CBC" w:rsidRDefault="006E220B" w:rsidP="00A637DB">
            <w:pPr>
              <w:jc w:val="center"/>
              <w:rPr>
                <w:lang w:val="es-MX"/>
              </w:rPr>
            </w:pPr>
          </w:p>
        </w:tc>
        <w:tc>
          <w:tcPr>
            <w:tcW w:w="449" w:type="dxa"/>
          </w:tcPr>
          <w:p w14:paraId="259B0572" w14:textId="77777777" w:rsidR="006E220B" w:rsidRPr="00106CBC" w:rsidRDefault="006E220B" w:rsidP="00A637DB">
            <w:pPr>
              <w:jc w:val="center"/>
              <w:rPr>
                <w:lang w:val="es-MX"/>
              </w:rPr>
            </w:pPr>
          </w:p>
        </w:tc>
        <w:tc>
          <w:tcPr>
            <w:tcW w:w="449" w:type="dxa"/>
          </w:tcPr>
          <w:p w14:paraId="472CACB2" w14:textId="77777777" w:rsidR="006E220B" w:rsidRPr="00106CBC" w:rsidRDefault="006E220B" w:rsidP="00A637DB">
            <w:pPr>
              <w:jc w:val="center"/>
              <w:rPr>
                <w:lang w:val="es-MX"/>
              </w:rPr>
            </w:pPr>
          </w:p>
        </w:tc>
        <w:tc>
          <w:tcPr>
            <w:tcW w:w="449" w:type="dxa"/>
          </w:tcPr>
          <w:p w14:paraId="17EA110B" w14:textId="77777777" w:rsidR="006E220B" w:rsidRPr="00106CBC" w:rsidRDefault="006E220B" w:rsidP="00A637DB">
            <w:pPr>
              <w:jc w:val="center"/>
              <w:rPr>
                <w:lang w:val="es-MX"/>
              </w:rPr>
            </w:pPr>
          </w:p>
        </w:tc>
        <w:tc>
          <w:tcPr>
            <w:tcW w:w="449" w:type="dxa"/>
          </w:tcPr>
          <w:p w14:paraId="099C8773" w14:textId="77777777" w:rsidR="006E220B" w:rsidRPr="00106CBC" w:rsidRDefault="006E220B" w:rsidP="00A637DB">
            <w:pPr>
              <w:jc w:val="center"/>
              <w:rPr>
                <w:lang w:val="es-MX"/>
              </w:rPr>
            </w:pPr>
          </w:p>
        </w:tc>
        <w:tc>
          <w:tcPr>
            <w:tcW w:w="449" w:type="dxa"/>
          </w:tcPr>
          <w:p w14:paraId="5504FFF2" w14:textId="77777777" w:rsidR="006E220B" w:rsidRPr="00106CBC" w:rsidRDefault="006E220B" w:rsidP="00A637DB">
            <w:pPr>
              <w:jc w:val="center"/>
              <w:rPr>
                <w:lang w:val="es-MX"/>
              </w:rPr>
            </w:pPr>
          </w:p>
        </w:tc>
        <w:tc>
          <w:tcPr>
            <w:tcW w:w="449" w:type="dxa"/>
          </w:tcPr>
          <w:p w14:paraId="3BDBD775" w14:textId="77777777" w:rsidR="006E220B" w:rsidRPr="00106CBC" w:rsidRDefault="006E220B" w:rsidP="00A637DB">
            <w:pPr>
              <w:jc w:val="center"/>
              <w:rPr>
                <w:lang w:val="es-MX"/>
              </w:rPr>
            </w:pPr>
          </w:p>
        </w:tc>
        <w:tc>
          <w:tcPr>
            <w:tcW w:w="449" w:type="dxa"/>
          </w:tcPr>
          <w:p w14:paraId="7BE57699" w14:textId="77777777" w:rsidR="006E220B" w:rsidRPr="00106CBC" w:rsidRDefault="006E220B" w:rsidP="00A637DB">
            <w:pPr>
              <w:jc w:val="center"/>
              <w:rPr>
                <w:lang w:val="es-MX"/>
              </w:rPr>
            </w:pPr>
          </w:p>
        </w:tc>
        <w:tc>
          <w:tcPr>
            <w:tcW w:w="449" w:type="dxa"/>
          </w:tcPr>
          <w:p w14:paraId="2D03B648" w14:textId="77777777" w:rsidR="006E220B" w:rsidRPr="00106CBC" w:rsidRDefault="006E220B" w:rsidP="00A637DB">
            <w:pPr>
              <w:jc w:val="center"/>
              <w:rPr>
                <w:lang w:val="es-MX"/>
              </w:rPr>
            </w:pPr>
          </w:p>
        </w:tc>
        <w:tc>
          <w:tcPr>
            <w:tcW w:w="449" w:type="dxa"/>
          </w:tcPr>
          <w:p w14:paraId="0274B4D0" w14:textId="77777777" w:rsidR="006E220B" w:rsidRPr="00106CBC" w:rsidRDefault="006E220B" w:rsidP="00A637DB">
            <w:pPr>
              <w:jc w:val="center"/>
              <w:rPr>
                <w:lang w:val="es-MX"/>
              </w:rPr>
            </w:pPr>
          </w:p>
        </w:tc>
        <w:tc>
          <w:tcPr>
            <w:tcW w:w="449" w:type="dxa"/>
          </w:tcPr>
          <w:p w14:paraId="52493C12" w14:textId="77777777" w:rsidR="006E220B" w:rsidRPr="00106CBC" w:rsidRDefault="006E220B" w:rsidP="00A637DB">
            <w:pPr>
              <w:jc w:val="center"/>
              <w:rPr>
                <w:lang w:val="es-MX"/>
              </w:rPr>
            </w:pPr>
          </w:p>
        </w:tc>
        <w:tc>
          <w:tcPr>
            <w:tcW w:w="449" w:type="dxa"/>
          </w:tcPr>
          <w:p w14:paraId="5E925455" w14:textId="77777777" w:rsidR="006E220B" w:rsidRPr="00106CBC" w:rsidRDefault="006E220B" w:rsidP="00A637DB">
            <w:pPr>
              <w:jc w:val="center"/>
              <w:rPr>
                <w:lang w:val="es-MX"/>
              </w:rPr>
            </w:pPr>
          </w:p>
        </w:tc>
        <w:tc>
          <w:tcPr>
            <w:tcW w:w="449" w:type="dxa"/>
          </w:tcPr>
          <w:p w14:paraId="2EBA30E6" w14:textId="77777777" w:rsidR="006E220B" w:rsidRPr="00106CBC" w:rsidRDefault="006E220B" w:rsidP="00A637DB">
            <w:pPr>
              <w:jc w:val="center"/>
              <w:rPr>
                <w:lang w:val="es-MX"/>
              </w:rPr>
            </w:pPr>
          </w:p>
        </w:tc>
        <w:tc>
          <w:tcPr>
            <w:tcW w:w="449" w:type="dxa"/>
          </w:tcPr>
          <w:p w14:paraId="37F2B03C" w14:textId="77777777" w:rsidR="006E220B" w:rsidRPr="00106CBC" w:rsidRDefault="006E220B" w:rsidP="00A637DB">
            <w:pPr>
              <w:jc w:val="center"/>
              <w:rPr>
                <w:lang w:val="es-MX"/>
              </w:rPr>
            </w:pPr>
          </w:p>
        </w:tc>
        <w:tc>
          <w:tcPr>
            <w:tcW w:w="449" w:type="dxa"/>
          </w:tcPr>
          <w:p w14:paraId="745FCEFA" w14:textId="77777777" w:rsidR="006E220B" w:rsidRPr="00106CBC" w:rsidRDefault="006E220B" w:rsidP="00A637DB">
            <w:pPr>
              <w:jc w:val="center"/>
              <w:rPr>
                <w:lang w:val="es-MX"/>
              </w:rPr>
            </w:pPr>
          </w:p>
        </w:tc>
        <w:tc>
          <w:tcPr>
            <w:tcW w:w="449" w:type="dxa"/>
          </w:tcPr>
          <w:p w14:paraId="1A943D37" w14:textId="77777777" w:rsidR="006E220B" w:rsidRPr="00106CBC" w:rsidRDefault="006E220B" w:rsidP="00A637DB">
            <w:pPr>
              <w:jc w:val="center"/>
              <w:rPr>
                <w:lang w:val="es-MX"/>
              </w:rPr>
            </w:pPr>
          </w:p>
        </w:tc>
        <w:tc>
          <w:tcPr>
            <w:tcW w:w="449" w:type="dxa"/>
          </w:tcPr>
          <w:p w14:paraId="43FD2C24" w14:textId="77777777" w:rsidR="006E220B" w:rsidRPr="00106CBC" w:rsidRDefault="006E220B" w:rsidP="00A637DB">
            <w:pPr>
              <w:jc w:val="center"/>
              <w:rPr>
                <w:lang w:val="es-MX"/>
              </w:rPr>
            </w:pPr>
          </w:p>
        </w:tc>
        <w:tc>
          <w:tcPr>
            <w:tcW w:w="449" w:type="dxa"/>
          </w:tcPr>
          <w:p w14:paraId="62932DA7" w14:textId="77777777" w:rsidR="006E220B" w:rsidRPr="00106CBC" w:rsidRDefault="006E220B" w:rsidP="00A637DB">
            <w:pPr>
              <w:jc w:val="center"/>
              <w:rPr>
                <w:lang w:val="es-MX"/>
              </w:rPr>
            </w:pPr>
          </w:p>
        </w:tc>
        <w:tc>
          <w:tcPr>
            <w:tcW w:w="449" w:type="dxa"/>
          </w:tcPr>
          <w:p w14:paraId="434B51EF" w14:textId="77777777" w:rsidR="006E220B" w:rsidRPr="00106CBC" w:rsidRDefault="006E220B" w:rsidP="00A637DB">
            <w:pPr>
              <w:jc w:val="center"/>
              <w:rPr>
                <w:lang w:val="es-MX"/>
              </w:rPr>
            </w:pPr>
          </w:p>
        </w:tc>
      </w:tr>
    </w:tbl>
    <w:p w14:paraId="1502864E" w14:textId="77777777" w:rsidR="00C910FF" w:rsidRPr="00106CBC" w:rsidRDefault="00C910FF" w:rsidP="006E220B">
      <w:pPr>
        <w:jc w:val="both"/>
        <w:rPr>
          <w:lang w:val="es-MX"/>
        </w:rPr>
      </w:pPr>
    </w:p>
    <w:p w14:paraId="1CE70D3E" w14:textId="77777777" w:rsidR="006E220B" w:rsidRPr="00106CBC" w:rsidRDefault="006E220B" w:rsidP="00C910FF">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Donde los encabezados de los renglones indican las avenidas, desde la 1ra a la 10ma y los encabezados de las columnas señalan las calles, desde la 30 a la 48. Las posiciones indican el número de accidentes que a han ocurrido en las cercanías de dicha intersección durante el último periodo registrado. Debería leerse una cantidad de accidentes no determinada exactamente donde cada uno de ellos se represente por medio de un par de números que señala la ubicación. Diséñese un algoritmo para leer estos datos y preparar una estructura con el formato que se ha indicado. Un dato con valor 0 (cero) indica el final de los datos. Asegúrese de incorporar una comprobación de intervalo para estar seguro de que todos los datos que se proporcionen estén comprendidos únicamente entre las avenidas y calles mencionadas. Rechácese cualquier dato no valido mediante un mensaje apropiado. Una vez que los datos han sido leídos y almacenados elabórese una lista de las 10  intersecciones más peligrosas del conjunto.</w:t>
      </w:r>
    </w:p>
    <w:p w14:paraId="66F3D21F" w14:textId="77777777" w:rsidR="006E220B" w:rsidRPr="00106CBC" w:rsidRDefault="006E220B" w:rsidP="006E220B">
      <w:pPr>
        <w:jc w:val="both"/>
        <w:rPr>
          <w:lang w:val="es-MX"/>
        </w:rPr>
      </w:pPr>
    </w:p>
    <w:p w14:paraId="32D0DDDB" w14:textId="77777777" w:rsidR="006E220B" w:rsidRPr="00106CBC" w:rsidRDefault="006E220B" w:rsidP="00C910FF">
      <w:pPr>
        <w:pStyle w:val="Textosinformato"/>
        <w:numPr>
          <w:ilvl w:val="0"/>
          <w:numId w:val="35"/>
        </w:numPr>
        <w:jc w:val="both"/>
        <w:rPr>
          <w:rFonts w:ascii="Garamond" w:hAnsi="Garamond" w:cs="Garamond"/>
          <w:sz w:val="24"/>
          <w:szCs w:val="24"/>
          <w:lang w:val="es-MX" w:bidi="hi-IN"/>
        </w:rPr>
      </w:pPr>
      <w:r w:rsidRPr="00106CBC">
        <w:rPr>
          <w:rFonts w:ascii="Garamond" w:hAnsi="Garamond" w:cs="Garamond"/>
          <w:sz w:val="24"/>
          <w:szCs w:val="24"/>
          <w:lang w:val="es-MX" w:bidi="hi-IN"/>
        </w:rPr>
        <w:t>En una rama local de aumento anónimo están llevando a cabo una investigación sobre la efectividad de sus programas de reducción de peso, se seleccionan 50 elementos en forma aleatoria para tomarlos como objetos de estudio, durante los últimos 12 meses se ha llevado un registro del peso de cada uno de estos elementos en el primer día del mes. Para cada uno se ha preparado 12 datos que contienen las mediciones, se necesita un algoritmo que analice esta información y determine lo siguiente:</w:t>
      </w:r>
    </w:p>
    <w:p w14:paraId="11DBF84C" w14:textId="77777777" w:rsidR="006E220B" w:rsidRPr="00106CBC" w:rsidRDefault="006E220B" w:rsidP="006E220B">
      <w:pPr>
        <w:ind w:left="708"/>
        <w:jc w:val="both"/>
        <w:rPr>
          <w:lang w:val="es-MX"/>
        </w:rPr>
      </w:pPr>
    </w:p>
    <w:p w14:paraId="3ED13801" w14:textId="77777777" w:rsidR="006E220B" w:rsidRPr="00106CBC" w:rsidRDefault="006E220B" w:rsidP="006E220B">
      <w:pPr>
        <w:numPr>
          <w:ilvl w:val="0"/>
          <w:numId w:val="34"/>
        </w:numPr>
        <w:jc w:val="both"/>
        <w:rPr>
          <w:sz w:val="24"/>
          <w:szCs w:val="24"/>
          <w:lang w:val="es-MX"/>
        </w:rPr>
      </w:pPr>
      <w:r w:rsidRPr="00106CBC">
        <w:rPr>
          <w:sz w:val="24"/>
          <w:szCs w:val="24"/>
          <w:lang w:val="es-MX"/>
        </w:rPr>
        <w:lastRenderedPageBreak/>
        <w:t>La variación promedio de peso para todos los elementos en el periodo de 12 meses.</w:t>
      </w:r>
    </w:p>
    <w:p w14:paraId="7B5E4145" w14:textId="77777777" w:rsidR="006E220B" w:rsidRPr="00106CBC" w:rsidRDefault="006E220B" w:rsidP="006E220B">
      <w:pPr>
        <w:numPr>
          <w:ilvl w:val="0"/>
          <w:numId w:val="34"/>
        </w:numPr>
        <w:jc w:val="both"/>
        <w:rPr>
          <w:sz w:val="24"/>
          <w:szCs w:val="24"/>
          <w:lang w:val="es-MX"/>
        </w:rPr>
      </w:pPr>
      <w:r w:rsidRPr="00106CBC">
        <w:rPr>
          <w:sz w:val="24"/>
          <w:szCs w:val="24"/>
          <w:lang w:val="es-MX"/>
        </w:rPr>
        <w:t>El número de elementos que han excedido esta variación promedio.</w:t>
      </w:r>
    </w:p>
    <w:p w14:paraId="69FAFC22" w14:textId="77777777" w:rsidR="006E220B" w:rsidRPr="00106CBC" w:rsidRDefault="006E220B" w:rsidP="006E220B">
      <w:pPr>
        <w:numPr>
          <w:ilvl w:val="0"/>
          <w:numId w:val="34"/>
        </w:numPr>
        <w:jc w:val="both"/>
        <w:rPr>
          <w:sz w:val="24"/>
          <w:szCs w:val="24"/>
          <w:lang w:val="es-MX"/>
        </w:rPr>
      </w:pPr>
      <w:r w:rsidRPr="00106CBC">
        <w:rPr>
          <w:sz w:val="24"/>
          <w:szCs w:val="24"/>
          <w:lang w:val="es-MX"/>
        </w:rPr>
        <w:t>La variación promedio mensual por cada elemento.</w:t>
      </w:r>
    </w:p>
    <w:p w14:paraId="5CA79F28" w14:textId="77777777" w:rsidR="002A24DD" w:rsidRPr="00106CBC" w:rsidRDefault="006E220B" w:rsidP="00C910FF">
      <w:pPr>
        <w:pStyle w:val="Textosinformato"/>
        <w:jc w:val="both"/>
        <w:rPr>
          <w:rFonts w:ascii="Garamond" w:hAnsi="Garamond" w:cs="Garamond"/>
          <w:sz w:val="24"/>
          <w:szCs w:val="24"/>
          <w:lang w:val="es-MX" w:bidi="hi-IN"/>
        </w:rPr>
      </w:pPr>
      <w:r w:rsidRPr="00106CBC">
        <w:rPr>
          <w:rFonts w:ascii="Garamond" w:hAnsi="Garamond" w:cs="Garamond"/>
          <w:sz w:val="24"/>
          <w:szCs w:val="24"/>
          <w:lang w:val="es-MX" w:bidi="hi-IN"/>
        </w:rPr>
        <w:t>El número de veces durante el año en los cuales algunos de ellos ha perdido más peso que la variación promedio registrado.</w:t>
      </w:r>
    </w:p>
    <w:p w14:paraId="2591B692" w14:textId="77777777" w:rsidR="00C910FF" w:rsidRPr="00106CBC" w:rsidRDefault="00C910FF" w:rsidP="006C6EF4">
      <w:pPr>
        <w:pStyle w:val="Textoindependiente"/>
        <w:outlineLvl w:val="1"/>
        <w:rPr>
          <w:b/>
          <w:sz w:val="28"/>
          <w:szCs w:val="24"/>
          <w:lang w:val="es-MX"/>
        </w:rPr>
      </w:pPr>
    </w:p>
    <w:p w14:paraId="6215CE3D" w14:textId="77777777" w:rsidR="006C6EF4" w:rsidRPr="00106CBC" w:rsidRDefault="006C6EF4" w:rsidP="006C6EF4">
      <w:pPr>
        <w:pStyle w:val="Textoindependiente"/>
        <w:outlineLvl w:val="1"/>
        <w:rPr>
          <w:lang w:val="es-MX"/>
        </w:rPr>
      </w:pPr>
      <w:bookmarkStart w:id="74" w:name="_Toc284416560"/>
      <w:r w:rsidRPr="00106CBC">
        <w:rPr>
          <w:b/>
          <w:sz w:val="28"/>
          <w:szCs w:val="24"/>
          <w:lang w:val="es-MX"/>
        </w:rPr>
        <w:t>Funciones</w:t>
      </w:r>
      <w:bookmarkEnd w:id="74"/>
    </w:p>
    <w:p w14:paraId="7995D3C5" w14:textId="77777777" w:rsidR="00F17D87" w:rsidRPr="00106CBC" w:rsidRDefault="00F17D87" w:rsidP="00B57A08">
      <w:pPr>
        <w:pStyle w:val="Textoindependiente"/>
        <w:rPr>
          <w:sz w:val="24"/>
          <w:szCs w:val="24"/>
          <w:lang w:val="es-MX"/>
        </w:rPr>
      </w:pPr>
      <w:r w:rsidRPr="00106CBC">
        <w:rPr>
          <w:sz w:val="24"/>
          <w:szCs w:val="24"/>
          <w:lang w:val="es-MX"/>
        </w:rPr>
        <w:t xml:space="preserve">Una función es un grupo de instrucciones con un objetivo en particular y que se </w:t>
      </w:r>
      <w:hyperlink r:id="rId23" w:history="1">
        <w:r w:rsidRPr="00106CBC">
          <w:rPr>
            <w:sz w:val="24"/>
            <w:szCs w:val="24"/>
            <w:lang w:val="es-MX"/>
          </w:rPr>
          <w:t>ejecuta</w:t>
        </w:r>
      </w:hyperlink>
      <w:r w:rsidRPr="00106CBC">
        <w:rPr>
          <w:sz w:val="24"/>
          <w:szCs w:val="24"/>
          <w:lang w:val="es-MX"/>
        </w:rPr>
        <w:t xml:space="preserve"> al ser llamada desde otra función. Una función puede llamarse múltiples veces e incluso llamarse a sí misma (función recurrente).</w:t>
      </w:r>
    </w:p>
    <w:p w14:paraId="03EA3610" w14:textId="77777777" w:rsidR="006C6EF4" w:rsidRPr="00445FDA" w:rsidRDefault="00F17D87" w:rsidP="00B57A08">
      <w:pPr>
        <w:pStyle w:val="Textoindependiente"/>
        <w:rPr>
          <w:sz w:val="24"/>
          <w:szCs w:val="24"/>
          <w:lang w:val="es-MX"/>
        </w:rPr>
      </w:pPr>
      <w:r w:rsidRPr="00106CBC">
        <w:rPr>
          <w:sz w:val="24"/>
          <w:szCs w:val="24"/>
          <w:lang w:val="es-MX"/>
        </w:rPr>
        <w:t xml:space="preserve">Las funciones pueden recibir datos desde afuera al ser llamadas a través de los </w:t>
      </w:r>
      <w:hyperlink r:id="rId24" w:history="1">
        <w:r w:rsidRPr="00106CBC">
          <w:rPr>
            <w:sz w:val="24"/>
            <w:szCs w:val="24"/>
            <w:lang w:val="es-MX"/>
          </w:rPr>
          <w:t>parámetros</w:t>
        </w:r>
      </w:hyperlink>
      <w:r w:rsidRPr="00106CBC">
        <w:rPr>
          <w:sz w:val="24"/>
          <w:szCs w:val="24"/>
          <w:lang w:val="es-MX"/>
        </w:rPr>
        <w:t xml:space="preserve"> y deben entregar un resultado.</w:t>
      </w:r>
    </w:p>
    <w:sectPr w:rsidR="006C6EF4" w:rsidRPr="00445FDA" w:rsidSect="006366CE">
      <w:headerReference w:type="even" r:id="rId25"/>
      <w:headerReference w:type="default" r:id="rId26"/>
      <w:headerReference w:type="first" r:id="rId27"/>
      <w:pgSz w:w="12240" w:h="15840" w:code="1"/>
      <w:pgMar w:top="1440" w:right="1800" w:bottom="1276" w:left="1800" w:header="720" w:footer="965"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AE7802" w14:textId="77777777" w:rsidR="007D2C22" w:rsidRDefault="007D2C22">
      <w:pPr>
        <w:rPr>
          <w:lang w:val="es-ES"/>
        </w:rPr>
      </w:pPr>
      <w:r>
        <w:rPr>
          <w:lang w:val="es-ES"/>
        </w:rPr>
        <w:separator/>
      </w:r>
    </w:p>
  </w:endnote>
  <w:endnote w:type="continuationSeparator" w:id="0">
    <w:p w14:paraId="025A3637" w14:textId="77777777" w:rsidR="007D2C22" w:rsidRDefault="007D2C22">
      <w:pPr>
        <w:rPr>
          <w:lang w:val="es-ES"/>
        </w:rPr>
      </w:pPr>
      <w:r>
        <w:rPr>
          <w:lang w:val="es-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1"/>
    <w:family w:val="roman"/>
    <w:pitch w:val="variable"/>
    <w:sig w:usb0="0000A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428FE" w14:textId="77777777" w:rsidR="003F24B8" w:rsidRDefault="003F24B8" w:rsidP="00B97131">
    <w:pPr>
      <w:framePr w:wrap="none" w:vAnchor="text" w:hAnchor="page" w:x="6016" w:y="253"/>
      <w:rPr>
        <w:rStyle w:val="Nmerodepgina"/>
        <w:szCs w:val="20"/>
      </w:rPr>
    </w:pPr>
    <w:r>
      <w:rPr>
        <w:rStyle w:val="Nmerodepgina"/>
        <w:szCs w:val="20"/>
        <w:lang w:val="es-ES"/>
      </w:rPr>
      <w:fldChar w:fldCharType="begin"/>
    </w:r>
    <w:r>
      <w:rPr>
        <w:rStyle w:val="Nmerodepgina"/>
        <w:szCs w:val="20"/>
        <w:lang w:val="es-ES"/>
      </w:rPr>
      <w:instrText xml:space="preserve">PAGE  </w:instrText>
    </w:r>
    <w:r>
      <w:rPr>
        <w:rStyle w:val="Nmerodepgina"/>
        <w:szCs w:val="20"/>
        <w:lang w:val="es-ES"/>
      </w:rPr>
      <w:fldChar w:fldCharType="separate"/>
    </w:r>
    <w:r w:rsidR="00D11428">
      <w:rPr>
        <w:rStyle w:val="Nmerodepgina"/>
        <w:noProof/>
        <w:szCs w:val="20"/>
        <w:lang w:val="es-ES"/>
      </w:rPr>
      <w:t>32</w:t>
    </w:r>
    <w:r>
      <w:rPr>
        <w:rStyle w:val="Nmerodepgina"/>
        <w:szCs w:val="20"/>
        <w:lang w:val="es-ES"/>
      </w:rPr>
      <w:fldChar w:fldCharType="end"/>
    </w:r>
  </w:p>
  <w:p w14:paraId="75E58571" w14:textId="77777777" w:rsidR="003F24B8" w:rsidRDefault="003F24B8">
    <w:pPr>
      <w:ind w:left="-10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D72662" w14:textId="77777777" w:rsidR="003F24B8" w:rsidRDefault="003F24B8">
    <w:pPr>
      <w:framePr w:wrap="none" w:vAnchor="text" w:hAnchor="margin" w:xAlign="center" w:y="1"/>
      <w:rPr>
        <w:rStyle w:val="Nmerodepgina"/>
        <w:szCs w:val="20"/>
      </w:rPr>
    </w:pPr>
    <w:r>
      <w:rPr>
        <w:rStyle w:val="Nmerodepgina"/>
        <w:szCs w:val="20"/>
        <w:lang w:val="es-ES"/>
      </w:rPr>
      <w:fldChar w:fldCharType="begin"/>
    </w:r>
    <w:r>
      <w:rPr>
        <w:rStyle w:val="Nmerodepgina"/>
        <w:szCs w:val="20"/>
        <w:lang w:val="es-ES"/>
      </w:rPr>
      <w:instrText xml:space="preserve">PAGE  </w:instrText>
    </w:r>
    <w:r>
      <w:rPr>
        <w:rStyle w:val="Nmerodepgina"/>
        <w:szCs w:val="20"/>
        <w:lang w:val="es-ES"/>
      </w:rPr>
      <w:fldChar w:fldCharType="separate"/>
    </w:r>
    <w:r w:rsidR="00D11428">
      <w:rPr>
        <w:rStyle w:val="Nmerodepgina"/>
        <w:noProof/>
        <w:szCs w:val="20"/>
        <w:lang w:val="es-ES"/>
      </w:rPr>
      <w:t>33</w:t>
    </w:r>
    <w:r>
      <w:rPr>
        <w:rStyle w:val="Nmerodepgina"/>
        <w:szCs w:val="20"/>
        <w:lang w:val="es-ES"/>
      </w:rPr>
      <w:fldChar w:fldCharType="end"/>
    </w:r>
  </w:p>
  <w:p w14:paraId="0FE83C3F" w14:textId="77777777" w:rsidR="003F24B8" w:rsidRDefault="003F24B8">
    <w:pP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016D59" w14:textId="77777777" w:rsidR="003F24B8" w:rsidRDefault="003F24B8">
    <w:pPr>
      <w:rPr>
        <w:lang w:val="es-ES"/>
      </w:rPr>
    </w:pPr>
    <w:r>
      <w:rPr>
        <w:lang w:val="es-ES"/>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F815B8" w14:textId="77777777" w:rsidR="007D2C22" w:rsidRDefault="007D2C22">
      <w:pPr>
        <w:rPr>
          <w:lang w:val="es-ES"/>
        </w:rPr>
      </w:pPr>
      <w:r>
        <w:rPr>
          <w:lang w:val="es-ES"/>
        </w:rPr>
        <w:separator/>
      </w:r>
    </w:p>
  </w:footnote>
  <w:footnote w:type="continuationSeparator" w:id="0">
    <w:p w14:paraId="348A1D32" w14:textId="77777777" w:rsidR="007D2C22" w:rsidRDefault="007D2C22">
      <w:pPr>
        <w:rPr>
          <w:lang w:val="es-ES"/>
        </w:rPr>
      </w:pPr>
      <w:r>
        <w:rPr>
          <w:lang w:val="es-ES"/>
        </w:rPr>
        <w:separator/>
      </w:r>
    </w:p>
  </w:footnote>
  <w:footnote w:type="continuationNotice" w:id="1">
    <w:p w14:paraId="5152156C" w14:textId="77777777" w:rsidR="007D2C22" w:rsidRDefault="007D2C22">
      <w:pPr>
        <w:rPr>
          <w:i/>
          <w:iCs/>
          <w:sz w:val="18"/>
          <w:szCs w:val="20"/>
          <w:lang w:val="es-ES"/>
        </w:rPr>
      </w:pPr>
      <w:r>
        <w:rPr>
          <w:i/>
          <w:iCs/>
          <w:sz w:val="18"/>
          <w:szCs w:val="20"/>
          <w:lang w:val="es-ES"/>
        </w:rPr>
        <w:t>(continuación de la nota al pie)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53A9ED" w14:textId="3A024FE7" w:rsidR="003F24B8" w:rsidRDefault="007D2C22">
    <w:pPr>
      <w:rPr>
        <w:lang w:val="es-ES"/>
      </w:rPr>
    </w:pPr>
    <w:r>
      <w:rPr>
        <w:lang w:val="es-ES"/>
      </w:rPr>
      <w:pict w14:anchorId="3684822D">
        <v:rect id="_x0000_s1026" alt="" style="position:absolute;margin-left:36pt;margin-top:95.1pt;width:540pt;height:24pt;z-index:1;mso-wrap-edited:f;mso-width-percent:0;mso-height-percent:0;mso-position-horizontal-relative:page;mso-position-vertical-relative:page;mso-width-percent:0;mso-height-percent:0" o:allowincell="f" fillcolor="#e5e5e5" stroked="f" strokecolor="#e5e5e5">
          <w10:wrap anchorx="page" anchory="page"/>
          <w10:anchorlock/>
        </v:rect>
      </w:pict>
    </w:r>
    <w:r>
      <w:rPr>
        <w:lang w:val="es-ES"/>
      </w:rPr>
      <w:pict w14:anchorId="046D2BBA">
        <v:rect id="_x0000_s1025" alt="" style="position:absolute;margin-left:145.2pt;margin-top:30pt;width:8.4pt;height:78pt;z-index:2;mso-wrap-style:square;mso-wrap-edited:f;mso-width-percent:0;mso-height-percent:0;mso-position-horizontal-relative:page;mso-position-vertical-relative:page;mso-width-percent:0;mso-height-percent:0;v-text-anchor:top" o:allowincell="f" filled="f" stroked="f" strokecolor="white" strokeweight="6pt">
          <v:textbox inset="0,0,0,0">
            <w:txbxContent>
              <w:p w14:paraId="26D10036" w14:textId="77777777" w:rsidR="003F24B8" w:rsidRDefault="003F24B8">
                <w:pPr>
                  <w:spacing w:line="130" w:lineRule="exact"/>
                  <w:rPr>
                    <w:sz w:val="40"/>
                    <w:szCs w:val="20"/>
                  </w:rPr>
                </w:pPr>
                <w:r>
                  <w:rPr>
                    <w:sz w:val="40"/>
                    <w:szCs w:val="20"/>
                  </w:rPr>
                  <w:t>.</w:t>
                </w:r>
                <w:r>
                  <w:rPr>
                    <w:sz w:val="40"/>
                    <w:szCs w:val="20"/>
                  </w:rPr>
                  <w:br/>
                  <w:t>.</w:t>
                </w:r>
                <w:r>
                  <w:rPr>
                    <w:sz w:val="40"/>
                    <w:szCs w:val="20"/>
                  </w:rPr>
                  <w:br/>
                  <w:t>.</w:t>
                </w:r>
                <w:r>
                  <w:rPr>
                    <w:sz w:val="40"/>
                    <w:szCs w:val="20"/>
                  </w:rPr>
                  <w:br/>
                  <w:t>.</w:t>
                </w:r>
                <w:r>
                  <w:rPr>
                    <w:sz w:val="40"/>
                    <w:szCs w:val="20"/>
                  </w:rPr>
                  <w:br/>
                  <w:t>.</w:t>
                </w:r>
                <w:r>
                  <w:rPr>
                    <w:sz w:val="40"/>
                    <w:szCs w:val="20"/>
                  </w:rPr>
                  <w:br/>
                  <w:t>.</w:t>
                </w:r>
                <w:r>
                  <w:rPr>
                    <w:sz w:val="40"/>
                    <w:szCs w:val="20"/>
                  </w:rPr>
                  <w:br/>
                  <w:t>.</w:t>
                </w:r>
                <w:r>
                  <w:rPr>
                    <w:sz w:val="40"/>
                    <w:szCs w:val="20"/>
                  </w:rPr>
                  <w:br/>
                  <w:t>.</w:t>
                </w:r>
                <w:r>
                  <w:rPr>
                    <w:sz w:val="40"/>
                    <w:szCs w:val="20"/>
                  </w:rPr>
                  <w:br/>
                  <w:t>.</w:t>
                </w:r>
              </w:p>
              <w:p w14:paraId="3B01ECE3" w14:textId="77777777" w:rsidR="003F24B8" w:rsidRDefault="003F24B8"/>
            </w:txbxContent>
          </v:textbox>
          <w10:wrap anchorx="page" anchory="page"/>
          <w10:anchorlock/>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FFB76E" w14:textId="77777777" w:rsidR="003F24B8" w:rsidRDefault="003F24B8">
    <w:pPr>
      <w:rPr>
        <w:lang w:val="es-ES"/>
      </w:rPr>
    </w:pPr>
    <w:r>
      <w:rPr>
        <w:lang w:val="es-ES"/>
      </w:rP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1293E6" w14:textId="77777777" w:rsidR="003F24B8" w:rsidRDefault="003F24B8">
    <w:pPr>
      <w:rPr>
        <w:lang w:val="es-E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C70EE1" w14:textId="77777777" w:rsidR="003F24B8" w:rsidRDefault="003F24B8">
    <w:pPr>
      <w:rPr>
        <w:lang w:val="es-E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6D27DB" w14:textId="77777777" w:rsidR="003F24B8" w:rsidRDefault="003F24B8">
    <w:pP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0760700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pStyle w:val="Listaconvietas"/>
      <w:lvlText w:val="*"/>
      <w:lvlJc w:val="left"/>
      <w:pPr>
        <w:ind w:left="0" w:firstLine="0"/>
      </w:pPr>
    </w:lvl>
  </w:abstractNum>
  <w:abstractNum w:abstractNumId="2" w15:restartNumberingAfterBreak="0">
    <w:nsid w:val="059E393E"/>
    <w:multiLevelType w:val="hybridMultilevel"/>
    <w:tmpl w:val="7896AFC4"/>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C7B7CF1"/>
    <w:multiLevelType w:val="hybridMultilevel"/>
    <w:tmpl w:val="043254FA"/>
    <w:lvl w:ilvl="0" w:tplc="988251D0">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59107C5"/>
    <w:multiLevelType w:val="multilevel"/>
    <w:tmpl w:val="7160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F68BE"/>
    <w:multiLevelType w:val="hybridMultilevel"/>
    <w:tmpl w:val="22AA4070"/>
    <w:lvl w:ilvl="0" w:tplc="080A0017">
      <w:start w:val="1"/>
      <w:numFmt w:val="lowerLetter"/>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15:restartNumberingAfterBreak="0">
    <w:nsid w:val="1F7F0763"/>
    <w:multiLevelType w:val="hybridMultilevel"/>
    <w:tmpl w:val="FE84BF64"/>
    <w:lvl w:ilvl="0" w:tplc="0C0A0001">
      <w:start w:val="1"/>
      <w:numFmt w:val="bullet"/>
      <w:lvlText w:val=""/>
      <w:lvlJc w:val="left"/>
      <w:pPr>
        <w:tabs>
          <w:tab w:val="num" w:pos="1068"/>
        </w:tabs>
        <w:ind w:left="1068" w:hanging="360"/>
      </w:pPr>
      <w:rPr>
        <w:rFonts w:ascii="Symbol" w:hAnsi="Symbol"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7" w15:restartNumberingAfterBreak="0">
    <w:nsid w:val="20092CAF"/>
    <w:multiLevelType w:val="hybridMultilevel"/>
    <w:tmpl w:val="E7205E76"/>
    <w:lvl w:ilvl="0" w:tplc="E83CEC32">
      <w:start w:val="1"/>
      <w:numFmt w:val="decimal"/>
      <w:pStyle w:val="NumberedList"/>
      <w:lvlText w:val="%1."/>
      <w:lvlJc w:val="left"/>
      <w:pPr>
        <w:tabs>
          <w:tab w:val="num" w:pos="720"/>
        </w:tabs>
        <w:ind w:left="720" w:hanging="360"/>
      </w:pPr>
      <w:rPr>
        <w:rFonts w:ascii="Verdana" w:hAnsi="Verdana" w:hint="default"/>
        <w:sz w:val="16"/>
        <w:szCs w:val="16"/>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3E00B48"/>
    <w:multiLevelType w:val="hybridMultilevel"/>
    <w:tmpl w:val="D6F4F194"/>
    <w:lvl w:ilvl="0" w:tplc="0C0A000F">
      <w:start w:val="1"/>
      <w:numFmt w:val="decimal"/>
      <w:lvlText w:val="%1."/>
      <w:lvlJc w:val="left"/>
      <w:pPr>
        <w:tabs>
          <w:tab w:val="num" w:pos="360"/>
        </w:tabs>
        <w:ind w:left="360" w:hanging="360"/>
      </w:pPr>
      <w:rPr>
        <w:rFonts w:hint="default"/>
      </w:rPr>
    </w:lvl>
    <w:lvl w:ilvl="1" w:tplc="737A7BCE">
      <w:start w:val="36"/>
      <w:numFmt w:val="bullet"/>
      <w:lvlText w:val="-"/>
      <w:lvlJc w:val="left"/>
      <w:pPr>
        <w:tabs>
          <w:tab w:val="num" w:pos="1080"/>
        </w:tabs>
        <w:ind w:left="1080" w:hanging="360"/>
      </w:pPr>
      <w:rPr>
        <w:rFonts w:ascii="Times New Roman" w:eastAsia="MS Mincho" w:hAnsi="Times New Roman" w:cs="Times New Roman"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24BC013E"/>
    <w:multiLevelType w:val="multilevel"/>
    <w:tmpl w:val="1B7E387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F4C2F"/>
    <w:multiLevelType w:val="hybridMultilevel"/>
    <w:tmpl w:val="C17438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A4B3E4E"/>
    <w:multiLevelType w:val="hybridMultilevel"/>
    <w:tmpl w:val="CC58FB1C"/>
    <w:lvl w:ilvl="0" w:tplc="080A0017">
      <w:start w:val="1"/>
      <w:numFmt w:val="lowerLetter"/>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 w15:restartNumberingAfterBreak="0">
    <w:nsid w:val="2B800E37"/>
    <w:multiLevelType w:val="hybridMultilevel"/>
    <w:tmpl w:val="FBE6513E"/>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32313B4F"/>
    <w:multiLevelType w:val="hybridMultilevel"/>
    <w:tmpl w:val="2AD0D628"/>
    <w:lvl w:ilvl="0" w:tplc="080A0001">
      <w:start w:val="1"/>
      <w:numFmt w:val="bullet"/>
      <w:lvlText w:val=""/>
      <w:lvlJc w:val="left"/>
      <w:pPr>
        <w:ind w:left="753" w:hanging="360"/>
      </w:pPr>
      <w:rPr>
        <w:rFonts w:ascii="Symbol" w:hAnsi="Symbol" w:hint="default"/>
      </w:rPr>
    </w:lvl>
    <w:lvl w:ilvl="1" w:tplc="080A0003" w:tentative="1">
      <w:start w:val="1"/>
      <w:numFmt w:val="bullet"/>
      <w:lvlText w:val="o"/>
      <w:lvlJc w:val="left"/>
      <w:pPr>
        <w:ind w:left="1473" w:hanging="360"/>
      </w:pPr>
      <w:rPr>
        <w:rFonts w:ascii="Courier New" w:hAnsi="Courier New" w:cs="Courier New" w:hint="default"/>
      </w:rPr>
    </w:lvl>
    <w:lvl w:ilvl="2" w:tplc="080A0005" w:tentative="1">
      <w:start w:val="1"/>
      <w:numFmt w:val="bullet"/>
      <w:lvlText w:val=""/>
      <w:lvlJc w:val="left"/>
      <w:pPr>
        <w:ind w:left="2193" w:hanging="360"/>
      </w:pPr>
      <w:rPr>
        <w:rFonts w:ascii="Wingdings" w:hAnsi="Wingdings" w:hint="default"/>
      </w:rPr>
    </w:lvl>
    <w:lvl w:ilvl="3" w:tplc="080A0001" w:tentative="1">
      <w:start w:val="1"/>
      <w:numFmt w:val="bullet"/>
      <w:lvlText w:val=""/>
      <w:lvlJc w:val="left"/>
      <w:pPr>
        <w:ind w:left="2913" w:hanging="360"/>
      </w:pPr>
      <w:rPr>
        <w:rFonts w:ascii="Symbol" w:hAnsi="Symbol" w:hint="default"/>
      </w:rPr>
    </w:lvl>
    <w:lvl w:ilvl="4" w:tplc="080A0003" w:tentative="1">
      <w:start w:val="1"/>
      <w:numFmt w:val="bullet"/>
      <w:lvlText w:val="o"/>
      <w:lvlJc w:val="left"/>
      <w:pPr>
        <w:ind w:left="3633" w:hanging="360"/>
      </w:pPr>
      <w:rPr>
        <w:rFonts w:ascii="Courier New" w:hAnsi="Courier New" w:cs="Courier New" w:hint="default"/>
      </w:rPr>
    </w:lvl>
    <w:lvl w:ilvl="5" w:tplc="080A0005" w:tentative="1">
      <w:start w:val="1"/>
      <w:numFmt w:val="bullet"/>
      <w:lvlText w:val=""/>
      <w:lvlJc w:val="left"/>
      <w:pPr>
        <w:ind w:left="4353" w:hanging="360"/>
      </w:pPr>
      <w:rPr>
        <w:rFonts w:ascii="Wingdings" w:hAnsi="Wingdings" w:hint="default"/>
      </w:rPr>
    </w:lvl>
    <w:lvl w:ilvl="6" w:tplc="080A0001" w:tentative="1">
      <w:start w:val="1"/>
      <w:numFmt w:val="bullet"/>
      <w:lvlText w:val=""/>
      <w:lvlJc w:val="left"/>
      <w:pPr>
        <w:ind w:left="5073" w:hanging="360"/>
      </w:pPr>
      <w:rPr>
        <w:rFonts w:ascii="Symbol" w:hAnsi="Symbol" w:hint="default"/>
      </w:rPr>
    </w:lvl>
    <w:lvl w:ilvl="7" w:tplc="080A0003" w:tentative="1">
      <w:start w:val="1"/>
      <w:numFmt w:val="bullet"/>
      <w:lvlText w:val="o"/>
      <w:lvlJc w:val="left"/>
      <w:pPr>
        <w:ind w:left="5793" w:hanging="360"/>
      </w:pPr>
      <w:rPr>
        <w:rFonts w:ascii="Courier New" w:hAnsi="Courier New" w:cs="Courier New" w:hint="default"/>
      </w:rPr>
    </w:lvl>
    <w:lvl w:ilvl="8" w:tplc="080A0005" w:tentative="1">
      <w:start w:val="1"/>
      <w:numFmt w:val="bullet"/>
      <w:lvlText w:val=""/>
      <w:lvlJc w:val="left"/>
      <w:pPr>
        <w:ind w:left="6513" w:hanging="360"/>
      </w:pPr>
      <w:rPr>
        <w:rFonts w:ascii="Wingdings" w:hAnsi="Wingdings" w:hint="default"/>
      </w:rPr>
    </w:lvl>
  </w:abstractNum>
  <w:abstractNum w:abstractNumId="14" w15:restartNumberingAfterBreak="0">
    <w:nsid w:val="33B72711"/>
    <w:multiLevelType w:val="hybridMultilevel"/>
    <w:tmpl w:val="F964356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6F75750"/>
    <w:multiLevelType w:val="hybridMultilevel"/>
    <w:tmpl w:val="B9EAF0B6"/>
    <w:lvl w:ilvl="0" w:tplc="9F145B2E">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32B10D3"/>
    <w:multiLevelType w:val="hybridMultilevel"/>
    <w:tmpl w:val="3102663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5093882"/>
    <w:multiLevelType w:val="hybridMultilevel"/>
    <w:tmpl w:val="3088436E"/>
    <w:lvl w:ilvl="0" w:tplc="7F763076">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6D50BED"/>
    <w:multiLevelType w:val="multilevel"/>
    <w:tmpl w:val="329AA34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Garamond" w:eastAsia="Times New Roman" w:hAnsi="Garamond" w:cs="Garamond"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80C0A"/>
    <w:multiLevelType w:val="hybridMultilevel"/>
    <w:tmpl w:val="3B5A4892"/>
    <w:lvl w:ilvl="0" w:tplc="9C7CF14C">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E6124F3"/>
    <w:multiLevelType w:val="hybridMultilevel"/>
    <w:tmpl w:val="D7D24DF4"/>
    <w:lvl w:ilvl="0" w:tplc="0C0A000F">
      <w:start w:val="1"/>
      <w:numFmt w:val="decimal"/>
      <w:lvlText w:val="%1."/>
      <w:lvlJc w:val="left"/>
      <w:pPr>
        <w:tabs>
          <w:tab w:val="num" w:pos="360"/>
        </w:tabs>
        <w:ind w:left="360" w:hanging="360"/>
      </w:pPr>
      <w:rPr>
        <w:rFonts w:hint="default"/>
      </w:rPr>
    </w:lvl>
    <w:lvl w:ilvl="1" w:tplc="E2904594">
      <w:start w:val="17"/>
      <w:numFmt w:val="decimal"/>
      <w:lvlText w:val="%2"/>
      <w:lvlJc w:val="left"/>
      <w:pPr>
        <w:tabs>
          <w:tab w:val="num" w:pos="1080"/>
        </w:tabs>
        <w:ind w:left="1080" w:hanging="36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1" w15:restartNumberingAfterBreak="0">
    <w:nsid w:val="540E5E16"/>
    <w:multiLevelType w:val="hybridMultilevel"/>
    <w:tmpl w:val="64D259A0"/>
    <w:lvl w:ilvl="0" w:tplc="080A0017">
      <w:start w:val="1"/>
      <w:numFmt w:val="lowerLetter"/>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62163BAE"/>
    <w:multiLevelType w:val="hybridMultilevel"/>
    <w:tmpl w:val="97449A12"/>
    <w:lvl w:ilvl="0" w:tplc="A106DCF8">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3" w15:restartNumberingAfterBreak="0">
    <w:nsid w:val="65844435"/>
    <w:multiLevelType w:val="hybridMultilevel"/>
    <w:tmpl w:val="C810C81C"/>
    <w:lvl w:ilvl="0" w:tplc="7AFA7076">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7700D1F"/>
    <w:multiLevelType w:val="hybridMultilevel"/>
    <w:tmpl w:val="FF608CF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9290E67"/>
    <w:multiLevelType w:val="hybridMultilevel"/>
    <w:tmpl w:val="4B602F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D757ED5"/>
    <w:multiLevelType w:val="hybridMultilevel"/>
    <w:tmpl w:val="741008B0"/>
    <w:lvl w:ilvl="0" w:tplc="0C0A0017">
      <w:start w:val="1"/>
      <w:numFmt w:val="lowerLetter"/>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7" w15:restartNumberingAfterBreak="0">
    <w:nsid w:val="6DE669F2"/>
    <w:multiLevelType w:val="hybridMultilevel"/>
    <w:tmpl w:val="70F2875C"/>
    <w:lvl w:ilvl="0" w:tplc="0C0A0001">
      <w:start w:val="1"/>
      <w:numFmt w:val="bullet"/>
      <w:lvlText w:val=""/>
      <w:lvlJc w:val="left"/>
      <w:pPr>
        <w:tabs>
          <w:tab w:val="num" w:pos="1068"/>
        </w:tabs>
        <w:ind w:left="1068" w:hanging="360"/>
      </w:pPr>
      <w:rPr>
        <w:rFonts w:ascii="Symbol" w:hAnsi="Symbol"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28" w15:restartNumberingAfterBreak="0">
    <w:nsid w:val="6EA0361E"/>
    <w:multiLevelType w:val="hybridMultilevel"/>
    <w:tmpl w:val="20B4F666"/>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9" w15:restartNumberingAfterBreak="0">
    <w:nsid w:val="701E756C"/>
    <w:multiLevelType w:val="hybridMultilevel"/>
    <w:tmpl w:val="1E8E733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4663A90"/>
    <w:multiLevelType w:val="hybridMultilevel"/>
    <w:tmpl w:val="ADE6004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1" w15:restartNumberingAfterBreak="0">
    <w:nsid w:val="7D0445B7"/>
    <w:multiLevelType w:val="hybridMultilevel"/>
    <w:tmpl w:val="9334DBCC"/>
    <w:lvl w:ilvl="0" w:tplc="080A0017">
      <w:start w:val="1"/>
      <w:numFmt w:val="lowerLetter"/>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1573925655">
    <w:abstractNumId w:val="0"/>
  </w:num>
  <w:num w:numId="2" w16cid:durableId="1779134099">
    <w:abstractNumId w:val="1"/>
  </w:num>
  <w:num w:numId="3" w16cid:durableId="395667913">
    <w:abstractNumId w:val="1"/>
    <w:lvlOverride w:ilvl="0">
      <w:lvl w:ilvl="0">
        <w:numFmt w:val="bullet"/>
        <w:pStyle w:val="Listaconvietas"/>
        <w:lvlText w:val=""/>
        <w:legacy w:legacy="1" w:legacySpace="0" w:legacyIndent="360"/>
        <w:lvlJc w:val="left"/>
        <w:pPr>
          <w:ind w:left="0" w:hanging="360"/>
        </w:pPr>
        <w:rPr>
          <w:rFonts w:ascii="Wingdings" w:hAnsi="Wingdings" w:hint="default"/>
          <w:sz w:val="12"/>
        </w:rPr>
      </w:lvl>
    </w:lvlOverride>
  </w:num>
  <w:num w:numId="4" w16cid:durableId="108548824">
    <w:abstractNumId w:val="7"/>
  </w:num>
  <w:num w:numId="5" w16cid:durableId="17427559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293261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07448765">
    <w:abstractNumId w:val="18"/>
  </w:num>
  <w:num w:numId="8" w16cid:durableId="1146118963">
    <w:abstractNumId w:val="9"/>
  </w:num>
  <w:num w:numId="9" w16cid:durableId="1549605397">
    <w:abstractNumId w:val="4"/>
  </w:num>
  <w:num w:numId="10" w16cid:durableId="807746124">
    <w:abstractNumId w:val="30"/>
  </w:num>
  <w:num w:numId="11" w16cid:durableId="1066296651">
    <w:abstractNumId w:val="8"/>
  </w:num>
  <w:num w:numId="12" w16cid:durableId="741223547">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22594007">
    <w:abstractNumId w:val="25"/>
  </w:num>
  <w:num w:numId="14" w16cid:durableId="1164979335">
    <w:abstractNumId w:val="13"/>
  </w:num>
  <w:num w:numId="15" w16cid:durableId="217787474">
    <w:abstractNumId w:val="12"/>
  </w:num>
  <w:num w:numId="16" w16cid:durableId="2046051647">
    <w:abstractNumId w:val="17"/>
  </w:num>
  <w:num w:numId="17" w16cid:durableId="1530799083">
    <w:abstractNumId w:val="22"/>
  </w:num>
  <w:num w:numId="18" w16cid:durableId="1924099766">
    <w:abstractNumId w:val="10"/>
  </w:num>
  <w:num w:numId="19" w16cid:durableId="396515146">
    <w:abstractNumId w:val="20"/>
  </w:num>
  <w:num w:numId="20" w16cid:durableId="2097238573">
    <w:abstractNumId w:val="27"/>
  </w:num>
  <w:num w:numId="21" w16cid:durableId="1105612976">
    <w:abstractNumId w:val="6"/>
  </w:num>
  <w:num w:numId="22" w16cid:durableId="2047022208">
    <w:abstractNumId w:val="15"/>
  </w:num>
  <w:num w:numId="23" w16cid:durableId="2144076019">
    <w:abstractNumId w:val="28"/>
  </w:num>
  <w:num w:numId="24" w16cid:durableId="840924432">
    <w:abstractNumId w:val="23"/>
  </w:num>
  <w:num w:numId="25" w16cid:durableId="891574758">
    <w:abstractNumId w:val="26"/>
  </w:num>
  <w:num w:numId="26" w16cid:durableId="1938440887">
    <w:abstractNumId w:val="14"/>
  </w:num>
  <w:num w:numId="27" w16cid:durableId="1967808926">
    <w:abstractNumId w:val="24"/>
  </w:num>
  <w:num w:numId="28" w16cid:durableId="106438908">
    <w:abstractNumId w:val="16"/>
  </w:num>
  <w:num w:numId="29" w16cid:durableId="127750553">
    <w:abstractNumId w:val="29"/>
  </w:num>
  <w:num w:numId="30" w16cid:durableId="94136003">
    <w:abstractNumId w:val="19"/>
  </w:num>
  <w:num w:numId="31" w16cid:durableId="1016427254">
    <w:abstractNumId w:val="31"/>
  </w:num>
  <w:num w:numId="32" w16cid:durableId="1440952056">
    <w:abstractNumId w:val="21"/>
  </w:num>
  <w:num w:numId="33" w16cid:durableId="1484615974">
    <w:abstractNumId w:val="5"/>
  </w:num>
  <w:num w:numId="34" w16cid:durableId="963802875">
    <w:abstractNumId w:val="11"/>
  </w:num>
  <w:num w:numId="35" w16cid:durableId="134540231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evenAndOddHeaders/>
  <w:drawingGridHorizontalSpacing w:val="110"/>
  <w:drawingGridVerticalSpacing w:val="187"/>
  <w:displayHorizontalDrawingGridEvery w:val="2"/>
  <w:doNotShadeFormData/>
  <w:noPunctuationKerning/>
  <w:characterSpacingControl w:val="doNotCompress"/>
  <w:hdrShapeDefaults>
    <o:shapedefaults v:ext="edit" spidmax="2127"/>
    <o:shapelayout v:ext="edit">
      <o:idmap v:ext="edit" data="1"/>
    </o:shapelayout>
  </w:hdrShapeDefaults>
  <w:footnotePr>
    <w:footnote w:id="-1"/>
    <w:footnote w:id="0"/>
    <w:footnote w:id="1"/>
  </w:footnotePr>
  <w:endnotePr>
    <w:endnote w:id="-1"/>
    <w:endnote w:id="0"/>
  </w:endnotePr>
  <w:compat>
    <w:suppressTopSpacing/>
    <w:suppressSpBfAfterPgBrk/>
    <w:doNotSuppressParagraphBorders/>
    <w:footnoteLayoutLikeWW8/>
    <w:shapeLayoutLikeWW8/>
    <w:alignTablesRowByRow/>
    <w:forgetLastTabAlignment/>
    <w:layoutRawTableWidth/>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7A08"/>
    <w:rsid w:val="00005E81"/>
    <w:rsid w:val="00011157"/>
    <w:rsid w:val="00016AC9"/>
    <w:rsid w:val="00020A89"/>
    <w:rsid w:val="0004090E"/>
    <w:rsid w:val="000567C7"/>
    <w:rsid w:val="000570C8"/>
    <w:rsid w:val="0007037E"/>
    <w:rsid w:val="0007182F"/>
    <w:rsid w:val="000722AC"/>
    <w:rsid w:val="000B2B85"/>
    <w:rsid w:val="000D3E6A"/>
    <w:rsid w:val="000F4D4F"/>
    <w:rsid w:val="00106CBC"/>
    <w:rsid w:val="00110658"/>
    <w:rsid w:val="00115ED8"/>
    <w:rsid w:val="001240E9"/>
    <w:rsid w:val="0014326A"/>
    <w:rsid w:val="001448E1"/>
    <w:rsid w:val="00167E23"/>
    <w:rsid w:val="00175B32"/>
    <w:rsid w:val="0019746A"/>
    <w:rsid w:val="001A0F6E"/>
    <w:rsid w:val="001B55DE"/>
    <w:rsid w:val="001B77F1"/>
    <w:rsid w:val="001C34BA"/>
    <w:rsid w:val="001F3643"/>
    <w:rsid w:val="00202FC7"/>
    <w:rsid w:val="00204545"/>
    <w:rsid w:val="00217D33"/>
    <w:rsid w:val="0024450D"/>
    <w:rsid w:val="002446A5"/>
    <w:rsid w:val="00257054"/>
    <w:rsid w:val="00263701"/>
    <w:rsid w:val="002A24DD"/>
    <w:rsid w:val="002C0AEC"/>
    <w:rsid w:val="002F3DC5"/>
    <w:rsid w:val="0031008B"/>
    <w:rsid w:val="00314986"/>
    <w:rsid w:val="00322DEE"/>
    <w:rsid w:val="00337927"/>
    <w:rsid w:val="00343342"/>
    <w:rsid w:val="00344BFC"/>
    <w:rsid w:val="00366229"/>
    <w:rsid w:val="003B1D49"/>
    <w:rsid w:val="003D0DF7"/>
    <w:rsid w:val="003E0E3D"/>
    <w:rsid w:val="003E11E7"/>
    <w:rsid w:val="003E5D8C"/>
    <w:rsid w:val="003F24B8"/>
    <w:rsid w:val="004019C2"/>
    <w:rsid w:val="00402856"/>
    <w:rsid w:val="00402864"/>
    <w:rsid w:val="004056E3"/>
    <w:rsid w:val="004256ED"/>
    <w:rsid w:val="00443DE6"/>
    <w:rsid w:val="00445D10"/>
    <w:rsid w:val="00445FDA"/>
    <w:rsid w:val="00453BB8"/>
    <w:rsid w:val="00474272"/>
    <w:rsid w:val="00475E2C"/>
    <w:rsid w:val="00490BE8"/>
    <w:rsid w:val="00493F88"/>
    <w:rsid w:val="004A082B"/>
    <w:rsid w:val="004A1E7D"/>
    <w:rsid w:val="004B5557"/>
    <w:rsid w:val="004C276D"/>
    <w:rsid w:val="004F7705"/>
    <w:rsid w:val="005065DB"/>
    <w:rsid w:val="005154FE"/>
    <w:rsid w:val="0052122E"/>
    <w:rsid w:val="00522D12"/>
    <w:rsid w:val="00532A3C"/>
    <w:rsid w:val="005421F4"/>
    <w:rsid w:val="00547CFA"/>
    <w:rsid w:val="00550387"/>
    <w:rsid w:val="00550494"/>
    <w:rsid w:val="005530DD"/>
    <w:rsid w:val="005814AA"/>
    <w:rsid w:val="00591257"/>
    <w:rsid w:val="005971D3"/>
    <w:rsid w:val="005A7F85"/>
    <w:rsid w:val="005B031F"/>
    <w:rsid w:val="005B3562"/>
    <w:rsid w:val="005D591E"/>
    <w:rsid w:val="005E7DE5"/>
    <w:rsid w:val="005E7EF3"/>
    <w:rsid w:val="005F5025"/>
    <w:rsid w:val="00604882"/>
    <w:rsid w:val="0061243E"/>
    <w:rsid w:val="006129FA"/>
    <w:rsid w:val="00630D7D"/>
    <w:rsid w:val="006366CE"/>
    <w:rsid w:val="00644745"/>
    <w:rsid w:val="006451B4"/>
    <w:rsid w:val="0064525E"/>
    <w:rsid w:val="0067784B"/>
    <w:rsid w:val="00677E26"/>
    <w:rsid w:val="00695DD7"/>
    <w:rsid w:val="00697CBB"/>
    <w:rsid w:val="006A0418"/>
    <w:rsid w:val="006B513D"/>
    <w:rsid w:val="006C3802"/>
    <w:rsid w:val="006C6EF4"/>
    <w:rsid w:val="006D195F"/>
    <w:rsid w:val="006D3E21"/>
    <w:rsid w:val="006E220B"/>
    <w:rsid w:val="006E2FD7"/>
    <w:rsid w:val="00703EDD"/>
    <w:rsid w:val="0071716F"/>
    <w:rsid w:val="00734CF1"/>
    <w:rsid w:val="007359A0"/>
    <w:rsid w:val="0075044C"/>
    <w:rsid w:val="0075375E"/>
    <w:rsid w:val="00757CB5"/>
    <w:rsid w:val="00761EDF"/>
    <w:rsid w:val="007677BB"/>
    <w:rsid w:val="00774CE2"/>
    <w:rsid w:val="007D2C22"/>
    <w:rsid w:val="007E7E32"/>
    <w:rsid w:val="007F514E"/>
    <w:rsid w:val="008209C7"/>
    <w:rsid w:val="00832079"/>
    <w:rsid w:val="00841FA1"/>
    <w:rsid w:val="00854104"/>
    <w:rsid w:val="008565A5"/>
    <w:rsid w:val="00872ECE"/>
    <w:rsid w:val="00876B2C"/>
    <w:rsid w:val="0088209F"/>
    <w:rsid w:val="008B2B18"/>
    <w:rsid w:val="008D3607"/>
    <w:rsid w:val="008F061E"/>
    <w:rsid w:val="00913110"/>
    <w:rsid w:val="00942EFF"/>
    <w:rsid w:val="009779FA"/>
    <w:rsid w:val="00984250"/>
    <w:rsid w:val="00991CD7"/>
    <w:rsid w:val="00992930"/>
    <w:rsid w:val="00993D02"/>
    <w:rsid w:val="00994B96"/>
    <w:rsid w:val="00995FE7"/>
    <w:rsid w:val="009D2FE5"/>
    <w:rsid w:val="009D4647"/>
    <w:rsid w:val="009F23E2"/>
    <w:rsid w:val="00A24959"/>
    <w:rsid w:val="00A351AF"/>
    <w:rsid w:val="00A4018A"/>
    <w:rsid w:val="00A554D9"/>
    <w:rsid w:val="00A55E90"/>
    <w:rsid w:val="00A637DB"/>
    <w:rsid w:val="00A71361"/>
    <w:rsid w:val="00A77739"/>
    <w:rsid w:val="00A9169F"/>
    <w:rsid w:val="00A96D90"/>
    <w:rsid w:val="00AA7FB4"/>
    <w:rsid w:val="00AB25C4"/>
    <w:rsid w:val="00AC3243"/>
    <w:rsid w:val="00AC5475"/>
    <w:rsid w:val="00AD14FD"/>
    <w:rsid w:val="00AD3C4C"/>
    <w:rsid w:val="00B00381"/>
    <w:rsid w:val="00B018C9"/>
    <w:rsid w:val="00B01FAB"/>
    <w:rsid w:val="00B147A8"/>
    <w:rsid w:val="00B154AE"/>
    <w:rsid w:val="00B15BE8"/>
    <w:rsid w:val="00B25798"/>
    <w:rsid w:val="00B269C0"/>
    <w:rsid w:val="00B32022"/>
    <w:rsid w:val="00B516E7"/>
    <w:rsid w:val="00B545C3"/>
    <w:rsid w:val="00B57A08"/>
    <w:rsid w:val="00B65EE6"/>
    <w:rsid w:val="00B7390C"/>
    <w:rsid w:val="00B8006C"/>
    <w:rsid w:val="00B927E0"/>
    <w:rsid w:val="00B933D1"/>
    <w:rsid w:val="00B97131"/>
    <w:rsid w:val="00BB004E"/>
    <w:rsid w:val="00BB7E82"/>
    <w:rsid w:val="00BE6E49"/>
    <w:rsid w:val="00C373E6"/>
    <w:rsid w:val="00C4174C"/>
    <w:rsid w:val="00C62616"/>
    <w:rsid w:val="00C743D6"/>
    <w:rsid w:val="00C74A18"/>
    <w:rsid w:val="00C80170"/>
    <w:rsid w:val="00C900CF"/>
    <w:rsid w:val="00C910FF"/>
    <w:rsid w:val="00C97951"/>
    <w:rsid w:val="00CC20E8"/>
    <w:rsid w:val="00CC2DEE"/>
    <w:rsid w:val="00CE00AE"/>
    <w:rsid w:val="00CE608C"/>
    <w:rsid w:val="00CF0901"/>
    <w:rsid w:val="00CF096D"/>
    <w:rsid w:val="00CF1439"/>
    <w:rsid w:val="00D028AA"/>
    <w:rsid w:val="00D06094"/>
    <w:rsid w:val="00D11428"/>
    <w:rsid w:val="00D432B6"/>
    <w:rsid w:val="00D53B16"/>
    <w:rsid w:val="00D659BA"/>
    <w:rsid w:val="00D87449"/>
    <w:rsid w:val="00D87EA5"/>
    <w:rsid w:val="00DB15E5"/>
    <w:rsid w:val="00DC4D44"/>
    <w:rsid w:val="00DE35FA"/>
    <w:rsid w:val="00DE6420"/>
    <w:rsid w:val="00DF1E03"/>
    <w:rsid w:val="00E03658"/>
    <w:rsid w:val="00E0366B"/>
    <w:rsid w:val="00E03D34"/>
    <w:rsid w:val="00E07730"/>
    <w:rsid w:val="00E115E3"/>
    <w:rsid w:val="00E152E7"/>
    <w:rsid w:val="00E30BCF"/>
    <w:rsid w:val="00E4574A"/>
    <w:rsid w:val="00E55B09"/>
    <w:rsid w:val="00E678D2"/>
    <w:rsid w:val="00E819AE"/>
    <w:rsid w:val="00E82AAA"/>
    <w:rsid w:val="00E9213E"/>
    <w:rsid w:val="00EA2564"/>
    <w:rsid w:val="00EA35B7"/>
    <w:rsid w:val="00EA5C6B"/>
    <w:rsid w:val="00EC498D"/>
    <w:rsid w:val="00EC62B9"/>
    <w:rsid w:val="00EF11F3"/>
    <w:rsid w:val="00F067E7"/>
    <w:rsid w:val="00F17D87"/>
    <w:rsid w:val="00F25FF9"/>
    <w:rsid w:val="00F300DB"/>
    <w:rsid w:val="00F33054"/>
    <w:rsid w:val="00F3448D"/>
    <w:rsid w:val="00F3593A"/>
    <w:rsid w:val="00F5671D"/>
    <w:rsid w:val="00F77226"/>
    <w:rsid w:val="00F77BC5"/>
    <w:rsid w:val="00F81C24"/>
    <w:rsid w:val="00F83556"/>
    <w:rsid w:val="00F86F9D"/>
    <w:rsid w:val="00F96547"/>
    <w:rsid w:val="00F9717E"/>
    <w:rsid w:val="00FB397A"/>
    <w:rsid w:val="00FC713F"/>
    <w:rsid w:val="00FD1EBD"/>
    <w:rsid w:val="00FE5DEC"/>
    <w:rsid w:val="00FE66B2"/>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27"/>
    <o:shapelayout v:ext="edit">
      <o:idmap v:ext="edit" data="2"/>
      <o:rules v:ext="edit">
        <o:r id="V:Rule1" type="connector" idref="#_x0000_s2061"/>
        <o:r id="V:Rule2" type="connector" idref="#_x0000_s2079"/>
        <o:r id="V:Rule3" type="connector" idref="#_x0000_s2062"/>
        <o:r id="V:Rule4" type="connector" idref="#_x0000_s2057"/>
        <o:r id="V:Rule5" type="connector" idref="#_x0000_s2066"/>
        <o:r id="V:Rule6" type="connector" idref="#_x0000_s2080"/>
        <o:r id="V:Rule7" type="connector" idref="#_x0000_s2078"/>
        <o:r id="V:Rule8" type="connector" idref="#_x0000_s2081"/>
        <o:r id="V:Rule9" type="connector" idref="#_x0000_s2064"/>
        <o:r id="V:Rule10" type="connector" idref="#_x0000_s2069"/>
        <o:r id="V:Rule11" type="connector" idref="#_x0000_s2053"/>
        <o:r id="V:Rule12" type="connector" idref="#_x0000_s2073"/>
        <o:r id="V:Rule13" type="connector" idref="#_x0000_s2072"/>
        <o:r id="V:Rule14" type="connector" idref="#_x0000_s2070"/>
        <o:r id="V:Rule15" type="connector" idref="#_x0000_s2056"/>
        <o:r id="V:Rule16" type="connector" idref="#_x0000_s2082"/>
        <o:r id="V:Rule17" type="connector" idref="#_x0000_s2058"/>
        <o:r id="V:Rule18" type="connector" idref="#_x0000_s2054"/>
        <o:r id="V:Rule19" type="connector" idref="#_x0000_s2063"/>
        <o:r id="V:Rule20" type="connector" idref="#_x0000_s2074"/>
        <o:r id="V:Rule21" type="connector" idref="#_x0000_s2065"/>
        <o:r id="V:Rule22" type="connector" idref="#_x0000_s2077"/>
        <o:r id="V:Rule23" type="connector" idref="#_x0000_s2071"/>
        <o:r id="V:Rule24" type="connector" idref="#_x0000_s2055"/>
        <o:r id="V:Rule25" type="connector" idref="#_x0000_s2087"/>
        <o:r id="V:Rule26" type="connector" idref="#_x0000_s2090"/>
        <o:r id="V:Rule27" type="connector" idref="#_x0000_s2089"/>
        <o:r id="V:Rule28" type="connector" idref="#_x0000_s2088"/>
        <o:r id="V:Rule29" type="connector" idref="#_x0000_s2085"/>
        <o:r id="V:Rule30" type="connector" idref="#_x0000_s2086"/>
        <o:r id="V:Rule31" type="connector" idref="#_x0000_s2096"/>
        <o:r id="V:Rule32" type="connector" idref="#_x0000_s2098"/>
        <o:r id="V:Rule33" type="connector" idref="#_x0000_s2095"/>
        <o:r id="V:Rule34" type="connector" idref="#_x0000_s2093"/>
        <o:r id="V:Rule35" type="connector" idref="#_x0000_s2094"/>
        <o:r id="V:Rule36" type="connector" idref="#_x0000_s2097"/>
        <o:r id="V:Rule37" type="connector" idref="#Line 141"/>
        <o:r id="V:Rule38" type="connector" idref="#Line 142"/>
        <o:r id="V:Rule39" type="connector" idref="#_x0000_s2104"/>
        <o:r id="V:Rule40" type="connector" idref="#_x0000_s2106"/>
        <o:r id="V:Rule41" type="connector" idref="#_s2075">
          <o:proxy start="" idref="#_s2072" connectloc="0"/>
          <o:proxy end="" idref="#_s2069" connectloc="2"/>
        </o:r>
        <o:r id="V:Rule42" type="connector" idref="#_s2074">
          <o:proxy start="" idref="#_s2071" connectloc="0"/>
          <o:proxy end="" idref="#_s2069" connectloc="2"/>
        </o:r>
        <o:r id="V:Rule43" type="connector" idref="#_s2073">
          <o:proxy start="" idref="#_s2070" connectloc="0"/>
          <o:proxy end="" idref="#_s2069" connectloc="2"/>
        </o:r>
        <o:r id="V:Rule44" type="connector" idref="#_s2064">
          <o:proxy start="" idref="#_s2061" connectloc="0"/>
          <o:proxy end="" idref="#_s2058" connectloc="2"/>
        </o:r>
        <o:r id="V:Rule45" type="connector" idref="#_s2063">
          <o:proxy start="" idref="#_s2060" connectloc="0"/>
          <o:proxy end="" idref="#_s2058" connectloc="2"/>
        </o:r>
        <o:r id="V:Rule46" type="connector" idref="#_s2062">
          <o:proxy start="" idref="#_s2059" connectloc="0"/>
          <o:proxy end="" idref="#_s2058" connectloc="2"/>
        </o:r>
      </o:rules>
    </o:shapelayout>
  </w:shapeDefaults>
  <w:decimalSymbol w:val="."/>
  <w:listSeparator w:val=","/>
  <w14:docId w14:val="61DD30B5"/>
  <w15:docId w15:val="{C2693A2C-8E51-504F-BF85-49F36F97E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62B9"/>
    <w:rPr>
      <w:rFonts w:ascii="Garamond" w:hAnsi="Garamond" w:cs="Garamond"/>
      <w:sz w:val="22"/>
      <w:szCs w:val="22"/>
      <w:lang w:val="en-US" w:eastAsia="es-ES" w:bidi="hi-IN"/>
    </w:rPr>
  </w:style>
  <w:style w:type="paragraph" w:styleId="Ttulo1">
    <w:name w:val="heading 1"/>
    <w:basedOn w:val="Normal"/>
    <w:next w:val="Textoindependiente"/>
    <w:qFormat/>
    <w:rsid w:val="00EC62B9"/>
    <w:pPr>
      <w:keepNext/>
      <w:keepLines/>
      <w:pBdr>
        <w:top w:val="single" w:sz="6" w:space="6" w:color="808080"/>
        <w:bottom w:val="single" w:sz="6" w:space="6" w:color="808080"/>
      </w:pBdr>
      <w:spacing w:after="240" w:line="240" w:lineRule="atLeast"/>
      <w:jc w:val="center"/>
      <w:outlineLvl w:val="0"/>
    </w:pPr>
    <w:rPr>
      <w:rFonts w:cs="Times New Roman"/>
      <w:b/>
      <w:caps/>
      <w:spacing w:val="20"/>
      <w:kern w:val="16"/>
      <w:sz w:val="18"/>
      <w:szCs w:val="18"/>
    </w:rPr>
  </w:style>
  <w:style w:type="paragraph" w:styleId="Ttulo2">
    <w:name w:val="heading 2"/>
    <w:basedOn w:val="Normal"/>
    <w:next w:val="Textoindependiente"/>
    <w:qFormat/>
    <w:rsid w:val="00EC62B9"/>
    <w:pPr>
      <w:keepNext/>
      <w:keepLines/>
      <w:spacing w:after="180" w:line="240" w:lineRule="atLeast"/>
      <w:jc w:val="center"/>
      <w:outlineLvl w:val="1"/>
    </w:pPr>
    <w:rPr>
      <w:rFonts w:cs="Times New Roman"/>
      <w:b/>
      <w:caps/>
      <w:spacing w:val="10"/>
      <w:kern w:val="20"/>
      <w:sz w:val="18"/>
      <w:szCs w:val="18"/>
    </w:rPr>
  </w:style>
  <w:style w:type="paragraph" w:styleId="Ttulo3">
    <w:name w:val="heading 3"/>
    <w:basedOn w:val="Normal"/>
    <w:next w:val="Textoindependiente"/>
    <w:qFormat/>
    <w:rsid w:val="00EC62B9"/>
    <w:pPr>
      <w:keepNext/>
      <w:keepLines/>
      <w:spacing w:before="240" w:after="180" w:line="240" w:lineRule="atLeast"/>
      <w:outlineLvl w:val="2"/>
    </w:pPr>
    <w:rPr>
      <w:rFonts w:cs="Times New Roman"/>
      <w:caps/>
      <w:kern w:val="20"/>
      <w:sz w:val="20"/>
      <w:szCs w:val="20"/>
    </w:rPr>
  </w:style>
  <w:style w:type="paragraph" w:styleId="Ttulo4">
    <w:name w:val="heading 4"/>
    <w:basedOn w:val="Normal"/>
    <w:next w:val="Textoindependiente"/>
    <w:qFormat/>
    <w:rsid w:val="00EC62B9"/>
    <w:pPr>
      <w:keepNext/>
      <w:keepLines/>
      <w:spacing w:before="240" w:after="240" w:line="240" w:lineRule="atLeast"/>
      <w:ind w:left="360"/>
      <w:outlineLvl w:val="3"/>
    </w:pPr>
    <w:rPr>
      <w:rFonts w:cs="Times New Roman"/>
      <w:i/>
      <w:spacing w:val="5"/>
      <w:kern w:val="20"/>
      <w:sz w:val="24"/>
      <w:szCs w:val="24"/>
    </w:rPr>
  </w:style>
  <w:style w:type="paragraph" w:styleId="Ttulo5">
    <w:name w:val="heading 5"/>
    <w:basedOn w:val="Normal"/>
    <w:next w:val="Textoindependiente"/>
    <w:qFormat/>
    <w:rsid w:val="00EC62B9"/>
    <w:pPr>
      <w:keepNext/>
      <w:keepLines/>
      <w:spacing w:line="240" w:lineRule="atLeast"/>
      <w:outlineLvl w:val="4"/>
    </w:pPr>
    <w:rPr>
      <w:rFonts w:cs="Times New Roman"/>
      <w:b/>
      <w:kern w:val="20"/>
    </w:rPr>
  </w:style>
  <w:style w:type="paragraph" w:styleId="Ttulo6">
    <w:name w:val="heading 6"/>
    <w:basedOn w:val="Normal"/>
    <w:next w:val="Textoindependiente"/>
    <w:qFormat/>
    <w:rsid w:val="00EC62B9"/>
    <w:pPr>
      <w:keepNext/>
      <w:keepLines/>
      <w:spacing w:line="240" w:lineRule="atLeast"/>
      <w:outlineLvl w:val="5"/>
    </w:pPr>
    <w:rPr>
      <w:rFonts w:cs="Times New Roman"/>
      <w:i/>
      <w:spacing w:val="5"/>
      <w:kern w:val="20"/>
    </w:rPr>
  </w:style>
  <w:style w:type="paragraph" w:styleId="Ttulo7">
    <w:name w:val="heading 7"/>
    <w:basedOn w:val="Normal"/>
    <w:next w:val="Textoindependiente"/>
    <w:qFormat/>
    <w:rsid w:val="00EC62B9"/>
    <w:pPr>
      <w:keepNext/>
      <w:keepLines/>
      <w:spacing w:line="240" w:lineRule="atLeast"/>
      <w:outlineLvl w:val="6"/>
    </w:pPr>
    <w:rPr>
      <w:caps/>
      <w:kern w:val="20"/>
      <w:sz w:val="18"/>
      <w:szCs w:val="18"/>
    </w:rPr>
  </w:style>
  <w:style w:type="paragraph" w:styleId="Ttulo8">
    <w:name w:val="heading 8"/>
    <w:basedOn w:val="Normal"/>
    <w:next w:val="Textoindependiente"/>
    <w:qFormat/>
    <w:rsid w:val="00EC62B9"/>
    <w:pPr>
      <w:keepNext/>
      <w:keepLines/>
      <w:spacing w:line="240" w:lineRule="atLeast"/>
      <w:ind w:firstLine="360"/>
      <w:outlineLvl w:val="7"/>
    </w:pPr>
    <w:rPr>
      <w:i/>
      <w:spacing w:val="5"/>
      <w:kern w:val="20"/>
    </w:rPr>
  </w:style>
  <w:style w:type="paragraph" w:styleId="Ttulo9">
    <w:name w:val="heading 9"/>
    <w:basedOn w:val="Normal"/>
    <w:next w:val="Textoindependiente"/>
    <w:qFormat/>
    <w:rsid w:val="00EC62B9"/>
    <w:pPr>
      <w:keepNext/>
      <w:keepLines/>
      <w:spacing w:line="240" w:lineRule="atLeast"/>
      <w:outlineLvl w:val="8"/>
    </w:pPr>
    <w:rPr>
      <w:spacing w:val="-5"/>
      <w:kern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EC62B9"/>
    <w:pPr>
      <w:spacing w:after="240" w:line="240" w:lineRule="atLeast"/>
      <w:ind w:firstLine="360"/>
      <w:jc w:val="both"/>
    </w:pPr>
  </w:style>
  <w:style w:type="paragraph" w:styleId="ndice1">
    <w:name w:val="index 1"/>
    <w:basedOn w:val="Normal"/>
    <w:semiHidden/>
    <w:rsid w:val="00EC62B9"/>
    <w:rPr>
      <w:sz w:val="21"/>
      <w:szCs w:val="21"/>
    </w:rPr>
  </w:style>
  <w:style w:type="paragraph" w:styleId="ndice2">
    <w:name w:val="index 2"/>
    <w:basedOn w:val="Normal"/>
    <w:semiHidden/>
    <w:rsid w:val="00EC62B9"/>
    <w:pPr>
      <w:ind w:hanging="240"/>
    </w:pPr>
    <w:rPr>
      <w:sz w:val="21"/>
      <w:szCs w:val="21"/>
    </w:rPr>
  </w:style>
  <w:style w:type="paragraph" w:styleId="ndice3">
    <w:name w:val="index 3"/>
    <w:basedOn w:val="Normal"/>
    <w:semiHidden/>
    <w:rsid w:val="00EC62B9"/>
    <w:pPr>
      <w:ind w:left="480" w:hanging="240"/>
    </w:pPr>
    <w:rPr>
      <w:sz w:val="21"/>
      <w:szCs w:val="21"/>
    </w:rPr>
  </w:style>
  <w:style w:type="paragraph" w:styleId="ndice4">
    <w:name w:val="index 4"/>
    <w:basedOn w:val="Normal"/>
    <w:semiHidden/>
    <w:rsid w:val="00EC62B9"/>
    <w:pPr>
      <w:ind w:left="600" w:hanging="240"/>
    </w:pPr>
    <w:rPr>
      <w:sz w:val="21"/>
      <w:szCs w:val="21"/>
    </w:rPr>
  </w:style>
  <w:style w:type="paragraph" w:styleId="ndice5">
    <w:name w:val="index 5"/>
    <w:basedOn w:val="Normal"/>
    <w:semiHidden/>
    <w:rsid w:val="00EC62B9"/>
    <w:pPr>
      <w:ind w:left="840"/>
    </w:pPr>
    <w:rPr>
      <w:sz w:val="21"/>
      <w:szCs w:val="21"/>
    </w:rPr>
  </w:style>
  <w:style w:type="paragraph" w:styleId="TDC1">
    <w:name w:val="toc 1"/>
    <w:basedOn w:val="Normal"/>
    <w:uiPriority w:val="39"/>
    <w:qFormat/>
    <w:rsid w:val="00EC62B9"/>
    <w:pPr>
      <w:spacing w:before="120"/>
    </w:pPr>
    <w:rPr>
      <w:rFonts w:ascii="Calibri" w:hAnsi="Calibri" w:cs="Calibri"/>
      <w:b/>
      <w:bCs/>
      <w:i/>
      <w:iCs/>
      <w:sz w:val="24"/>
      <w:szCs w:val="24"/>
    </w:rPr>
  </w:style>
  <w:style w:type="paragraph" w:styleId="TDC2">
    <w:name w:val="toc 2"/>
    <w:basedOn w:val="Normal"/>
    <w:uiPriority w:val="39"/>
    <w:qFormat/>
    <w:rsid w:val="00EC62B9"/>
    <w:pPr>
      <w:spacing w:before="120"/>
      <w:ind w:left="220"/>
    </w:pPr>
    <w:rPr>
      <w:rFonts w:ascii="Calibri" w:hAnsi="Calibri" w:cs="Calibri"/>
      <w:b/>
      <w:bCs/>
    </w:rPr>
  </w:style>
  <w:style w:type="paragraph" w:styleId="TDC3">
    <w:name w:val="toc 3"/>
    <w:basedOn w:val="Normal"/>
    <w:uiPriority w:val="39"/>
    <w:qFormat/>
    <w:rsid w:val="00EC62B9"/>
    <w:pPr>
      <w:ind w:left="440"/>
    </w:pPr>
    <w:rPr>
      <w:rFonts w:ascii="Calibri" w:hAnsi="Calibri" w:cs="Calibri"/>
      <w:sz w:val="20"/>
      <w:szCs w:val="20"/>
    </w:rPr>
  </w:style>
  <w:style w:type="paragraph" w:styleId="TDC4">
    <w:name w:val="toc 4"/>
    <w:basedOn w:val="Normal"/>
    <w:semiHidden/>
    <w:rsid w:val="00EC62B9"/>
    <w:pPr>
      <w:ind w:left="660"/>
    </w:pPr>
    <w:rPr>
      <w:rFonts w:ascii="Calibri" w:hAnsi="Calibri" w:cs="Calibri"/>
      <w:sz w:val="20"/>
      <w:szCs w:val="20"/>
    </w:rPr>
  </w:style>
  <w:style w:type="paragraph" w:styleId="TDC5">
    <w:name w:val="toc 5"/>
    <w:basedOn w:val="Normal"/>
    <w:semiHidden/>
    <w:rsid w:val="00EC62B9"/>
    <w:pPr>
      <w:ind w:left="880"/>
    </w:pPr>
    <w:rPr>
      <w:rFonts w:ascii="Calibri" w:hAnsi="Calibri" w:cs="Calibri"/>
      <w:sz w:val="20"/>
      <w:szCs w:val="20"/>
    </w:rPr>
  </w:style>
  <w:style w:type="paragraph" w:styleId="Textonotapie">
    <w:name w:val="footnote text"/>
    <w:basedOn w:val="Normal"/>
    <w:semiHidden/>
    <w:rsid w:val="00EC62B9"/>
  </w:style>
  <w:style w:type="paragraph" w:styleId="Textocomentario">
    <w:name w:val="annotation text"/>
    <w:basedOn w:val="Normal"/>
    <w:semiHidden/>
    <w:rsid w:val="00EC62B9"/>
  </w:style>
  <w:style w:type="paragraph" w:styleId="Ttulodendice">
    <w:name w:val="index heading"/>
    <w:basedOn w:val="Normal"/>
    <w:next w:val="ndice1"/>
    <w:semiHidden/>
    <w:rsid w:val="00EC62B9"/>
    <w:pPr>
      <w:spacing w:line="480" w:lineRule="atLeast"/>
    </w:pPr>
    <w:rPr>
      <w:spacing w:val="-5"/>
      <w:sz w:val="28"/>
      <w:szCs w:val="28"/>
    </w:rPr>
  </w:style>
  <w:style w:type="paragraph" w:styleId="Descripcin">
    <w:name w:val="caption"/>
    <w:basedOn w:val="Normal"/>
    <w:next w:val="Textoindependiente"/>
    <w:qFormat/>
    <w:rsid w:val="00EC62B9"/>
    <w:pPr>
      <w:spacing w:after="240"/>
      <w:contextualSpacing/>
      <w:jc w:val="center"/>
    </w:pPr>
    <w:rPr>
      <w:i/>
    </w:rPr>
  </w:style>
  <w:style w:type="paragraph" w:styleId="Tabladeilustraciones">
    <w:name w:val="table of figures"/>
    <w:basedOn w:val="Normal"/>
    <w:semiHidden/>
    <w:rsid w:val="00EC62B9"/>
  </w:style>
  <w:style w:type="paragraph" w:styleId="Textonotaalfinal">
    <w:name w:val="endnote text"/>
    <w:basedOn w:val="Normal"/>
    <w:semiHidden/>
    <w:rsid w:val="00EC62B9"/>
  </w:style>
  <w:style w:type="paragraph" w:styleId="Textoconsangra">
    <w:name w:val="table of authorities"/>
    <w:basedOn w:val="Normal"/>
    <w:semiHidden/>
    <w:rsid w:val="00EC62B9"/>
    <w:pPr>
      <w:tabs>
        <w:tab w:val="right" w:leader="dot" w:pos="7560"/>
      </w:tabs>
    </w:pPr>
  </w:style>
  <w:style w:type="paragraph" w:styleId="Textomacro">
    <w:name w:val="macro"/>
    <w:basedOn w:val="Textoindependiente"/>
    <w:semiHidden/>
    <w:rsid w:val="00EC62B9"/>
    <w:rPr>
      <w:rFonts w:ascii="Courier New" w:hAnsi="Courier New" w:cs="Courier New"/>
    </w:rPr>
  </w:style>
  <w:style w:type="paragraph" w:styleId="Encabezadodelista">
    <w:name w:val="toa heading"/>
    <w:basedOn w:val="Normal"/>
    <w:next w:val="Textoconsangra"/>
    <w:semiHidden/>
    <w:rsid w:val="00EC62B9"/>
    <w:pPr>
      <w:keepNext/>
      <w:spacing w:line="720" w:lineRule="atLeast"/>
    </w:pPr>
    <w:rPr>
      <w:caps/>
      <w:spacing w:val="-10"/>
      <w:kern w:val="28"/>
    </w:rPr>
  </w:style>
  <w:style w:type="paragraph" w:styleId="Listaconvietas">
    <w:name w:val="List Bullet"/>
    <w:basedOn w:val="Normal"/>
    <w:rsid w:val="00EC62B9"/>
    <w:pPr>
      <w:numPr>
        <w:numId w:val="3"/>
      </w:numPr>
      <w:spacing w:after="240" w:line="240" w:lineRule="atLeast"/>
      <w:ind w:left="720" w:right="720"/>
      <w:jc w:val="both"/>
    </w:pPr>
  </w:style>
  <w:style w:type="paragraph" w:styleId="Subttulo">
    <w:name w:val="Subtitle"/>
    <w:basedOn w:val="Ttulo"/>
    <w:next w:val="Textoindependiente"/>
    <w:qFormat/>
    <w:rsid w:val="00EC62B9"/>
    <w:pPr>
      <w:spacing w:after="420"/>
    </w:pPr>
    <w:rPr>
      <w:spacing w:val="20"/>
      <w:sz w:val="22"/>
      <w:szCs w:val="22"/>
    </w:rPr>
  </w:style>
  <w:style w:type="paragraph" w:styleId="Ttulo">
    <w:name w:val="Title"/>
    <w:basedOn w:val="Normal"/>
    <w:next w:val="Subttulo"/>
    <w:qFormat/>
    <w:rsid w:val="00EC62B9"/>
    <w:pPr>
      <w:keepNext/>
      <w:keepLines/>
      <w:spacing w:before="140"/>
      <w:jc w:val="center"/>
    </w:pPr>
    <w:rPr>
      <w:caps/>
      <w:spacing w:val="60"/>
      <w:kern w:val="20"/>
      <w:sz w:val="44"/>
      <w:szCs w:val="44"/>
    </w:rPr>
  </w:style>
  <w:style w:type="character" w:customStyle="1" w:styleId="TextoindependienteCar">
    <w:name w:val="Texto independiente Car"/>
    <w:link w:val="Textoindependiente"/>
    <w:locked/>
    <w:rsid w:val="00EC62B9"/>
    <w:rPr>
      <w:rFonts w:ascii="Garamond" w:hAnsi="Garamond" w:hint="default"/>
      <w:sz w:val="22"/>
      <w:lang w:val="es-ES" w:eastAsia="es-ES" w:bidi="es-ES"/>
    </w:rPr>
  </w:style>
  <w:style w:type="character" w:customStyle="1" w:styleId="BlockQuotationChar">
    <w:name w:val="Block Quotation Char"/>
    <w:link w:val="BlockQuotation"/>
    <w:locked/>
    <w:rsid w:val="00EC62B9"/>
    <w:rPr>
      <w:rFonts w:ascii="Garamond" w:hAnsi="Garamond" w:hint="default"/>
      <w:i/>
      <w:iCs w:val="0"/>
      <w:sz w:val="22"/>
      <w:lang w:val="es-ES" w:eastAsia="es-ES" w:bidi="es-ES"/>
    </w:rPr>
  </w:style>
  <w:style w:type="paragraph" w:customStyle="1" w:styleId="BlockQuotation">
    <w:name w:val="Block Quotation"/>
    <w:basedOn w:val="Textoindependiente"/>
    <w:link w:val="BlockQuotationChar"/>
    <w:rsid w:val="00EC62B9"/>
    <w:pPr>
      <w:keepLines/>
      <w:pBdr>
        <w:top w:val="single" w:sz="6" w:space="14" w:color="808080"/>
        <w:left w:val="single" w:sz="6" w:space="14" w:color="808080"/>
        <w:bottom w:val="single" w:sz="6" w:space="14" w:color="808080"/>
        <w:right w:val="single" w:sz="6" w:space="14" w:color="808080"/>
      </w:pBdr>
      <w:ind w:left="720" w:right="720" w:firstLine="0"/>
    </w:pPr>
    <w:rPr>
      <w:i/>
      <w:lang w:val="es-ES" w:bidi="es-ES"/>
    </w:rPr>
  </w:style>
  <w:style w:type="paragraph" w:customStyle="1" w:styleId="SubtitleCover">
    <w:name w:val="Subtitle Cover"/>
    <w:basedOn w:val="TitleCover"/>
    <w:next w:val="Textoindependiente"/>
    <w:rsid w:val="00EC62B9"/>
    <w:pPr>
      <w:pBdr>
        <w:top w:val="single" w:sz="6" w:space="12" w:color="808080"/>
      </w:pBdr>
      <w:spacing w:after="0" w:line="440" w:lineRule="atLeast"/>
    </w:pPr>
    <w:rPr>
      <w:spacing w:val="30"/>
      <w:sz w:val="36"/>
      <w:szCs w:val="36"/>
    </w:rPr>
  </w:style>
  <w:style w:type="paragraph" w:customStyle="1" w:styleId="TitleCover">
    <w:name w:val="Title Cover"/>
    <w:basedOn w:val="Normal"/>
    <w:next w:val="SubtitleCover"/>
    <w:rsid w:val="00EC62B9"/>
    <w:pPr>
      <w:keepNext/>
      <w:keepLines/>
      <w:spacing w:after="240" w:line="720" w:lineRule="atLeast"/>
      <w:jc w:val="center"/>
    </w:pPr>
    <w:rPr>
      <w:caps/>
      <w:spacing w:val="65"/>
      <w:kern w:val="20"/>
      <w:sz w:val="64"/>
      <w:szCs w:val="64"/>
      <w:lang w:val="es-ES" w:bidi="es-ES"/>
    </w:rPr>
  </w:style>
  <w:style w:type="paragraph" w:customStyle="1" w:styleId="Columnheadings">
    <w:name w:val="Column headings"/>
    <w:basedOn w:val="Normal"/>
    <w:rsid w:val="00EC62B9"/>
    <w:pPr>
      <w:keepNext/>
      <w:spacing w:before="80"/>
      <w:jc w:val="center"/>
    </w:pPr>
    <w:rPr>
      <w:caps/>
      <w:sz w:val="14"/>
      <w:szCs w:val="14"/>
      <w:lang w:val="es-ES" w:bidi="es-ES"/>
    </w:rPr>
  </w:style>
  <w:style w:type="paragraph" w:customStyle="1" w:styleId="CompanyName">
    <w:name w:val="Company Name"/>
    <w:basedOn w:val="Textoindependiente"/>
    <w:rsid w:val="00EC62B9"/>
    <w:pPr>
      <w:keepLines/>
      <w:framePr w:w="8640" w:h="1440" w:wrap="notBeside" w:vAnchor="page" w:hAnchor="margin" w:xAlign="center" w:y="889"/>
      <w:spacing w:after="40"/>
      <w:ind w:firstLine="0"/>
      <w:jc w:val="center"/>
    </w:pPr>
    <w:rPr>
      <w:caps/>
      <w:spacing w:val="75"/>
      <w:kern w:val="18"/>
      <w:lang w:val="es-ES" w:bidi="es-ES"/>
    </w:rPr>
  </w:style>
  <w:style w:type="paragraph" w:customStyle="1" w:styleId="Rowlabels">
    <w:name w:val="Row labels"/>
    <w:basedOn w:val="Normal"/>
    <w:rsid w:val="00EC62B9"/>
    <w:pPr>
      <w:keepNext/>
      <w:spacing w:before="40"/>
    </w:pPr>
    <w:rPr>
      <w:sz w:val="18"/>
      <w:szCs w:val="18"/>
      <w:lang w:val="es-ES" w:bidi="es-ES"/>
    </w:rPr>
  </w:style>
  <w:style w:type="paragraph" w:customStyle="1" w:styleId="Percentage">
    <w:name w:val="Percentage"/>
    <w:basedOn w:val="Normal"/>
    <w:rsid w:val="00EC62B9"/>
    <w:pPr>
      <w:spacing w:before="40"/>
      <w:jc w:val="center"/>
    </w:pPr>
    <w:rPr>
      <w:sz w:val="18"/>
      <w:szCs w:val="18"/>
      <w:lang w:val="es-ES" w:bidi="es-ES"/>
    </w:rPr>
  </w:style>
  <w:style w:type="character" w:customStyle="1" w:styleId="NumberedListChar">
    <w:name w:val="Numbered List Char"/>
    <w:link w:val="NumberedList"/>
    <w:locked/>
    <w:rsid w:val="00EC62B9"/>
    <w:rPr>
      <w:rFonts w:ascii="Garamond" w:hAnsi="Garamond" w:hint="default"/>
      <w:sz w:val="22"/>
      <w:lang w:val="es-ES" w:eastAsia="es-ES" w:bidi="es-ES"/>
    </w:rPr>
  </w:style>
  <w:style w:type="paragraph" w:customStyle="1" w:styleId="NumberedList">
    <w:name w:val="Numbered List"/>
    <w:basedOn w:val="Normal"/>
    <w:link w:val="NumberedListChar"/>
    <w:rsid w:val="00EC62B9"/>
    <w:pPr>
      <w:numPr>
        <w:numId w:val="5"/>
      </w:numPr>
      <w:spacing w:after="240" w:line="312" w:lineRule="auto"/>
      <w:contextualSpacing/>
    </w:pPr>
    <w:rPr>
      <w:lang w:val="es-ES" w:bidi="es-ES"/>
    </w:rPr>
  </w:style>
  <w:style w:type="character" w:customStyle="1" w:styleId="NumberedListBoldChar">
    <w:name w:val="Numbered List Bold Char"/>
    <w:link w:val="NumberedListBold"/>
    <w:locked/>
    <w:rsid w:val="00EC62B9"/>
    <w:rPr>
      <w:rFonts w:ascii="Garamond" w:hAnsi="Garamond" w:hint="default"/>
      <w:b/>
      <w:bCs/>
      <w:sz w:val="22"/>
      <w:lang w:val="es-ES" w:eastAsia="es-ES" w:bidi="es-ES"/>
    </w:rPr>
  </w:style>
  <w:style w:type="paragraph" w:customStyle="1" w:styleId="NumberedListBold">
    <w:name w:val="Numbered List Bold"/>
    <w:basedOn w:val="NumberedList"/>
    <w:link w:val="NumberedListBoldChar"/>
    <w:rsid w:val="00EC62B9"/>
    <w:rPr>
      <w:b/>
      <w:bCs/>
    </w:rPr>
  </w:style>
  <w:style w:type="paragraph" w:customStyle="1" w:styleId="LineSpace">
    <w:name w:val="Line Space"/>
    <w:basedOn w:val="Normal"/>
    <w:rsid w:val="00EC62B9"/>
    <w:rPr>
      <w:rFonts w:ascii="Verdana" w:hAnsi="Verdana" w:cs="Verdana"/>
      <w:sz w:val="12"/>
      <w:szCs w:val="12"/>
      <w:lang w:val="es-ES" w:bidi="es-ES"/>
    </w:rPr>
  </w:style>
  <w:style w:type="character" w:styleId="Refdenotaalpie">
    <w:name w:val="footnote reference"/>
    <w:semiHidden/>
    <w:rsid w:val="00EC62B9"/>
    <w:rPr>
      <w:vertAlign w:val="superscript"/>
    </w:rPr>
  </w:style>
  <w:style w:type="character" w:styleId="Refdecomentario">
    <w:name w:val="annotation reference"/>
    <w:semiHidden/>
    <w:rsid w:val="00EC62B9"/>
    <w:rPr>
      <w:sz w:val="16"/>
    </w:rPr>
  </w:style>
  <w:style w:type="character" w:styleId="Nmerodepgina">
    <w:name w:val="page number"/>
    <w:rsid w:val="00EC62B9"/>
    <w:rPr>
      <w:sz w:val="24"/>
    </w:rPr>
  </w:style>
  <w:style w:type="character" w:styleId="Refdenotaalfinal">
    <w:name w:val="endnote reference"/>
    <w:semiHidden/>
    <w:rsid w:val="00EC62B9"/>
    <w:rPr>
      <w:vertAlign w:val="superscript"/>
    </w:rPr>
  </w:style>
  <w:style w:type="character" w:customStyle="1" w:styleId="Lead-inEmphasis">
    <w:name w:val="Lead-in Emphasis"/>
    <w:rsid w:val="00EC62B9"/>
    <w:rPr>
      <w:caps/>
      <w:sz w:val="18"/>
      <w:lang w:val="es-ES" w:eastAsia="es-ES" w:bidi="es-ES"/>
    </w:rPr>
  </w:style>
  <w:style w:type="paragraph" w:styleId="Encabezado">
    <w:name w:val="header"/>
    <w:basedOn w:val="Normal"/>
    <w:rsid w:val="00EC62B9"/>
    <w:pPr>
      <w:tabs>
        <w:tab w:val="center" w:pos="4419"/>
        <w:tab w:val="right" w:pos="8838"/>
      </w:tabs>
    </w:pPr>
  </w:style>
  <w:style w:type="paragraph" w:styleId="Piedepgina">
    <w:name w:val="footer"/>
    <w:basedOn w:val="Normal"/>
    <w:rsid w:val="00EC62B9"/>
    <w:pPr>
      <w:tabs>
        <w:tab w:val="center" w:pos="4419"/>
        <w:tab w:val="right" w:pos="8838"/>
      </w:tabs>
    </w:pPr>
  </w:style>
  <w:style w:type="paragraph" w:styleId="TtuloTDC">
    <w:name w:val="TOC Heading"/>
    <w:basedOn w:val="Ttulo1"/>
    <w:next w:val="Normal"/>
    <w:uiPriority w:val="39"/>
    <w:semiHidden/>
    <w:unhideWhenUsed/>
    <w:qFormat/>
    <w:rsid w:val="00B516E7"/>
    <w:pPr>
      <w:pBdr>
        <w:top w:val="none" w:sz="0" w:space="0" w:color="auto"/>
        <w:bottom w:val="none" w:sz="0" w:space="0" w:color="auto"/>
      </w:pBdr>
      <w:spacing w:before="480" w:after="0" w:line="276" w:lineRule="auto"/>
      <w:jc w:val="left"/>
      <w:outlineLvl w:val="9"/>
    </w:pPr>
    <w:rPr>
      <w:rFonts w:ascii="Cambria" w:hAnsi="Cambria"/>
      <w:bCs/>
      <w:caps w:val="0"/>
      <w:color w:val="365F91"/>
      <w:spacing w:val="0"/>
      <w:kern w:val="0"/>
      <w:sz w:val="28"/>
      <w:szCs w:val="28"/>
      <w:lang w:val="es-ES" w:eastAsia="en-US" w:bidi="ar-SA"/>
    </w:rPr>
  </w:style>
  <w:style w:type="paragraph" w:styleId="Textodeglobo">
    <w:name w:val="Balloon Text"/>
    <w:basedOn w:val="Normal"/>
    <w:link w:val="TextodegloboCar"/>
    <w:rsid w:val="00B516E7"/>
    <w:rPr>
      <w:rFonts w:ascii="Tahoma" w:hAnsi="Tahoma" w:cs="Mangal"/>
      <w:sz w:val="16"/>
      <w:szCs w:val="14"/>
    </w:rPr>
  </w:style>
  <w:style w:type="character" w:customStyle="1" w:styleId="TextodegloboCar">
    <w:name w:val="Texto de globo Car"/>
    <w:link w:val="Textodeglobo"/>
    <w:rsid w:val="00B516E7"/>
    <w:rPr>
      <w:rFonts w:ascii="Tahoma" w:hAnsi="Tahoma" w:cs="Mangal"/>
      <w:sz w:val="16"/>
      <w:szCs w:val="14"/>
      <w:lang w:val="en-US" w:eastAsia="es-ES" w:bidi="hi-IN"/>
    </w:rPr>
  </w:style>
  <w:style w:type="paragraph" w:styleId="TDC6">
    <w:name w:val="toc 6"/>
    <w:basedOn w:val="Normal"/>
    <w:next w:val="Normal"/>
    <w:autoRedefine/>
    <w:rsid w:val="00B516E7"/>
    <w:pPr>
      <w:ind w:left="1100"/>
    </w:pPr>
    <w:rPr>
      <w:rFonts w:ascii="Calibri" w:hAnsi="Calibri" w:cs="Calibri"/>
      <w:sz w:val="20"/>
      <w:szCs w:val="20"/>
    </w:rPr>
  </w:style>
  <w:style w:type="paragraph" w:styleId="TDC7">
    <w:name w:val="toc 7"/>
    <w:basedOn w:val="Normal"/>
    <w:next w:val="Normal"/>
    <w:autoRedefine/>
    <w:rsid w:val="00B516E7"/>
    <w:pPr>
      <w:ind w:left="1320"/>
    </w:pPr>
    <w:rPr>
      <w:rFonts w:ascii="Calibri" w:hAnsi="Calibri" w:cs="Calibri"/>
      <w:sz w:val="20"/>
      <w:szCs w:val="20"/>
    </w:rPr>
  </w:style>
  <w:style w:type="paragraph" w:styleId="TDC8">
    <w:name w:val="toc 8"/>
    <w:basedOn w:val="Normal"/>
    <w:next w:val="Normal"/>
    <w:autoRedefine/>
    <w:rsid w:val="00B516E7"/>
    <w:pPr>
      <w:ind w:left="1540"/>
    </w:pPr>
    <w:rPr>
      <w:rFonts w:ascii="Calibri" w:hAnsi="Calibri" w:cs="Calibri"/>
      <w:sz w:val="20"/>
      <w:szCs w:val="20"/>
    </w:rPr>
  </w:style>
  <w:style w:type="paragraph" w:styleId="TDC9">
    <w:name w:val="toc 9"/>
    <w:basedOn w:val="Normal"/>
    <w:next w:val="Normal"/>
    <w:autoRedefine/>
    <w:rsid w:val="00B516E7"/>
    <w:pPr>
      <w:ind w:left="1760"/>
    </w:pPr>
    <w:rPr>
      <w:rFonts w:ascii="Calibri" w:hAnsi="Calibri" w:cs="Calibri"/>
      <w:sz w:val="20"/>
      <w:szCs w:val="20"/>
    </w:rPr>
  </w:style>
  <w:style w:type="character" w:styleId="Hipervnculo">
    <w:name w:val="Hyperlink"/>
    <w:uiPriority w:val="99"/>
    <w:unhideWhenUsed/>
    <w:rsid w:val="00B516E7"/>
    <w:rPr>
      <w:color w:val="0000FF"/>
      <w:u w:val="single"/>
    </w:rPr>
  </w:style>
  <w:style w:type="paragraph" w:styleId="NormalWeb">
    <w:name w:val="Normal (Web)"/>
    <w:basedOn w:val="Normal"/>
    <w:unhideWhenUsed/>
    <w:rsid w:val="00604882"/>
    <w:pPr>
      <w:spacing w:before="100" w:beforeAutospacing="1" w:after="100" w:afterAutospacing="1"/>
    </w:pPr>
    <w:rPr>
      <w:rFonts w:ascii="Times New Roman" w:hAnsi="Times New Roman" w:cs="Times New Roman"/>
      <w:sz w:val="24"/>
      <w:szCs w:val="24"/>
      <w:lang w:val="es-MX" w:eastAsia="es-MX" w:bidi="ar-SA"/>
    </w:rPr>
  </w:style>
  <w:style w:type="character" w:styleId="nfasis">
    <w:name w:val="Emphasis"/>
    <w:uiPriority w:val="20"/>
    <w:qFormat/>
    <w:rsid w:val="00CE00AE"/>
    <w:rPr>
      <w:i/>
      <w:iCs/>
    </w:rPr>
  </w:style>
  <w:style w:type="character" w:styleId="Fuerte">
    <w:name w:val="Strong"/>
    <w:uiPriority w:val="22"/>
    <w:qFormat/>
    <w:rsid w:val="00CE00AE"/>
    <w:rPr>
      <w:b/>
      <w:bCs/>
    </w:rPr>
  </w:style>
  <w:style w:type="paragraph" w:styleId="Textosinformato">
    <w:name w:val="Plain Text"/>
    <w:basedOn w:val="Normal"/>
    <w:link w:val="TextosinformatoCar"/>
    <w:rsid w:val="00B32022"/>
    <w:rPr>
      <w:rFonts w:ascii="Courier New" w:hAnsi="Courier New" w:cs="Times New Roman"/>
      <w:sz w:val="20"/>
      <w:szCs w:val="20"/>
      <w:lang w:val="es-ES" w:bidi="ar-SA"/>
    </w:rPr>
  </w:style>
  <w:style w:type="character" w:customStyle="1" w:styleId="TextosinformatoCar">
    <w:name w:val="Texto sin formato Car"/>
    <w:link w:val="Textosinformato"/>
    <w:rsid w:val="00B32022"/>
    <w:rPr>
      <w:rFonts w:ascii="Courier New" w:hAnsi="Courier New"/>
      <w:lang w:val="es-ES" w:eastAsia="es-ES"/>
    </w:rPr>
  </w:style>
  <w:style w:type="paragraph" w:styleId="Sangra2detindependiente">
    <w:name w:val="Body Text Indent 2"/>
    <w:basedOn w:val="Normal"/>
    <w:link w:val="Sangra2detindependienteCar"/>
    <w:rsid w:val="001448E1"/>
    <w:pPr>
      <w:spacing w:after="120" w:line="480" w:lineRule="auto"/>
      <w:ind w:left="283"/>
    </w:pPr>
    <w:rPr>
      <w:rFonts w:cs="Mangal"/>
      <w:szCs w:val="20"/>
    </w:rPr>
  </w:style>
  <w:style w:type="character" w:customStyle="1" w:styleId="Sangra2detindependienteCar">
    <w:name w:val="Sangría 2 de t. independiente Car"/>
    <w:link w:val="Sangra2detindependiente"/>
    <w:rsid w:val="001448E1"/>
    <w:rPr>
      <w:rFonts w:ascii="Garamond" w:hAnsi="Garamond" w:cs="Mangal"/>
      <w:sz w:val="22"/>
      <w:lang w:val="en-US" w:eastAsia="es-ES" w:bidi="hi-IN"/>
    </w:rPr>
  </w:style>
  <w:style w:type="table" w:styleId="Tablaconcuadrcula">
    <w:name w:val="Table Grid"/>
    <w:basedOn w:val="Tablanormal"/>
    <w:rsid w:val="00453B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ad">
    <w:name w:val="il_ad"/>
    <w:basedOn w:val="Fuentedeprrafopredeter"/>
    <w:rsid w:val="00F17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3138172">
      <w:bodyDiv w:val="1"/>
      <w:marLeft w:val="0"/>
      <w:marRight w:val="0"/>
      <w:marTop w:val="0"/>
      <w:marBottom w:val="0"/>
      <w:divBdr>
        <w:top w:val="none" w:sz="0" w:space="0" w:color="auto"/>
        <w:left w:val="none" w:sz="0" w:space="0" w:color="auto"/>
        <w:bottom w:val="none" w:sz="0" w:space="0" w:color="auto"/>
        <w:right w:val="none" w:sz="0" w:space="0" w:color="auto"/>
      </w:divBdr>
      <w:divsChild>
        <w:div w:id="56638101">
          <w:marLeft w:val="0"/>
          <w:marRight w:val="0"/>
          <w:marTop w:val="0"/>
          <w:marBottom w:val="0"/>
          <w:divBdr>
            <w:top w:val="none" w:sz="0" w:space="0" w:color="auto"/>
            <w:left w:val="none" w:sz="0" w:space="0" w:color="auto"/>
            <w:bottom w:val="none" w:sz="0" w:space="0" w:color="auto"/>
            <w:right w:val="none" w:sz="0" w:space="0" w:color="auto"/>
          </w:divBdr>
          <w:divsChild>
            <w:div w:id="18674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3625">
      <w:bodyDiv w:val="1"/>
      <w:marLeft w:val="0"/>
      <w:marRight w:val="0"/>
      <w:marTop w:val="0"/>
      <w:marBottom w:val="0"/>
      <w:divBdr>
        <w:top w:val="none" w:sz="0" w:space="0" w:color="auto"/>
        <w:left w:val="none" w:sz="0" w:space="0" w:color="auto"/>
        <w:bottom w:val="none" w:sz="0" w:space="0" w:color="auto"/>
        <w:right w:val="none" w:sz="0" w:space="0" w:color="auto"/>
      </w:divBdr>
    </w:div>
    <w:div w:id="338242973">
      <w:bodyDiv w:val="1"/>
      <w:marLeft w:val="0"/>
      <w:marRight w:val="0"/>
      <w:marTop w:val="0"/>
      <w:marBottom w:val="0"/>
      <w:divBdr>
        <w:top w:val="none" w:sz="0" w:space="0" w:color="auto"/>
        <w:left w:val="none" w:sz="0" w:space="0" w:color="auto"/>
        <w:bottom w:val="none" w:sz="0" w:space="0" w:color="auto"/>
        <w:right w:val="none" w:sz="0" w:space="0" w:color="auto"/>
      </w:divBdr>
      <w:divsChild>
        <w:div w:id="517429255">
          <w:marLeft w:val="0"/>
          <w:marRight w:val="0"/>
          <w:marTop w:val="0"/>
          <w:marBottom w:val="0"/>
          <w:divBdr>
            <w:top w:val="none" w:sz="0" w:space="0" w:color="auto"/>
            <w:left w:val="none" w:sz="0" w:space="0" w:color="auto"/>
            <w:bottom w:val="none" w:sz="0" w:space="0" w:color="auto"/>
            <w:right w:val="none" w:sz="0" w:space="0" w:color="auto"/>
          </w:divBdr>
          <w:divsChild>
            <w:div w:id="944920172">
              <w:marLeft w:val="0"/>
              <w:marRight w:val="0"/>
              <w:marTop w:val="0"/>
              <w:marBottom w:val="0"/>
              <w:divBdr>
                <w:top w:val="none" w:sz="0" w:space="0" w:color="auto"/>
                <w:left w:val="none" w:sz="0" w:space="0" w:color="auto"/>
                <w:bottom w:val="none" w:sz="0" w:space="0" w:color="auto"/>
                <w:right w:val="none" w:sz="0" w:space="0" w:color="auto"/>
              </w:divBdr>
              <w:divsChild>
                <w:div w:id="273755090">
                  <w:marLeft w:val="0"/>
                  <w:marRight w:val="0"/>
                  <w:marTop w:val="0"/>
                  <w:marBottom w:val="0"/>
                  <w:divBdr>
                    <w:top w:val="none" w:sz="0" w:space="0" w:color="auto"/>
                    <w:left w:val="none" w:sz="0" w:space="0" w:color="auto"/>
                    <w:bottom w:val="none" w:sz="0" w:space="0" w:color="auto"/>
                    <w:right w:val="none" w:sz="0" w:space="0" w:color="auto"/>
                  </w:divBdr>
                  <w:divsChild>
                    <w:div w:id="74909130">
                      <w:marLeft w:val="0"/>
                      <w:marRight w:val="0"/>
                      <w:marTop w:val="0"/>
                      <w:marBottom w:val="0"/>
                      <w:divBdr>
                        <w:top w:val="none" w:sz="0" w:space="0" w:color="auto"/>
                        <w:left w:val="none" w:sz="0" w:space="0" w:color="auto"/>
                        <w:bottom w:val="none" w:sz="0" w:space="0" w:color="auto"/>
                        <w:right w:val="none" w:sz="0" w:space="0" w:color="auto"/>
                      </w:divBdr>
                      <w:divsChild>
                        <w:div w:id="1086609858">
                          <w:marLeft w:val="0"/>
                          <w:marRight w:val="0"/>
                          <w:marTop w:val="0"/>
                          <w:marBottom w:val="0"/>
                          <w:divBdr>
                            <w:top w:val="none" w:sz="0" w:space="0" w:color="auto"/>
                            <w:left w:val="none" w:sz="0" w:space="0" w:color="auto"/>
                            <w:bottom w:val="none" w:sz="0" w:space="0" w:color="auto"/>
                            <w:right w:val="none" w:sz="0" w:space="0" w:color="auto"/>
                          </w:divBdr>
                          <w:divsChild>
                            <w:div w:id="3320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920985">
      <w:bodyDiv w:val="1"/>
      <w:marLeft w:val="0"/>
      <w:marRight w:val="0"/>
      <w:marTop w:val="0"/>
      <w:marBottom w:val="0"/>
      <w:divBdr>
        <w:top w:val="none" w:sz="0" w:space="0" w:color="auto"/>
        <w:left w:val="none" w:sz="0" w:space="0" w:color="auto"/>
        <w:bottom w:val="none" w:sz="0" w:space="0" w:color="auto"/>
        <w:right w:val="none" w:sz="0" w:space="0" w:color="auto"/>
      </w:divBdr>
    </w:div>
    <w:div w:id="707801045">
      <w:bodyDiv w:val="1"/>
      <w:marLeft w:val="0"/>
      <w:marRight w:val="0"/>
      <w:marTop w:val="0"/>
      <w:marBottom w:val="0"/>
      <w:divBdr>
        <w:top w:val="none" w:sz="0" w:space="0" w:color="auto"/>
        <w:left w:val="none" w:sz="0" w:space="0" w:color="auto"/>
        <w:bottom w:val="none" w:sz="0" w:space="0" w:color="auto"/>
        <w:right w:val="none" w:sz="0" w:space="0" w:color="auto"/>
      </w:divBdr>
    </w:div>
    <w:div w:id="716855006">
      <w:bodyDiv w:val="1"/>
      <w:marLeft w:val="0"/>
      <w:marRight w:val="0"/>
      <w:marTop w:val="0"/>
      <w:marBottom w:val="0"/>
      <w:divBdr>
        <w:top w:val="none" w:sz="0" w:space="0" w:color="auto"/>
        <w:left w:val="none" w:sz="0" w:space="0" w:color="auto"/>
        <w:bottom w:val="none" w:sz="0" w:space="0" w:color="auto"/>
        <w:right w:val="none" w:sz="0" w:space="0" w:color="auto"/>
      </w:divBdr>
      <w:divsChild>
        <w:div w:id="74787957">
          <w:marLeft w:val="0"/>
          <w:marRight w:val="0"/>
          <w:marTop w:val="0"/>
          <w:marBottom w:val="0"/>
          <w:divBdr>
            <w:top w:val="none" w:sz="0" w:space="0" w:color="auto"/>
            <w:left w:val="none" w:sz="0" w:space="0" w:color="auto"/>
            <w:bottom w:val="none" w:sz="0" w:space="0" w:color="auto"/>
            <w:right w:val="none" w:sz="0" w:space="0" w:color="auto"/>
          </w:divBdr>
          <w:divsChild>
            <w:div w:id="838354455">
              <w:marLeft w:val="0"/>
              <w:marRight w:val="0"/>
              <w:marTop w:val="0"/>
              <w:marBottom w:val="0"/>
              <w:divBdr>
                <w:top w:val="none" w:sz="0" w:space="0" w:color="auto"/>
                <w:left w:val="none" w:sz="0" w:space="0" w:color="auto"/>
                <w:bottom w:val="none" w:sz="0" w:space="0" w:color="auto"/>
                <w:right w:val="none" w:sz="0" w:space="0" w:color="auto"/>
              </w:divBdr>
              <w:divsChild>
                <w:div w:id="1606576120">
                  <w:marLeft w:val="0"/>
                  <w:marRight w:val="0"/>
                  <w:marTop w:val="0"/>
                  <w:marBottom w:val="0"/>
                  <w:divBdr>
                    <w:top w:val="none" w:sz="0" w:space="0" w:color="auto"/>
                    <w:left w:val="none" w:sz="0" w:space="0" w:color="auto"/>
                    <w:bottom w:val="none" w:sz="0" w:space="0" w:color="auto"/>
                    <w:right w:val="none" w:sz="0" w:space="0" w:color="auto"/>
                  </w:divBdr>
                  <w:divsChild>
                    <w:div w:id="2049449375">
                      <w:marLeft w:val="0"/>
                      <w:marRight w:val="0"/>
                      <w:marTop w:val="0"/>
                      <w:marBottom w:val="0"/>
                      <w:divBdr>
                        <w:top w:val="none" w:sz="0" w:space="0" w:color="auto"/>
                        <w:left w:val="none" w:sz="0" w:space="0" w:color="auto"/>
                        <w:bottom w:val="none" w:sz="0" w:space="0" w:color="auto"/>
                        <w:right w:val="none" w:sz="0" w:space="0" w:color="auto"/>
                      </w:divBdr>
                      <w:divsChild>
                        <w:div w:id="881600938">
                          <w:marLeft w:val="0"/>
                          <w:marRight w:val="0"/>
                          <w:marTop w:val="0"/>
                          <w:marBottom w:val="0"/>
                          <w:divBdr>
                            <w:top w:val="none" w:sz="0" w:space="0" w:color="auto"/>
                            <w:left w:val="none" w:sz="0" w:space="0" w:color="auto"/>
                            <w:bottom w:val="none" w:sz="0" w:space="0" w:color="auto"/>
                            <w:right w:val="none" w:sz="0" w:space="0" w:color="auto"/>
                          </w:divBdr>
                          <w:divsChild>
                            <w:div w:id="8982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47216">
      <w:marLeft w:val="0"/>
      <w:marRight w:val="0"/>
      <w:marTop w:val="0"/>
      <w:marBottom w:val="0"/>
      <w:divBdr>
        <w:top w:val="none" w:sz="0" w:space="0" w:color="auto"/>
        <w:left w:val="none" w:sz="0" w:space="0" w:color="auto"/>
        <w:bottom w:val="none" w:sz="0" w:space="0" w:color="auto"/>
        <w:right w:val="none" w:sz="0" w:space="0" w:color="auto"/>
      </w:divBdr>
      <w:divsChild>
        <w:div w:id="1967005770">
          <w:marLeft w:val="0"/>
          <w:marRight w:val="0"/>
          <w:marTop w:val="0"/>
          <w:marBottom w:val="0"/>
          <w:divBdr>
            <w:top w:val="none" w:sz="0" w:space="0" w:color="auto"/>
            <w:left w:val="none" w:sz="0" w:space="0" w:color="auto"/>
            <w:bottom w:val="none" w:sz="0" w:space="0" w:color="auto"/>
            <w:right w:val="none" w:sz="0" w:space="0" w:color="auto"/>
          </w:divBdr>
          <w:divsChild>
            <w:div w:id="20105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16837">
      <w:bodyDiv w:val="1"/>
      <w:marLeft w:val="0"/>
      <w:marRight w:val="0"/>
      <w:marTop w:val="0"/>
      <w:marBottom w:val="0"/>
      <w:divBdr>
        <w:top w:val="none" w:sz="0" w:space="0" w:color="auto"/>
        <w:left w:val="none" w:sz="0" w:space="0" w:color="auto"/>
        <w:bottom w:val="none" w:sz="0" w:space="0" w:color="auto"/>
        <w:right w:val="none" w:sz="0" w:space="0" w:color="auto"/>
      </w:divBdr>
    </w:div>
    <w:div w:id="1208877124">
      <w:bodyDiv w:val="1"/>
      <w:marLeft w:val="0"/>
      <w:marRight w:val="0"/>
      <w:marTop w:val="0"/>
      <w:marBottom w:val="0"/>
      <w:divBdr>
        <w:top w:val="none" w:sz="0" w:space="0" w:color="auto"/>
        <w:left w:val="none" w:sz="0" w:space="0" w:color="auto"/>
        <w:bottom w:val="none" w:sz="0" w:space="0" w:color="auto"/>
        <w:right w:val="none" w:sz="0" w:space="0" w:color="auto"/>
      </w:divBdr>
    </w:div>
    <w:div w:id="1431243746">
      <w:bodyDiv w:val="1"/>
      <w:marLeft w:val="0"/>
      <w:marRight w:val="0"/>
      <w:marTop w:val="0"/>
      <w:marBottom w:val="0"/>
      <w:divBdr>
        <w:top w:val="none" w:sz="0" w:space="0" w:color="auto"/>
        <w:left w:val="none" w:sz="0" w:space="0" w:color="auto"/>
        <w:bottom w:val="none" w:sz="0" w:space="0" w:color="auto"/>
        <w:right w:val="none" w:sz="0" w:space="0" w:color="auto"/>
      </w:divBdr>
    </w:div>
    <w:div w:id="200634976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rodolfoquispe.org/blog/que-es-un-algoritmo.php" TargetMode="External"/><Relationship Id="rId18" Type="http://schemas.openxmlformats.org/officeDocument/2006/relationships/hyperlink" Target="http://es.wikipedia.org/wiki/Algoritmo" TargetMode="Externa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hyperlink" Target="http://es.wikipedia.org/wiki/Psicolog%C3%ADa_cognitiva"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es.wikipedia.org/wiki/Gr%C3%A1fica"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www.rodolfoquispe.org/blog/que-es-un-algoritmo.php" TargetMode="External"/><Relationship Id="rId20" Type="http://schemas.openxmlformats.org/officeDocument/2006/relationships/hyperlink" Target="http://es.wikipedia.org/wiki/Econom%C3%AD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ww.alegsa.com.ar/Dic/parametros.php" TargetMode="External"/><Relationship Id="rId5" Type="http://schemas.openxmlformats.org/officeDocument/2006/relationships/webSettings" Target="webSettings.xml"/><Relationship Id="rId15" Type="http://schemas.openxmlformats.org/officeDocument/2006/relationships/hyperlink" Target="http://www.rodolfoquispe.org/blog/que-es-un-algoritmo.php" TargetMode="External"/><Relationship Id="rId23" Type="http://schemas.openxmlformats.org/officeDocument/2006/relationships/hyperlink" Target="http://www.alegsa.com.ar/Dic/ejecutar.php"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es.wikipedia.org/wiki/Programaci%C3%B3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odolfoquispe.org/blog/que-es-un-algoritmo.php" TargetMode="External"/><Relationship Id="rId22" Type="http://schemas.openxmlformats.org/officeDocument/2006/relationships/hyperlink" Target="http://es.wikipedia.org/wiki/Recursi%C3%B3n" TargetMode="External"/><Relationship Id="rId27"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fonso\AppData\Roaming\Microsoft\Templates\Business%20report.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B9473D-9C6A-9D48-8EB5-24D446778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C:\Users\Alfonso\AppData\Roaming\Microsoft\Templates\Business report.dot</Template>
  <TotalTime>1885</TotalTime>
  <Pages>36</Pages>
  <Words>10215</Words>
  <Characters>56186</Characters>
  <Application>Microsoft Office Word</Application>
  <DocSecurity>0</DocSecurity>
  <Lines>468</Lines>
  <Paragraphs>132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[NOMBRE DE LA COMPAÑÍA]</vt:lpstr>
    </vt:vector>
  </TitlesOfParts>
  <Company>Microsoft Corporation</Company>
  <LinksUpToDate>false</LinksUpToDate>
  <CharactersWithSpaces>66269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TechSoft</dc:creator>
  <cp:lastModifiedBy>a29329</cp:lastModifiedBy>
  <cp:revision>118</cp:revision>
  <dcterms:created xsi:type="dcterms:W3CDTF">2011-01-26T01:15:00Z</dcterms:created>
  <dcterms:modified xsi:type="dcterms:W3CDTF">2026-10-02T16:40:00Z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TC010178173082</vt:lpwstr>
  </property>
</Properties>
</file>